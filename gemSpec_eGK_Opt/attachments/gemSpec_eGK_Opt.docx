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3E7" w:rsidRPr="003458D4" w:rsidRDefault="001A73E7" w:rsidP="00181567">
      <w:pPr>
        <w:pStyle w:val="gemStandard"/>
      </w:pPr>
    </w:p>
    <w:p w:rsidR="001A73E7" w:rsidRPr="003458D4" w:rsidRDefault="001A73E7" w:rsidP="00886A3A">
      <w:pPr>
        <w:pStyle w:val="gemStandard"/>
      </w:pPr>
    </w:p>
    <w:p w:rsidR="00CA7B46" w:rsidRPr="003458D4" w:rsidRDefault="00CA7B46" w:rsidP="00886A3A">
      <w:pPr>
        <w:pStyle w:val="gemStandard"/>
      </w:pPr>
    </w:p>
    <w:p w:rsidR="00CA7B46" w:rsidRPr="003458D4" w:rsidRDefault="00E634C8" w:rsidP="00886A3A">
      <w:pPr>
        <w:pStyle w:val="Titel1"/>
      </w:pPr>
      <w:r w:rsidRPr="003458D4">
        <w:t>Einführung der Gesundheitskarte</w:t>
      </w:r>
    </w:p>
    <w:p w:rsidR="00CA7B46" w:rsidRPr="003458D4" w:rsidRDefault="00CA7B46" w:rsidP="00886A3A">
      <w:pPr>
        <w:pStyle w:val="gemStandard"/>
      </w:pPr>
    </w:p>
    <w:p w:rsidR="00CA7B46" w:rsidRPr="003458D4" w:rsidRDefault="00CA7B46" w:rsidP="00886A3A">
      <w:pPr>
        <w:pStyle w:val="gemStandard"/>
      </w:pPr>
    </w:p>
    <w:p w:rsidR="00CA7B46" w:rsidRPr="003458D4" w:rsidRDefault="00CA7B46" w:rsidP="00886A3A">
      <w:pPr>
        <w:pStyle w:val="gemStandard"/>
      </w:pPr>
    </w:p>
    <w:p w:rsidR="00CA7B46" w:rsidRPr="003458D4" w:rsidRDefault="00CA7B46" w:rsidP="00886A3A">
      <w:pPr>
        <w:pStyle w:val="gemStandard"/>
      </w:pPr>
    </w:p>
    <w:p w:rsidR="00CA7B46" w:rsidRPr="003458D4" w:rsidRDefault="0098496E" w:rsidP="00886A3A">
      <w:pPr>
        <w:pStyle w:val="gemTitel2"/>
      </w:pPr>
      <w:bookmarkStart w:id="0" w:name="DokTitel"/>
      <w:r w:rsidRPr="003458D4">
        <w:t>Die Spezifikation der</w:t>
      </w:r>
      <w:r w:rsidR="0022521B" w:rsidRPr="003458D4">
        <w:t xml:space="preserve"> </w:t>
      </w:r>
      <w:r w:rsidR="00CE6A22" w:rsidRPr="003458D4">
        <w:br/>
      </w:r>
      <w:r w:rsidRPr="003458D4">
        <w:t>elektronischen Gesun</w:t>
      </w:r>
      <w:r w:rsidRPr="003458D4">
        <w:t>d</w:t>
      </w:r>
      <w:r w:rsidRPr="003458D4">
        <w:t>heitskarte</w:t>
      </w:r>
    </w:p>
    <w:p w:rsidR="00CA7B46" w:rsidRPr="003458D4" w:rsidRDefault="0098496E" w:rsidP="00886A3A">
      <w:pPr>
        <w:pStyle w:val="gemTitel2"/>
      </w:pPr>
      <w:r w:rsidRPr="003458D4">
        <w:t>Äußere Gestaltung</w:t>
      </w:r>
      <w:bookmarkEnd w:id="0"/>
    </w:p>
    <w:p w:rsidR="00CA7B46" w:rsidRPr="003458D4" w:rsidRDefault="00CA7B46" w:rsidP="00886A3A">
      <w:pPr>
        <w:pStyle w:val="gemStandard"/>
      </w:pPr>
    </w:p>
    <w:p w:rsidR="00CA7B46" w:rsidRPr="003458D4" w:rsidRDefault="00CA7B46" w:rsidP="00886A3A">
      <w:pPr>
        <w:pStyle w:val="gemStandard"/>
      </w:pPr>
    </w:p>
    <w:p w:rsidR="00A93B37" w:rsidRPr="003458D4" w:rsidRDefault="00A93B37" w:rsidP="00886A3A">
      <w:pPr>
        <w:pStyle w:val="gemStandard"/>
      </w:pPr>
    </w:p>
    <w:p w:rsidR="00730F62" w:rsidRPr="003458D4" w:rsidRDefault="00730F62" w:rsidP="00886A3A">
      <w:pPr>
        <w:pStyle w:val="gemStandard"/>
      </w:pPr>
    </w:p>
    <w:p w:rsidR="008C172F" w:rsidRPr="003458D4" w:rsidRDefault="008C172F" w:rsidP="00886A3A">
      <w:pPr>
        <w:pStyle w:val="gemStandard"/>
      </w:pPr>
    </w:p>
    <w:tbl>
      <w:tblPr>
        <w:tblW w:w="0" w:type="auto"/>
        <w:jc w:val="center"/>
        <w:tblInd w:w="2808" w:type="dxa"/>
        <w:tblLook w:val="01E0" w:firstRow="1" w:lastRow="1" w:firstColumn="1" w:lastColumn="1" w:noHBand="0" w:noVBand="0"/>
      </w:tblPr>
      <w:tblGrid>
        <w:gridCol w:w="1797"/>
        <w:gridCol w:w="3849"/>
      </w:tblGrid>
      <w:tr w:rsidR="00CA7B46" w:rsidRPr="003458D4" w:rsidTr="00B149AD">
        <w:trPr>
          <w:jc w:val="center"/>
        </w:trPr>
        <w:tc>
          <w:tcPr>
            <w:tcW w:w="1797" w:type="dxa"/>
            <w:shd w:val="clear" w:color="auto" w:fill="auto"/>
          </w:tcPr>
          <w:p w:rsidR="00CA7B46" w:rsidRPr="003458D4" w:rsidRDefault="00CA7B46" w:rsidP="00886A3A">
            <w:pPr>
              <w:pStyle w:val="gemtab11ptAbstand"/>
            </w:pPr>
            <w:r w:rsidRPr="003458D4">
              <w:t>Version</w:t>
            </w:r>
            <w:r w:rsidR="006306EC" w:rsidRPr="003458D4">
              <w:t>:</w:t>
            </w:r>
          </w:p>
        </w:tc>
        <w:tc>
          <w:tcPr>
            <w:tcW w:w="2703" w:type="dxa"/>
            <w:shd w:val="clear" w:color="auto" w:fill="auto"/>
          </w:tcPr>
          <w:p w:rsidR="00CA7B46" w:rsidRPr="003458D4" w:rsidRDefault="00CB1E05" w:rsidP="00FC7608">
            <w:pPr>
              <w:pStyle w:val="gemtab11ptAbstand"/>
              <w:rPr>
                <w:lang w:val="en-GB"/>
              </w:rPr>
            </w:pPr>
            <w:bookmarkStart w:id="1" w:name="Datum"/>
            <w:bookmarkStart w:id="2" w:name="Version"/>
            <w:r w:rsidRPr="003458D4">
              <w:rPr>
                <w:lang w:val="en-GB"/>
              </w:rPr>
              <w:t>3.</w:t>
            </w:r>
            <w:r w:rsidR="002C593D" w:rsidRPr="003458D4">
              <w:rPr>
                <w:lang w:val="en-GB"/>
              </w:rPr>
              <w:t>5</w:t>
            </w:r>
            <w:r w:rsidR="000427E5" w:rsidRPr="003458D4">
              <w:rPr>
                <w:lang w:val="en-GB"/>
              </w:rPr>
              <w:t>.</w:t>
            </w:r>
            <w:r w:rsidR="00FC7608" w:rsidRPr="003458D4">
              <w:rPr>
                <w:lang w:val="en-GB"/>
              </w:rPr>
              <w:t>1</w:t>
            </w:r>
            <w:bookmarkEnd w:id="1"/>
            <w:bookmarkEnd w:id="2"/>
          </w:p>
        </w:tc>
      </w:tr>
      <w:tr w:rsidR="005A248E" w:rsidRPr="003458D4" w:rsidTr="00B149AD">
        <w:trPr>
          <w:jc w:val="center"/>
        </w:trPr>
        <w:tc>
          <w:tcPr>
            <w:tcW w:w="1797" w:type="dxa"/>
            <w:shd w:val="clear" w:color="auto" w:fill="auto"/>
          </w:tcPr>
          <w:p w:rsidR="005A248E" w:rsidRPr="003458D4" w:rsidRDefault="005A248E" w:rsidP="00886A3A">
            <w:pPr>
              <w:pStyle w:val="gemtab11ptAbstand"/>
              <w:rPr>
                <w:lang w:val="en-GB"/>
              </w:rPr>
            </w:pPr>
            <w:r w:rsidRPr="003458D4">
              <w:rPr>
                <w:lang w:val="en-GB"/>
              </w:rPr>
              <w:t>Revision:</w:t>
            </w:r>
          </w:p>
        </w:tc>
        <w:tc>
          <w:tcPr>
            <w:tcW w:w="2703" w:type="dxa"/>
            <w:shd w:val="clear" w:color="auto" w:fill="auto"/>
          </w:tcPr>
          <w:p w:rsidR="00BB0C71" w:rsidRPr="003458D4" w:rsidRDefault="00BB0C71" w:rsidP="00886A3A">
            <w:pPr>
              <w:pStyle w:val="gemtab11ptAbstand"/>
              <w:rPr>
                <w:lang w:val="en-GB"/>
              </w:rPr>
            </w:pPr>
            <w:r w:rsidRPr="003458D4">
              <w:rPr>
                <w:lang w:val="en-GB"/>
              </w:rPr>
              <w:t>\main\rel_online\rel_o</w:t>
            </w:r>
            <w:r w:rsidRPr="003458D4">
              <w:rPr>
                <w:lang w:val="en-GB"/>
              </w:rPr>
              <w:t>r</w:t>
            </w:r>
            <w:r w:rsidRPr="003458D4">
              <w:rPr>
                <w:lang w:val="en-GB"/>
              </w:rPr>
              <w:t>s1\rel_opb</w:t>
            </w:r>
            <w:r w:rsidR="00A828AF" w:rsidRPr="003458D4">
              <w:rPr>
                <w:lang w:val="en-GB"/>
              </w:rPr>
              <w:t xml:space="preserve">1\14                                                                                    </w:t>
            </w:r>
          </w:p>
        </w:tc>
      </w:tr>
      <w:tr w:rsidR="00CA7B46" w:rsidRPr="003458D4" w:rsidTr="00B149AD">
        <w:trPr>
          <w:jc w:val="center"/>
        </w:trPr>
        <w:tc>
          <w:tcPr>
            <w:tcW w:w="1797" w:type="dxa"/>
            <w:shd w:val="clear" w:color="auto" w:fill="auto"/>
          </w:tcPr>
          <w:p w:rsidR="00CA7B46" w:rsidRPr="003458D4" w:rsidRDefault="00CA7B46" w:rsidP="00886A3A">
            <w:pPr>
              <w:pStyle w:val="gemtab11ptAbstand"/>
            </w:pPr>
            <w:r w:rsidRPr="003458D4">
              <w:t>Stand:</w:t>
            </w:r>
          </w:p>
        </w:tc>
        <w:tc>
          <w:tcPr>
            <w:tcW w:w="2703" w:type="dxa"/>
            <w:shd w:val="clear" w:color="auto" w:fill="auto"/>
          </w:tcPr>
          <w:p w:rsidR="00CA7B46" w:rsidRPr="003458D4" w:rsidRDefault="00FC7608" w:rsidP="00FC7608">
            <w:pPr>
              <w:pStyle w:val="gemtab11ptAbstand"/>
            </w:pPr>
            <w:bookmarkStart w:id="3" w:name="Stand"/>
            <w:r w:rsidRPr="003458D4">
              <w:t>21.04.2017</w:t>
            </w:r>
            <w:bookmarkEnd w:id="3"/>
          </w:p>
        </w:tc>
      </w:tr>
      <w:tr w:rsidR="00CA7B46" w:rsidRPr="003458D4" w:rsidTr="00B149AD">
        <w:trPr>
          <w:jc w:val="center"/>
        </w:trPr>
        <w:tc>
          <w:tcPr>
            <w:tcW w:w="1797" w:type="dxa"/>
            <w:shd w:val="clear" w:color="auto" w:fill="auto"/>
          </w:tcPr>
          <w:p w:rsidR="00CA7B46" w:rsidRPr="003458D4" w:rsidRDefault="00CA7B46" w:rsidP="00886A3A">
            <w:pPr>
              <w:pStyle w:val="gemtab11ptAbstand"/>
            </w:pPr>
            <w:r w:rsidRPr="003458D4">
              <w:t>Status</w:t>
            </w:r>
            <w:r w:rsidR="006306EC" w:rsidRPr="003458D4">
              <w:t>:</w:t>
            </w:r>
          </w:p>
        </w:tc>
        <w:tc>
          <w:tcPr>
            <w:tcW w:w="2703" w:type="dxa"/>
            <w:shd w:val="clear" w:color="auto" w:fill="auto"/>
          </w:tcPr>
          <w:p w:rsidR="00CA7B46" w:rsidRPr="003458D4" w:rsidRDefault="00FC7608" w:rsidP="00FC7608">
            <w:pPr>
              <w:pStyle w:val="gemtab11ptAbstand"/>
            </w:pPr>
            <w:r w:rsidRPr="003458D4">
              <w:t>freigegeben</w:t>
            </w:r>
          </w:p>
        </w:tc>
      </w:tr>
      <w:tr w:rsidR="008322DF" w:rsidRPr="003458D4" w:rsidTr="00B149AD">
        <w:trPr>
          <w:jc w:val="center"/>
        </w:trPr>
        <w:tc>
          <w:tcPr>
            <w:tcW w:w="1797" w:type="dxa"/>
            <w:shd w:val="clear" w:color="auto" w:fill="auto"/>
          </w:tcPr>
          <w:p w:rsidR="008322DF" w:rsidRPr="003458D4" w:rsidRDefault="008322DF" w:rsidP="00886A3A">
            <w:pPr>
              <w:pStyle w:val="gemtab11ptAbstand"/>
            </w:pPr>
            <w:r w:rsidRPr="003458D4">
              <w:t>Klassifizierung:</w:t>
            </w:r>
          </w:p>
        </w:tc>
        <w:tc>
          <w:tcPr>
            <w:tcW w:w="2703" w:type="dxa"/>
            <w:shd w:val="clear" w:color="auto" w:fill="auto"/>
          </w:tcPr>
          <w:p w:rsidR="008322DF" w:rsidRPr="003458D4" w:rsidRDefault="00FC7608" w:rsidP="00FC7608">
            <w:pPr>
              <w:pStyle w:val="gemtab11ptAbstand"/>
            </w:pPr>
            <w:bookmarkStart w:id="4" w:name="Klasse"/>
            <w:r w:rsidRPr="003458D4">
              <w:t>öffentlich</w:t>
            </w:r>
            <w:bookmarkEnd w:id="4"/>
          </w:p>
        </w:tc>
      </w:tr>
      <w:tr w:rsidR="008322DF" w:rsidRPr="003458D4" w:rsidTr="00B149AD">
        <w:trPr>
          <w:jc w:val="center"/>
        </w:trPr>
        <w:tc>
          <w:tcPr>
            <w:tcW w:w="1797" w:type="dxa"/>
            <w:shd w:val="clear" w:color="auto" w:fill="auto"/>
          </w:tcPr>
          <w:p w:rsidR="008322DF" w:rsidRPr="003458D4" w:rsidRDefault="008322DF" w:rsidP="00886A3A">
            <w:pPr>
              <w:pStyle w:val="gemtab11ptAbstand"/>
            </w:pPr>
            <w:r w:rsidRPr="003458D4">
              <w:t>Referenzierung:</w:t>
            </w:r>
          </w:p>
        </w:tc>
        <w:tc>
          <w:tcPr>
            <w:tcW w:w="2703" w:type="dxa"/>
            <w:shd w:val="clear" w:color="auto" w:fill="auto"/>
          </w:tcPr>
          <w:p w:rsidR="008322DF" w:rsidRPr="003458D4" w:rsidRDefault="00DA5444" w:rsidP="00886A3A">
            <w:pPr>
              <w:pStyle w:val="gemtab11ptAbstand"/>
            </w:pPr>
            <w:r w:rsidRPr="003458D4">
              <w:t>[</w:t>
            </w:r>
            <w:r w:rsidR="008322DF" w:rsidRPr="003458D4">
              <w:t>gemSpec_eGK_OPT</w:t>
            </w:r>
            <w:r w:rsidRPr="003458D4">
              <w:t>]</w:t>
            </w:r>
          </w:p>
        </w:tc>
      </w:tr>
    </w:tbl>
    <w:p w:rsidR="00CA7B46" w:rsidRPr="003458D4" w:rsidRDefault="00CA7B46" w:rsidP="00886A3A"/>
    <w:p w:rsidR="007913B1" w:rsidRPr="003458D4" w:rsidRDefault="007913B1" w:rsidP="00886A3A">
      <w:pPr>
        <w:sectPr w:rsidR="007913B1" w:rsidRPr="003458D4" w:rsidSect="00C13E03">
          <w:headerReference w:type="default" r:id="rId7"/>
          <w:footerReference w:type="default" r:id="rId8"/>
          <w:headerReference w:type="first" r:id="rId9"/>
          <w:footerReference w:type="first" r:id="rId10"/>
          <w:pgSz w:w="11906" w:h="16838" w:code="9"/>
          <w:pgMar w:top="2104" w:right="1469" w:bottom="1701" w:left="1701" w:header="709" w:footer="482" w:gutter="0"/>
          <w:pgBorders w:offsetFrom="page">
            <w:right w:val="single" w:sz="48" w:space="24" w:color="FFCC99"/>
          </w:pgBorders>
          <w:cols w:space="708"/>
          <w:docGrid w:linePitch="360"/>
        </w:sectPr>
      </w:pPr>
    </w:p>
    <w:p w:rsidR="0098496E" w:rsidRPr="00645474" w:rsidRDefault="0098496E" w:rsidP="00645474">
      <w:pPr>
        <w:pStyle w:val="Titel"/>
        <w:pBdr>
          <w:top w:val="single" w:sz="4" w:space="10" w:color="auto"/>
          <w:bottom w:val="single" w:sz="4" w:space="10" w:color="auto"/>
        </w:pBdr>
        <w:rPr>
          <w:rFonts w:cs="Arial"/>
        </w:rPr>
      </w:pPr>
      <w:bookmarkStart w:id="5" w:name="_Toc126575044"/>
      <w:bookmarkStart w:id="6" w:name="_Toc126575287"/>
      <w:bookmarkStart w:id="7" w:name="_Toc175538621"/>
      <w:bookmarkStart w:id="8" w:name="_Toc175543292"/>
      <w:bookmarkStart w:id="9" w:name="_Toc175547553"/>
      <w:r w:rsidRPr="00645474">
        <w:rPr>
          <w:rFonts w:cs="Arial"/>
        </w:rPr>
        <w:lastRenderedPageBreak/>
        <w:t>Dokumentinformationen</w:t>
      </w:r>
      <w:bookmarkEnd w:id="5"/>
      <w:bookmarkEnd w:id="6"/>
      <w:bookmarkEnd w:id="7"/>
      <w:bookmarkEnd w:id="8"/>
      <w:bookmarkEnd w:id="9"/>
    </w:p>
    <w:p w:rsidR="0098496E" w:rsidRPr="003458D4" w:rsidRDefault="0098496E" w:rsidP="00886A3A">
      <w:pPr>
        <w:pStyle w:val="gemStandardfett"/>
      </w:pPr>
      <w:r w:rsidRPr="003458D4">
        <w:t>Änderungen zur Vorversion</w:t>
      </w:r>
    </w:p>
    <w:p w:rsidR="00B8103B" w:rsidRPr="003458D4" w:rsidRDefault="003458D4" w:rsidP="00A71478">
      <w:pPr>
        <w:pStyle w:val="gemStandard"/>
      </w:pPr>
      <w:r w:rsidRPr="003458D4">
        <w:t>Anpassungen zu Kartengeneration 2.1</w:t>
      </w:r>
      <w:r w:rsidR="009430C9" w:rsidRPr="003458D4">
        <w:t>.</w:t>
      </w:r>
    </w:p>
    <w:p w:rsidR="00F50C97" w:rsidRPr="003458D4" w:rsidRDefault="00F50C97" w:rsidP="00A71478">
      <w:pPr>
        <w:pStyle w:val="gemStandard"/>
      </w:pPr>
    </w:p>
    <w:p w:rsidR="0098496E" w:rsidRPr="003458D4" w:rsidRDefault="0098496E" w:rsidP="00886A3A">
      <w:pPr>
        <w:pStyle w:val="gemStandardfett"/>
      </w:pPr>
      <w:bookmarkStart w:id="10" w:name="_Toc149010815"/>
      <w:r w:rsidRPr="003458D4">
        <w:t>Dokumentenhistorie</w:t>
      </w:r>
      <w:bookmarkEnd w:id="10"/>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57"/>
        <w:gridCol w:w="1080"/>
        <w:gridCol w:w="807"/>
        <w:gridCol w:w="4593"/>
        <w:gridCol w:w="1455"/>
      </w:tblGrid>
      <w:tr w:rsidR="0098496E" w:rsidRPr="003458D4" w:rsidTr="00F50C97">
        <w:trPr>
          <w:cantSplit/>
          <w:tblHeader/>
        </w:trPr>
        <w:tc>
          <w:tcPr>
            <w:tcW w:w="957" w:type="dxa"/>
            <w:shd w:val="clear" w:color="auto" w:fill="E0E0E0"/>
          </w:tcPr>
          <w:p w:rsidR="0098496E" w:rsidRPr="003458D4" w:rsidRDefault="0098496E" w:rsidP="00B70BFA">
            <w:pPr>
              <w:pStyle w:val="gemtab11ptAbstand"/>
              <w:rPr>
                <w:sz w:val="20"/>
              </w:rPr>
            </w:pPr>
            <w:r w:rsidRPr="003458D4">
              <w:rPr>
                <w:sz w:val="20"/>
              </w:rPr>
              <w:t>Ve</w:t>
            </w:r>
            <w:r w:rsidRPr="003458D4">
              <w:rPr>
                <w:sz w:val="20"/>
              </w:rPr>
              <w:t>r</w:t>
            </w:r>
            <w:r w:rsidRPr="003458D4">
              <w:rPr>
                <w:sz w:val="20"/>
              </w:rPr>
              <w:t>sion</w:t>
            </w:r>
          </w:p>
        </w:tc>
        <w:tc>
          <w:tcPr>
            <w:tcW w:w="1080" w:type="dxa"/>
            <w:shd w:val="clear" w:color="auto" w:fill="E0E0E0"/>
          </w:tcPr>
          <w:p w:rsidR="0098496E" w:rsidRPr="003458D4" w:rsidRDefault="0098496E" w:rsidP="00B70BFA">
            <w:pPr>
              <w:pStyle w:val="gemtab11ptAbstand"/>
              <w:rPr>
                <w:sz w:val="20"/>
              </w:rPr>
            </w:pPr>
            <w:r w:rsidRPr="003458D4">
              <w:rPr>
                <w:sz w:val="20"/>
              </w:rPr>
              <w:t>Stand</w:t>
            </w:r>
          </w:p>
        </w:tc>
        <w:tc>
          <w:tcPr>
            <w:tcW w:w="807" w:type="dxa"/>
            <w:shd w:val="clear" w:color="auto" w:fill="E0E0E0"/>
          </w:tcPr>
          <w:p w:rsidR="0098496E" w:rsidRPr="003458D4" w:rsidRDefault="0098496E" w:rsidP="00B70BFA">
            <w:pPr>
              <w:pStyle w:val="gemtab11ptAbstand"/>
              <w:rPr>
                <w:sz w:val="20"/>
              </w:rPr>
            </w:pPr>
            <w:r w:rsidRPr="003458D4">
              <w:rPr>
                <w:sz w:val="20"/>
              </w:rPr>
              <w:t>Kap./ Se</w:t>
            </w:r>
            <w:r w:rsidRPr="003458D4">
              <w:rPr>
                <w:sz w:val="20"/>
              </w:rPr>
              <w:t>i</w:t>
            </w:r>
            <w:r w:rsidRPr="003458D4">
              <w:rPr>
                <w:sz w:val="20"/>
              </w:rPr>
              <w:t>te</w:t>
            </w:r>
          </w:p>
        </w:tc>
        <w:tc>
          <w:tcPr>
            <w:tcW w:w="4593" w:type="dxa"/>
            <w:shd w:val="clear" w:color="auto" w:fill="E0E0E0"/>
          </w:tcPr>
          <w:p w:rsidR="0098496E" w:rsidRPr="003458D4" w:rsidRDefault="0098496E" w:rsidP="00B70BFA">
            <w:pPr>
              <w:pStyle w:val="gemtab11ptAbstand"/>
              <w:rPr>
                <w:caps/>
                <w:sz w:val="20"/>
              </w:rPr>
            </w:pPr>
            <w:r w:rsidRPr="003458D4">
              <w:rPr>
                <w:sz w:val="20"/>
              </w:rPr>
              <w:t>Grund der Änderung, besondere Hi</w:t>
            </w:r>
            <w:r w:rsidRPr="003458D4">
              <w:rPr>
                <w:sz w:val="20"/>
              </w:rPr>
              <w:t>n</w:t>
            </w:r>
            <w:r w:rsidRPr="003458D4">
              <w:rPr>
                <w:sz w:val="20"/>
              </w:rPr>
              <w:t>weise</w:t>
            </w:r>
          </w:p>
        </w:tc>
        <w:tc>
          <w:tcPr>
            <w:tcW w:w="1455" w:type="dxa"/>
            <w:shd w:val="clear" w:color="auto" w:fill="E0E0E0"/>
          </w:tcPr>
          <w:p w:rsidR="0098496E" w:rsidRPr="003458D4" w:rsidRDefault="0098496E" w:rsidP="00B70BFA">
            <w:pPr>
              <w:pStyle w:val="gemtab11ptAbstand"/>
              <w:rPr>
                <w:sz w:val="20"/>
              </w:rPr>
            </w:pPr>
            <w:r w:rsidRPr="003458D4">
              <w:rPr>
                <w:sz w:val="20"/>
              </w:rPr>
              <w:t>Bea</w:t>
            </w:r>
            <w:r w:rsidRPr="003458D4">
              <w:rPr>
                <w:sz w:val="20"/>
              </w:rPr>
              <w:t>r</w:t>
            </w:r>
            <w:r w:rsidRPr="003458D4">
              <w:rPr>
                <w:sz w:val="20"/>
              </w:rPr>
              <w:t>beitung</w:t>
            </w:r>
          </w:p>
        </w:tc>
      </w:tr>
      <w:tr w:rsidR="005360C0" w:rsidRPr="003458D4" w:rsidTr="00F50C97">
        <w:trPr>
          <w:cantSplit/>
        </w:trPr>
        <w:tc>
          <w:tcPr>
            <w:tcW w:w="957" w:type="dxa"/>
            <w:shd w:val="clear" w:color="auto" w:fill="auto"/>
          </w:tcPr>
          <w:p w:rsidR="005360C0" w:rsidRPr="003458D4" w:rsidRDefault="00C00CC5" w:rsidP="00B70BFA">
            <w:pPr>
              <w:pStyle w:val="gemtab11ptAbstand"/>
              <w:rPr>
                <w:sz w:val="20"/>
              </w:rPr>
            </w:pPr>
            <w:r w:rsidRPr="003458D4">
              <w:rPr>
                <w:sz w:val="20"/>
              </w:rPr>
              <w:t>2.1.0</w:t>
            </w:r>
          </w:p>
        </w:tc>
        <w:tc>
          <w:tcPr>
            <w:tcW w:w="1080" w:type="dxa"/>
            <w:shd w:val="clear" w:color="auto" w:fill="auto"/>
          </w:tcPr>
          <w:p w:rsidR="005360C0" w:rsidRPr="003458D4" w:rsidRDefault="00C00CC5" w:rsidP="00B70BFA">
            <w:pPr>
              <w:pStyle w:val="gemtab11ptAbstand"/>
              <w:rPr>
                <w:sz w:val="20"/>
              </w:rPr>
            </w:pPr>
            <w:r w:rsidRPr="003458D4">
              <w:rPr>
                <w:sz w:val="20"/>
              </w:rPr>
              <w:t>20.12.07</w:t>
            </w:r>
          </w:p>
        </w:tc>
        <w:tc>
          <w:tcPr>
            <w:tcW w:w="807" w:type="dxa"/>
            <w:shd w:val="clear" w:color="auto" w:fill="auto"/>
          </w:tcPr>
          <w:p w:rsidR="005360C0" w:rsidRPr="003458D4" w:rsidRDefault="005360C0" w:rsidP="00B70BFA">
            <w:pPr>
              <w:pStyle w:val="gemtab11ptAbstand"/>
              <w:rPr>
                <w:sz w:val="20"/>
              </w:rPr>
            </w:pPr>
          </w:p>
        </w:tc>
        <w:tc>
          <w:tcPr>
            <w:tcW w:w="4593" w:type="dxa"/>
            <w:shd w:val="clear" w:color="auto" w:fill="auto"/>
          </w:tcPr>
          <w:p w:rsidR="00A93B37" w:rsidRPr="003458D4" w:rsidRDefault="00A93B37" w:rsidP="00B70BFA">
            <w:pPr>
              <w:pStyle w:val="gemtab11ptAbstand"/>
              <w:rPr>
                <w:sz w:val="20"/>
              </w:rPr>
            </w:pPr>
            <w:r w:rsidRPr="003458D4">
              <w:rPr>
                <w:sz w:val="20"/>
              </w:rPr>
              <w:t>freigegeben</w:t>
            </w:r>
          </w:p>
          <w:p w:rsidR="005C25BA" w:rsidRPr="003458D4" w:rsidRDefault="001F03AF" w:rsidP="00B70BFA">
            <w:pPr>
              <w:pStyle w:val="gemtab11ptAbstand"/>
              <w:rPr>
                <w:sz w:val="20"/>
              </w:rPr>
            </w:pPr>
            <w:r w:rsidRPr="003458D4">
              <w:rPr>
                <w:sz w:val="20"/>
              </w:rPr>
              <w:t>Die Version 2.1.0 der Spezifikation für die Gener</w:t>
            </w:r>
            <w:r w:rsidRPr="003458D4">
              <w:rPr>
                <w:sz w:val="20"/>
              </w:rPr>
              <w:t>a</w:t>
            </w:r>
            <w:r w:rsidRPr="003458D4">
              <w:rPr>
                <w:sz w:val="20"/>
              </w:rPr>
              <w:t>tion 1 aus Rel. 0.5.2/0.5.3 (Basis-Rollout) ist Grundlage der vorliegenden Sp</w:t>
            </w:r>
            <w:r w:rsidRPr="003458D4">
              <w:rPr>
                <w:sz w:val="20"/>
              </w:rPr>
              <w:t>e</w:t>
            </w:r>
            <w:r w:rsidRPr="003458D4">
              <w:rPr>
                <w:sz w:val="20"/>
              </w:rPr>
              <w:t>zifikation. Die Dokumentenhistorie der Vers</w:t>
            </w:r>
            <w:r w:rsidRPr="003458D4">
              <w:rPr>
                <w:sz w:val="20"/>
              </w:rPr>
              <w:t>i</w:t>
            </w:r>
            <w:r w:rsidRPr="003458D4">
              <w:rPr>
                <w:sz w:val="20"/>
              </w:rPr>
              <w:t>on 2.1.0 ist nicht in dieses Dokument übe</w:t>
            </w:r>
            <w:r w:rsidRPr="003458D4">
              <w:rPr>
                <w:sz w:val="20"/>
              </w:rPr>
              <w:t>r</w:t>
            </w:r>
            <w:r w:rsidRPr="003458D4">
              <w:rPr>
                <w:sz w:val="20"/>
              </w:rPr>
              <w:t>nommen worden; sie kann bei Bedarf dort eing</w:t>
            </w:r>
            <w:r w:rsidRPr="003458D4">
              <w:rPr>
                <w:sz w:val="20"/>
              </w:rPr>
              <w:t>e</w:t>
            </w:r>
            <w:r w:rsidRPr="003458D4">
              <w:rPr>
                <w:sz w:val="20"/>
              </w:rPr>
              <w:t>sehen werden.</w:t>
            </w:r>
          </w:p>
        </w:tc>
        <w:tc>
          <w:tcPr>
            <w:tcW w:w="1455" w:type="dxa"/>
            <w:shd w:val="clear" w:color="auto" w:fill="auto"/>
          </w:tcPr>
          <w:p w:rsidR="005360C0" w:rsidRPr="003458D4" w:rsidRDefault="009F4969" w:rsidP="00B70BFA">
            <w:pPr>
              <w:pStyle w:val="gemtab11ptAbstand"/>
              <w:rPr>
                <w:sz w:val="20"/>
              </w:rPr>
            </w:pPr>
            <w:r w:rsidRPr="003458D4">
              <w:rPr>
                <w:sz w:val="20"/>
              </w:rPr>
              <w:t>gematik</w:t>
            </w:r>
          </w:p>
        </w:tc>
      </w:tr>
      <w:tr w:rsidR="00D56933" w:rsidRPr="003458D4" w:rsidTr="00F50C97">
        <w:trPr>
          <w:cantSplit/>
        </w:trPr>
        <w:tc>
          <w:tcPr>
            <w:tcW w:w="957" w:type="dxa"/>
            <w:shd w:val="clear" w:color="auto" w:fill="auto"/>
          </w:tcPr>
          <w:p w:rsidR="00D56933" w:rsidRPr="003458D4" w:rsidRDefault="009430C9" w:rsidP="00B70BFA">
            <w:pPr>
              <w:pStyle w:val="gemtab11ptAbstand"/>
              <w:rPr>
                <w:sz w:val="20"/>
              </w:rPr>
            </w:pPr>
            <w:r w:rsidRPr="003458D4">
              <w:rPr>
                <w:sz w:val="20"/>
              </w:rPr>
              <w:t>3.0.0</w:t>
            </w:r>
          </w:p>
        </w:tc>
        <w:tc>
          <w:tcPr>
            <w:tcW w:w="1080" w:type="dxa"/>
            <w:shd w:val="clear" w:color="auto" w:fill="auto"/>
          </w:tcPr>
          <w:p w:rsidR="00CB1E05" w:rsidRPr="003458D4" w:rsidRDefault="009430C9" w:rsidP="00B70BFA">
            <w:pPr>
              <w:pStyle w:val="gemtab11ptAbstand"/>
              <w:rPr>
                <w:sz w:val="20"/>
              </w:rPr>
            </w:pPr>
            <w:r w:rsidRPr="003458D4">
              <w:rPr>
                <w:sz w:val="20"/>
              </w:rPr>
              <w:t>11.12.12</w:t>
            </w:r>
          </w:p>
        </w:tc>
        <w:tc>
          <w:tcPr>
            <w:tcW w:w="807" w:type="dxa"/>
            <w:shd w:val="clear" w:color="auto" w:fill="auto"/>
          </w:tcPr>
          <w:p w:rsidR="00D56933" w:rsidRPr="003458D4" w:rsidRDefault="00D56933" w:rsidP="00B70BFA">
            <w:pPr>
              <w:pStyle w:val="gemtab11ptAbstand"/>
              <w:rPr>
                <w:sz w:val="20"/>
              </w:rPr>
            </w:pPr>
          </w:p>
        </w:tc>
        <w:tc>
          <w:tcPr>
            <w:tcW w:w="4593" w:type="dxa"/>
            <w:shd w:val="clear" w:color="auto" w:fill="auto"/>
          </w:tcPr>
          <w:p w:rsidR="00D56933" w:rsidRPr="003458D4" w:rsidRDefault="00CB1E05" w:rsidP="00B70BFA">
            <w:pPr>
              <w:pStyle w:val="gemtab11ptAbstand"/>
              <w:rPr>
                <w:sz w:val="20"/>
              </w:rPr>
            </w:pPr>
            <w:r w:rsidRPr="003458D4">
              <w:rPr>
                <w:sz w:val="20"/>
              </w:rPr>
              <w:t>Einarbeitung der Generation 2 Anforderungen</w:t>
            </w:r>
            <w:r w:rsidR="009430C9" w:rsidRPr="003458D4">
              <w:rPr>
                <w:sz w:val="20"/>
              </w:rPr>
              <w:t>, Gesellschafterkommentierung</w:t>
            </w:r>
          </w:p>
        </w:tc>
        <w:tc>
          <w:tcPr>
            <w:tcW w:w="1455" w:type="dxa"/>
            <w:shd w:val="clear" w:color="auto" w:fill="auto"/>
          </w:tcPr>
          <w:p w:rsidR="00D56933" w:rsidRPr="003458D4" w:rsidRDefault="009430C9" w:rsidP="00B70BFA">
            <w:pPr>
              <w:pStyle w:val="gemtab11ptAbstand"/>
              <w:rPr>
                <w:sz w:val="20"/>
              </w:rPr>
            </w:pPr>
            <w:r w:rsidRPr="003458D4">
              <w:rPr>
                <w:sz w:val="20"/>
              </w:rPr>
              <w:t>gematik</w:t>
            </w:r>
          </w:p>
        </w:tc>
      </w:tr>
      <w:tr w:rsidR="009430C9" w:rsidRPr="003458D4" w:rsidTr="00F50C97">
        <w:trPr>
          <w:cantSplit/>
        </w:trPr>
        <w:tc>
          <w:tcPr>
            <w:tcW w:w="957" w:type="dxa"/>
            <w:shd w:val="clear" w:color="auto" w:fill="auto"/>
          </w:tcPr>
          <w:p w:rsidR="009430C9" w:rsidRPr="003458D4" w:rsidRDefault="009430C9" w:rsidP="00C92719">
            <w:pPr>
              <w:pStyle w:val="gemtab11ptAbstand"/>
              <w:rPr>
                <w:sz w:val="20"/>
              </w:rPr>
            </w:pPr>
            <w:r w:rsidRPr="003458D4">
              <w:rPr>
                <w:sz w:val="20"/>
              </w:rPr>
              <w:t>3.3.0</w:t>
            </w:r>
          </w:p>
        </w:tc>
        <w:tc>
          <w:tcPr>
            <w:tcW w:w="1080" w:type="dxa"/>
            <w:shd w:val="clear" w:color="auto" w:fill="auto"/>
          </w:tcPr>
          <w:p w:rsidR="009430C9" w:rsidRPr="003458D4" w:rsidRDefault="009430C9" w:rsidP="00C92719">
            <w:pPr>
              <w:pStyle w:val="gemtab11ptAbstand"/>
              <w:rPr>
                <w:sz w:val="20"/>
              </w:rPr>
            </w:pPr>
            <w:r w:rsidRPr="003458D4">
              <w:rPr>
                <w:sz w:val="20"/>
              </w:rPr>
              <w:t>21.02.14</w:t>
            </w:r>
          </w:p>
        </w:tc>
        <w:tc>
          <w:tcPr>
            <w:tcW w:w="807" w:type="dxa"/>
            <w:shd w:val="clear" w:color="auto" w:fill="auto"/>
          </w:tcPr>
          <w:p w:rsidR="009430C9" w:rsidRPr="003458D4" w:rsidRDefault="009430C9" w:rsidP="00B70BFA">
            <w:pPr>
              <w:pStyle w:val="gemtab11ptAbstand"/>
              <w:rPr>
                <w:sz w:val="20"/>
              </w:rPr>
            </w:pPr>
          </w:p>
        </w:tc>
        <w:tc>
          <w:tcPr>
            <w:tcW w:w="4593" w:type="dxa"/>
            <w:shd w:val="clear" w:color="auto" w:fill="auto"/>
          </w:tcPr>
          <w:p w:rsidR="009430C9" w:rsidRPr="003458D4" w:rsidRDefault="009430C9" w:rsidP="00D7246D">
            <w:pPr>
              <w:pStyle w:val="gemtab11ptAbstand"/>
              <w:rPr>
                <w:sz w:val="20"/>
              </w:rPr>
            </w:pPr>
            <w:r w:rsidRPr="003458D4">
              <w:rPr>
                <w:sz w:val="20"/>
              </w:rPr>
              <w:t>Ergänzung um Amendments zu den No</w:t>
            </w:r>
            <w:r w:rsidRPr="003458D4">
              <w:rPr>
                <w:sz w:val="20"/>
              </w:rPr>
              <w:t>r</w:t>
            </w:r>
            <w:r w:rsidRPr="003458D4">
              <w:rPr>
                <w:sz w:val="20"/>
              </w:rPr>
              <w:t>men ISO 7810 und ISO 10373-1 bei Prüfung elektrophys</w:t>
            </w:r>
            <w:r w:rsidRPr="003458D4">
              <w:rPr>
                <w:sz w:val="20"/>
              </w:rPr>
              <w:t>i</w:t>
            </w:r>
            <w:r w:rsidRPr="003458D4">
              <w:rPr>
                <w:sz w:val="20"/>
              </w:rPr>
              <w:t>kalische Eigenschaften</w:t>
            </w:r>
          </w:p>
        </w:tc>
        <w:tc>
          <w:tcPr>
            <w:tcW w:w="1455" w:type="dxa"/>
            <w:shd w:val="clear" w:color="auto" w:fill="auto"/>
          </w:tcPr>
          <w:p w:rsidR="009430C9" w:rsidRPr="003458D4" w:rsidRDefault="009430C9" w:rsidP="00D7246D">
            <w:pPr>
              <w:pStyle w:val="gemtab11ptAbstand"/>
              <w:rPr>
                <w:sz w:val="20"/>
              </w:rPr>
            </w:pPr>
            <w:r w:rsidRPr="003458D4">
              <w:rPr>
                <w:sz w:val="20"/>
              </w:rPr>
              <w:t>gematik</w:t>
            </w:r>
          </w:p>
        </w:tc>
      </w:tr>
      <w:tr w:rsidR="009430C9" w:rsidRPr="003458D4" w:rsidTr="00F50C97">
        <w:trPr>
          <w:cantSplit/>
        </w:trPr>
        <w:tc>
          <w:tcPr>
            <w:tcW w:w="957" w:type="dxa"/>
            <w:shd w:val="clear" w:color="auto" w:fill="auto"/>
          </w:tcPr>
          <w:p w:rsidR="009430C9" w:rsidRPr="003458D4" w:rsidRDefault="009430C9" w:rsidP="00C92719">
            <w:pPr>
              <w:pStyle w:val="gemtab11ptAbstand"/>
              <w:rPr>
                <w:sz w:val="20"/>
              </w:rPr>
            </w:pPr>
            <w:r w:rsidRPr="003458D4">
              <w:rPr>
                <w:sz w:val="20"/>
              </w:rPr>
              <w:t>3.4.0</w:t>
            </w:r>
          </w:p>
        </w:tc>
        <w:tc>
          <w:tcPr>
            <w:tcW w:w="1080" w:type="dxa"/>
            <w:shd w:val="clear" w:color="auto" w:fill="auto"/>
          </w:tcPr>
          <w:p w:rsidR="009430C9" w:rsidRPr="003458D4" w:rsidRDefault="009430C9" w:rsidP="00C92719">
            <w:pPr>
              <w:pStyle w:val="gemtab11ptAbstand"/>
              <w:rPr>
                <w:sz w:val="20"/>
              </w:rPr>
            </w:pPr>
            <w:r w:rsidRPr="003458D4">
              <w:rPr>
                <w:sz w:val="20"/>
              </w:rPr>
              <w:t>06.06.14</w:t>
            </w:r>
          </w:p>
        </w:tc>
        <w:tc>
          <w:tcPr>
            <w:tcW w:w="807" w:type="dxa"/>
            <w:shd w:val="clear" w:color="auto" w:fill="auto"/>
          </w:tcPr>
          <w:p w:rsidR="009430C9" w:rsidRPr="003458D4" w:rsidRDefault="009430C9" w:rsidP="00AB3256">
            <w:pPr>
              <w:pStyle w:val="gemtab11ptAbstand"/>
              <w:rPr>
                <w:sz w:val="20"/>
              </w:rPr>
            </w:pPr>
          </w:p>
        </w:tc>
        <w:tc>
          <w:tcPr>
            <w:tcW w:w="4593" w:type="dxa"/>
            <w:shd w:val="clear" w:color="auto" w:fill="auto"/>
          </w:tcPr>
          <w:p w:rsidR="009430C9" w:rsidRPr="003458D4" w:rsidRDefault="009430C9" w:rsidP="00AB3256">
            <w:pPr>
              <w:pStyle w:val="gemtab11ptAbstand"/>
              <w:rPr>
                <w:sz w:val="20"/>
              </w:rPr>
            </w:pPr>
            <w:r w:rsidRPr="003458D4">
              <w:rPr>
                <w:sz w:val="20"/>
              </w:rPr>
              <w:t>Einarbeitung Änderungen Iteration 3</w:t>
            </w:r>
          </w:p>
        </w:tc>
        <w:tc>
          <w:tcPr>
            <w:tcW w:w="1455" w:type="dxa"/>
            <w:shd w:val="clear" w:color="auto" w:fill="auto"/>
          </w:tcPr>
          <w:p w:rsidR="009430C9" w:rsidRPr="003458D4" w:rsidRDefault="009430C9" w:rsidP="00AB3256">
            <w:pPr>
              <w:pStyle w:val="gemtab11ptAbstand"/>
              <w:rPr>
                <w:sz w:val="20"/>
              </w:rPr>
            </w:pPr>
            <w:r w:rsidRPr="003458D4">
              <w:rPr>
                <w:sz w:val="20"/>
              </w:rPr>
              <w:t>gematik</w:t>
            </w:r>
          </w:p>
        </w:tc>
      </w:tr>
      <w:tr w:rsidR="009430C9" w:rsidRPr="003458D4" w:rsidTr="00F50C97">
        <w:trPr>
          <w:cantSplit/>
        </w:trPr>
        <w:tc>
          <w:tcPr>
            <w:tcW w:w="957" w:type="dxa"/>
            <w:shd w:val="clear" w:color="auto" w:fill="auto"/>
          </w:tcPr>
          <w:p w:rsidR="009430C9" w:rsidRPr="003458D4" w:rsidRDefault="009430C9" w:rsidP="00C92719">
            <w:pPr>
              <w:pStyle w:val="gemtab11ptAbstand"/>
              <w:rPr>
                <w:sz w:val="20"/>
              </w:rPr>
            </w:pPr>
            <w:r w:rsidRPr="003458D4">
              <w:rPr>
                <w:sz w:val="20"/>
              </w:rPr>
              <w:t>3.4.1</w:t>
            </w:r>
          </w:p>
        </w:tc>
        <w:tc>
          <w:tcPr>
            <w:tcW w:w="1080" w:type="dxa"/>
            <w:shd w:val="clear" w:color="auto" w:fill="auto"/>
          </w:tcPr>
          <w:p w:rsidR="009430C9" w:rsidRPr="003458D4" w:rsidRDefault="009430C9" w:rsidP="00C92719">
            <w:pPr>
              <w:pStyle w:val="gemtab11ptAbstand"/>
              <w:rPr>
                <w:sz w:val="20"/>
              </w:rPr>
            </w:pPr>
            <w:r w:rsidRPr="003458D4">
              <w:rPr>
                <w:sz w:val="20"/>
              </w:rPr>
              <w:t>28.10.14</w:t>
            </w:r>
          </w:p>
        </w:tc>
        <w:tc>
          <w:tcPr>
            <w:tcW w:w="807" w:type="dxa"/>
            <w:shd w:val="clear" w:color="auto" w:fill="auto"/>
          </w:tcPr>
          <w:p w:rsidR="009430C9" w:rsidRPr="003458D4" w:rsidRDefault="009430C9" w:rsidP="00D67B3C">
            <w:pPr>
              <w:pStyle w:val="gemtab11ptAbstand"/>
              <w:rPr>
                <w:sz w:val="20"/>
              </w:rPr>
            </w:pPr>
          </w:p>
        </w:tc>
        <w:tc>
          <w:tcPr>
            <w:tcW w:w="4593" w:type="dxa"/>
            <w:shd w:val="clear" w:color="auto" w:fill="auto"/>
          </w:tcPr>
          <w:p w:rsidR="009430C9" w:rsidRPr="003458D4" w:rsidRDefault="009430C9" w:rsidP="00D67B3C">
            <w:pPr>
              <w:pStyle w:val="gemtab11ptAbstand"/>
              <w:rPr>
                <w:sz w:val="20"/>
              </w:rPr>
            </w:pPr>
            <w:r w:rsidRPr="003458D4">
              <w:rPr>
                <w:sz w:val="20"/>
              </w:rPr>
              <w:t>Aktualisierung Inhaltsverzeichnis</w:t>
            </w:r>
          </w:p>
        </w:tc>
        <w:tc>
          <w:tcPr>
            <w:tcW w:w="1455" w:type="dxa"/>
            <w:shd w:val="clear" w:color="auto" w:fill="auto"/>
          </w:tcPr>
          <w:p w:rsidR="009430C9" w:rsidRPr="003458D4" w:rsidRDefault="009430C9" w:rsidP="00D67B3C">
            <w:pPr>
              <w:pStyle w:val="gemtab11ptAbstand"/>
              <w:rPr>
                <w:sz w:val="20"/>
              </w:rPr>
            </w:pPr>
            <w:r w:rsidRPr="003458D4">
              <w:rPr>
                <w:sz w:val="20"/>
              </w:rPr>
              <w:t>gematik</w:t>
            </w:r>
          </w:p>
        </w:tc>
      </w:tr>
      <w:tr w:rsidR="009430C9" w:rsidRPr="003458D4" w:rsidTr="00F50C97">
        <w:trPr>
          <w:cantSplit/>
        </w:trPr>
        <w:tc>
          <w:tcPr>
            <w:tcW w:w="957" w:type="dxa"/>
            <w:shd w:val="clear" w:color="auto" w:fill="auto"/>
          </w:tcPr>
          <w:p w:rsidR="009430C9" w:rsidRPr="003458D4" w:rsidRDefault="009430C9" w:rsidP="00C92719">
            <w:pPr>
              <w:pStyle w:val="gemtab11ptAbstand"/>
              <w:rPr>
                <w:sz w:val="20"/>
              </w:rPr>
            </w:pPr>
          </w:p>
        </w:tc>
        <w:tc>
          <w:tcPr>
            <w:tcW w:w="1080" w:type="dxa"/>
            <w:shd w:val="clear" w:color="auto" w:fill="auto"/>
          </w:tcPr>
          <w:p w:rsidR="009430C9" w:rsidRPr="003458D4" w:rsidRDefault="009430C9" w:rsidP="00C92719">
            <w:pPr>
              <w:pStyle w:val="gemtab11ptAbstand"/>
              <w:rPr>
                <w:sz w:val="20"/>
              </w:rPr>
            </w:pPr>
          </w:p>
        </w:tc>
        <w:tc>
          <w:tcPr>
            <w:tcW w:w="807" w:type="dxa"/>
            <w:shd w:val="clear" w:color="auto" w:fill="auto"/>
          </w:tcPr>
          <w:p w:rsidR="009430C9" w:rsidRPr="003458D4" w:rsidRDefault="009430C9" w:rsidP="00D67B3C">
            <w:pPr>
              <w:pStyle w:val="gemtab11ptAbstand"/>
              <w:rPr>
                <w:sz w:val="20"/>
              </w:rPr>
            </w:pPr>
          </w:p>
        </w:tc>
        <w:tc>
          <w:tcPr>
            <w:tcW w:w="4593" w:type="dxa"/>
            <w:shd w:val="clear" w:color="auto" w:fill="auto"/>
          </w:tcPr>
          <w:p w:rsidR="009430C9" w:rsidRPr="003458D4" w:rsidRDefault="009430C9" w:rsidP="00B149AD">
            <w:pPr>
              <w:pStyle w:val="gemtab11ptAbstand"/>
              <w:rPr>
                <w:sz w:val="20"/>
              </w:rPr>
            </w:pPr>
            <w:r w:rsidRPr="003458D4">
              <w:rPr>
                <w:sz w:val="20"/>
              </w:rPr>
              <w:t>Kartengeneration 2.1</w:t>
            </w:r>
          </w:p>
        </w:tc>
        <w:tc>
          <w:tcPr>
            <w:tcW w:w="1455" w:type="dxa"/>
            <w:shd w:val="clear" w:color="auto" w:fill="auto"/>
          </w:tcPr>
          <w:p w:rsidR="009430C9" w:rsidRPr="003458D4" w:rsidRDefault="009430C9" w:rsidP="00B149AD">
            <w:pPr>
              <w:pStyle w:val="gemtab11ptAbstand"/>
              <w:rPr>
                <w:sz w:val="20"/>
              </w:rPr>
            </w:pPr>
          </w:p>
        </w:tc>
      </w:tr>
      <w:tr w:rsidR="009430C9" w:rsidRPr="003458D4" w:rsidTr="00F50C97">
        <w:trPr>
          <w:cantSplit/>
        </w:trPr>
        <w:tc>
          <w:tcPr>
            <w:tcW w:w="957" w:type="dxa"/>
            <w:shd w:val="clear" w:color="auto" w:fill="auto"/>
          </w:tcPr>
          <w:p w:rsidR="009430C9" w:rsidRPr="003458D4" w:rsidRDefault="009430C9" w:rsidP="009430C9">
            <w:pPr>
              <w:pStyle w:val="gemtab11ptAbstand"/>
              <w:rPr>
                <w:sz w:val="20"/>
              </w:rPr>
            </w:pPr>
            <w:r w:rsidRPr="003458D4">
              <w:rPr>
                <w:sz w:val="20"/>
              </w:rPr>
              <w:t>3.5.1</w:t>
            </w:r>
          </w:p>
        </w:tc>
        <w:tc>
          <w:tcPr>
            <w:tcW w:w="1080" w:type="dxa"/>
            <w:shd w:val="clear" w:color="auto" w:fill="auto"/>
          </w:tcPr>
          <w:p w:rsidR="009430C9" w:rsidRPr="003458D4" w:rsidRDefault="009430C9" w:rsidP="00D67B3C">
            <w:pPr>
              <w:pStyle w:val="gemtab11ptAbstand"/>
              <w:rPr>
                <w:sz w:val="20"/>
              </w:rPr>
            </w:pPr>
            <w:r w:rsidRPr="003458D4">
              <w:rPr>
                <w:sz w:val="20"/>
              </w:rPr>
              <w:t>21.04.17</w:t>
            </w:r>
          </w:p>
        </w:tc>
        <w:tc>
          <w:tcPr>
            <w:tcW w:w="807" w:type="dxa"/>
            <w:shd w:val="clear" w:color="auto" w:fill="auto"/>
          </w:tcPr>
          <w:p w:rsidR="009430C9" w:rsidRPr="003458D4" w:rsidRDefault="009430C9" w:rsidP="00D67B3C">
            <w:pPr>
              <w:pStyle w:val="gemtab11ptAbstand"/>
              <w:rPr>
                <w:sz w:val="20"/>
              </w:rPr>
            </w:pPr>
          </w:p>
        </w:tc>
        <w:tc>
          <w:tcPr>
            <w:tcW w:w="4593" w:type="dxa"/>
            <w:shd w:val="clear" w:color="auto" w:fill="auto"/>
          </w:tcPr>
          <w:p w:rsidR="009430C9" w:rsidRPr="003458D4" w:rsidRDefault="009430C9" w:rsidP="00B149AD">
            <w:pPr>
              <w:pStyle w:val="gemtab11ptAbstand"/>
              <w:rPr>
                <w:sz w:val="20"/>
              </w:rPr>
            </w:pPr>
            <w:r w:rsidRPr="003458D4">
              <w:rPr>
                <w:sz w:val="20"/>
              </w:rPr>
              <w:t>freigegeben</w:t>
            </w:r>
          </w:p>
        </w:tc>
        <w:tc>
          <w:tcPr>
            <w:tcW w:w="1455" w:type="dxa"/>
            <w:shd w:val="clear" w:color="auto" w:fill="auto"/>
          </w:tcPr>
          <w:p w:rsidR="009430C9" w:rsidRPr="003458D4" w:rsidRDefault="009430C9" w:rsidP="00B149AD">
            <w:pPr>
              <w:pStyle w:val="gemtab11ptAbstand"/>
              <w:rPr>
                <w:sz w:val="20"/>
              </w:rPr>
            </w:pPr>
            <w:r w:rsidRPr="003458D4">
              <w:rPr>
                <w:sz w:val="20"/>
              </w:rPr>
              <w:t>gematik</w:t>
            </w:r>
          </w:p>
        </w:tc>
      </w:tr>
      <w:tr w:rsidR="009430C9" w:rsidRPr="003458D4" w:rsidTr="00F50C97">
        <w:trPr>
          <w:cantSplit/>
        </w:trPr>
        <w:tc>
          <w:tcPr>
            <w:tcW w:w="957" w:type="dxa"/>
            <w:shd w:val="clear" w:color="auto" w:fill="auto"/>
          </w:tcPr>
          <w:p w:rsidR="009430C9" w:rsidRPr="003458D4" w:rsidRDefault="009430C9" w:rsidP="00D67B3C">
            <w:pPr>
              <w:pStyle w:val="gemtab11ptAbstand"/>
              <w:rPr>
                <w:sz w:val="20"/>
              </w:rPr>
            </w:pPr>
          </w:p>
        </w:tc>
        <w:tc>
          <w:tcPr>
            <w:tcW w:w="1080" w:type="dxa"/>
            <w:shd w:val="clear" w:color="auto" w:fill="auto"/>
          </w:tcPr>
          <w:p w:rsidR="009430C9" w:rsidRPr="003458D4" w:rsidRDefault="009430C9" w:rsidP="00D67B3C">
            <w:pPr>
              <w:pStyle w:val="gemtab11ptAbstand"/>
              <w:rPr>
                <w:sz w:val="20"/>
              </w:rPr>
            </w:pPr>
          </w:p>
        </w:tc>
        <w:tc>
          <w:tcPr>
            <w:tcW w:w="807" w:type="dxa"/>
            <w:shd w:val="clear" w:color="auto" w:fill="auto"/>
          </w:tcPr>
          <w:p w:rsidR="009430C9" w:rsidRPr="003458D4" w:rsidRDefault="009430C9" w:rsidP="00D67B3C">
            <w:pPr>
              <w:pStyle w:val="gemtab11ptAbstand"/>
              <w:rPr>
                <w:sz w:val="20"/>
              </w:rPr>
            </w:pPr>
          </w:p>
        </w:tc>
        <w:tc>
          <w:tcPr>
            <w:tcW w:w="4593" w:type="dxa"/>
            <w:shd w:val="clear" w:color="auto" w:fill="auto"/>
          </w:tcPr>
          <w:p w:rsidR="009430C9" w:rsidRPr="003458D4" w:rsidRDefault="009430C9" w:rsidP="00B149AD">
            <w:pPr>
              <w:pStyle w:val="gemtab11ptAbstand"/>
              <w:rPr>
                <w:sz w:val="20"/>
              </w:rPr>
            </w:pPr>
          </w:p>
        </w:tc>
        <w:tc>
          <w:tcPr>
            <w:tcW w:w="1455" w:type="dxa"/>
            <w:shd w:val="clear" w:color="auto" w:fill="auto"/>
          </w:tcPr>
          <w:p w:rsidR="009430C9" w:rsidRPr="003458D4" w:rsidRDefault="009430C9" w:rsidP="00B149AD">
            <w:pPr>
              <w:pStyle w:val="gemtab11ptAbstand"/>
              <w:rPr>
                <w:sz w:val="20"/>
              </w:rPr>
            </w:pPr>
          </w:p>
        </w:tc>
      </w:tr>
    </w:tbl>
    <w:p w:rsidR="00645474" w:rsidRDefault="00645474" w:rsidP="00645474">
      <w:pPr>
        <w:pStyle w:val="Titel"/>
        <w:pBdr>
          <w:top w:val="single" w:sz="4" w:space="10" w:color="auto"/>
          <w:bottom w:val="single" w:sz="4" w:space="10" w:color="auto"/>
        </w:pBdr>
        <w:rPr>
          <w:rFonts w:cs="Arial"/>
        </w:rPr>
        <w:sectPr w:rsidR="00645474" w:rsidSect="00C13E03">
          <w:headerReference w:type="default" r:id="rId11"/>
          <w:pgSz w:w="11906" w:h="16838" w:code="9"/>
          <w:pgMar w:top="2104" w:right="1469" w:bottom="1701" w:left="1701" w:header="709" w:footer="344" w:gutter="0"/>
          <w:pgBorders w:offsetFrom="page">
            <w:right w:val="single" w:sz="48" w:space="24" w:color="FFCC99"/>
          </w:pgBorders>
          <w:cols w:space="708"/>
          <w:docGrid w:linePitch="360"/>
        </w:sectPr>
      </w:pPr>
    </w:p>
    <w:p w:rsidR="00CA7B46" w:rsidRPr="00645474" w:rsidRDefault="00CA7B46" w:rsidP="00645474">
      <w:pPr>
        <w:pStyle w:val="Titel"/>
        <w:pBdr>
          <w:top w:val="single" w:sz="4" w:space="10" w:color="auto"/>
          <w:bottom w:val="single" w:sz="4" w:space="10" w:color="auto"/>
        </w:pBdr>
        <w:rPr>
          <w:rFonts w:cs="Arial"/>
        </w:rPr>
      </w:pPr>
      <w:r w:rsidRPr="00645474">
        <w:rPr>
          <w:rFonts w:cs="Arial"/>
        </w:rPr>
        <w:lastRenderedPageBreak/>
        <w:t>Inhaltsverzeichnis</w:t>
      </w:r>
    </w:p>
    <w:p w:rsidR="00CA7B46" w:rsidRPr="003458D4" w:rsidRDefault="00CA7B46" w:rsidP="00886A3A"/>
    <w:p w:rsidR="00645474" w:rsidRDefault="00687D4E">
      <w:pPr>
        <w:pStyle w:val="Verzeichnis1"/>
        <w:tabs>
          <w:tab w:val="left" w:pos="440"/>
        </w:tabs>
        <w:rPr>
          <w:rFonts w:asciiTheme="minorHAnsi" w:eastAsiaTheme="minorEastAsia" w:hAnsiTheme="minorHAnsi" w:cstheme="minorBidi"/>
          <w:b w:val="0"/>
          <w:noProof/>
          <w:sz w:val="22"/>
        </w:rPr>
      </w:pPr>
      <w:r w:rsidRPr="003458D4">
        <w:fldChar w:fldCharType="begin"/>
      </w:r>
      <w:r w:rsidRPr="003458D4">
        <w:instrText xml:space="preserve"> TOC \o "3-5" \h \z \t "Überschrift 1;1;Überschrift 2;2;gem_nonum_Ü4;4;gem_Ü5;5;GEM_Ü3;3;gem_Ü4;4;gem_Ü1;1;gem_Ü2;2;gem_nonum_Ü1;1;gem_nonum_Ü2;2;gem_nonum_Ü3;3" </w:instrText>
      </w:r>
      <w:r w:rsidRPr="003458D4">
        <w:fldChar w:fldCharType="separate"/>
      </w:r>
      <w:hyperlink w:anchor="_Toc486248315" w:history="1">
        <w:r w:rsidR="00645474" w:rsidRPr="00792C97">
          <w:rPr>
            <w:rStyle w:val="Hyperlink"/>
            <w:noProof/>
          </w:rPr>
          <w:t>1</w:t>
        </w:r>
        <w:r w:rsidR="00645474">
          <w:rPr>
            <w:rFonts w:asciiTheme="minorHAnsi" w:eastAsiaTheme="minorEastAsia" w:hAnsiTheme="minorHAnsi" w:cstheme="minorBidi"/>
            <w:b w:val="0"/>
            <w:noProof/>
            <w:sz w:val="22"/>
          </w:rPr>
          <w:tab/>
        </w:r>
        <w:r w:rsidR="00645474" w:rsidRPr="00792C97">
          <w:rPr>
            <w:rStyle w:val="Hyperlink"/>
            <w:noProof/>
          </w:rPr>
          <w:t>Einordnung des Dokuments</w:t>
        </w:r>
        <w:r w:rsidR="00645474">
          <w:rPr>
            <w:noProof/>
            <w:webHidden/>
          </w:rPr>
          <w:tab/>
        </w:r>
        <w:r w:rsidR="00645474">
          <w:rPr>
            <w:noProof/>
            <w:webHidden/>
          </w:rPr>
          <w:fldChar w:fldCharType="begin"/>
        </w:r>
        <w:r w:rsidR="00645474">
          <w:rPr>
            <w:noProof/>
            <w:webHidden/>
          </w:rPr>
          <w:instrText xml:space="preserve"> PAGEREF _Toc486248315 \h </w:instrText>
        </w:r>
        <w:r w:rsidR="00645474">
          <w:rPr>
            <w:noProof/>
            <w:webHidden/>
          </w:rPr>
        </w:r>
        <w:r w:rsidR="00645474">
          <w:rPr>
            <w:noProof/>
            <w:webHidden/>
          </w:rPr>
          <w:fldChar w:fldCharType="separate"/>
        </w:r>
        <w:r w:rsidR="00645474">
          <w:rPr>
            <w:noProof/>
            <w:webHidden/>
          </w:rPr>
          <w:t>5</w:t>
        </w:r>
        <w:r w:rsidR="00645474">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16" w:history="1">
        <w:r w:rsidRPr="00792C97">
          <w:rPr>
            <w:rStyle w:val="Hyperlink"/>
            <w:noProof/>
          </w:rPr>
          <w:t>1.1</w:t>
        </w:r>
        <w:r>
          <w:rPr>
            <w:rFonts w:asciiTheme="minorHAnsi" w:eastAsiaTheme="minorEastAsia" w:hAnsiTheme="minorHAnsi" w:cstheme="minorBidi"/>
            <w:b w:val="0"/>
            <w:bCs w:val="0"/>
            <w:iCs w:val="0"/>
            <w:noProof/>
            <w:szCs w:val="22"/>
          </w:rPr>
          <w:tab/>
        </w:r>
        <w:r w:rsidRPr="00792C97">
          <w:rPr>
            <w:rStyle w:val="Hyperlink"/>
            <w:noProof/>
          </w:rPr>
          <w:t>Zielsetzung</w:t>
        </w:r>
        <w:r>
          <w:rPr>
            <w:noProof/>
            <w:webHidden/>
          </w:rPr>
          <w:tab/>
        </w:r>
        <w:r>
          <w:rPr>
            <w:noProof/>
            <w:webHidden/>
          </w:rPr>
          <w:fldChar w:fldCharType="begin"/>
        </w:r>
        <w:r>
          <w:rPr>
            <w:noProof/>
            <w:webHidden/>
          </w:rPr>
          <w:instrText xml:space="preserve"> PAGEREF _Toc486248316 \h </w:instrText>
        </w:r>
        <w:r>
          <w:rPr>
            <w:noProof/>
            <w:webHidden/>
          </w:rPr>
        </w:r>
        <w:r>
          <w:rPr>
            <w:noProof/>
            <w:webHidden/>
          </w:rPr>
          <w:fldChar w:fldCharType="separate"/>
        </w:r>
        <w:r>
          <w:rPr>
            <w:noProof/>
            <w:webHidden/>
          </w:rPr>
          <w:t>5</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17" w:history="1">
        <w:r w:rsidRPr="00792C97">
          <w:rPr>
            <w:rStyle w:val="Hyperlink"/>
            <w:noProof/>
          </w:rPr>
          <w:t>1.2</w:t>
        </w:r>
        <w:r>
          <w:rPr>
            <w:rFonts w:asciiTheme="minorHAnsi" w:eastAsiaTheme="minorEastAsia" w:hAnsiTheme="minorHAnsi" w:cstheme="minorBidi"/>
            <w:b w:val="0"/>
            <w:bCs w:val="0"/>
            <w:iCs w:val="0"/>
            <w:noProof/>
            <w:szCs w:val="22"/>
          </w:rPr>
          <w:tab/>
        </w:r>
        <w:r w:rsidRPr="00792C97">
          <w:rPr>
            <w:rStyle w:val="Hyperlink"/>
            <w:noProof/>
          </w:rPr>
          <w:t>Zielgruppe</w:t>
        </w:r>
        <w:r>
          <w:rPr>
            <w:noProof/>
            <w:webHidden/>
          </w:rPr>
          <w:tab/>
        </w:r>
        <w:r>
          <w:rPr>
            <w:noProof/>
            <w:webHidden/>
          </w:rPr>
          <w:fldChar w:fldCharType="begin"/>
        </w:r>
        <w:r>
          <w:rPr>
            <w:noProof/>
            <w:webHidden/>
          </w:rPr>
          <w:instrText xml:space="preserve"> PAGEREF _Toc486248317 \h </w:instrText>
        </w:r>
        <w:r>
          <w:rPr>
            <w:noProof/>
            <w:webHidden/>
          </w:rPr>
        </w:r>
        <w:r>
          <w:rPr>
            <w:noProof/>
            <w:webHidden/>
          </w:rPr>
          <w:fldChar w:fldCharType="separate"/>
        </w:r>
        <w:r>
          <w:rPr>
            <w:noProof/>
            <w:webHidden/>
          </w:rPr>
          <w:t>5</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18" w:history="1">
        <w:r w:rsidRPr="00792C97">
          <w:rPr>
            <w:rStyle w:val="Hyperlink"/>
            <w:noProof/>
          </w:rPr>
          <w:t>1.3</w:t>
        </w:r>
        <w:r>
          <w:rPr>
            <w:rFonts w:asciiTheme="minorHAnsi" w:eastAsiaTheme="minorEastAsia" w:hAnsiTheme="minorHAnsi" w:cstheme="minorBidi"/>
            <w:b w:val="0"/>
            <w:bCs w:val="0"/>
            <w:iCs w:val="0"/>
            <w:noProof/>
            <w:szCs w:val="22"/>
          </w:rPr>
          <w:tab/>
        </w:r>
        <w:r w:rsidRPr="00792C97">
          <w:rPr>
            <w:rStyle w:val="Hyperlink"/>
            <w:noProof/>
          </w:rPr>
          <w:t>Geltungsbereich</w:t>
        </w:r>
        <w:r>
          <w:rPr>
            <w:noProof/>
            <w:webHidden/>
          </w:rPr>
          <w:tab/>
        </w:r>
        <w:r>
          <w:rPr>
            <w:noProof/>
            <w:webHidden/>
          </w:rPr>
          <w:fldChar w:fldCharType="begin"/>
        </w:r>
        <w:r>
          <w:rPr>
            <w:noProof/>
            <w:webHidden/>
          </w:rPr>
          <w:instrText xml:space="preserve"> PAGEREF _Toc486248318 \h </w:instrText>
        </w:r>
        <w:r>
          <w:rPr>
            <w:noProof/>
            <w:webHidden/>
          </w:rPr>
        </w:r>
        <w:r>
          <w:rPr>
            <w:noProof/>
            <w:webHidden/>
          </w:rPr>
          <w:fldChar w:fldCharType="separate"/>
        </w:r>
        <w:r>
          <w:rPr>
            <w:noProof/>
            <w:webHidden/>
          </w:rPr>
          <w:t>5</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19" w:history="1">
        <w:r w:rsidRPr="00792C97">
          <w:rPr>
            <w:rStyle w:val="Hyperlink"/>
            <w:noProof/>
          </w:rPr>
          <w:t>1.4</w:t>
        </w:r>
        <w:r>
          <w:rPr>
            <w:rFonts w:asciiTheme="minorHAnsi" w:eastAsiaTheme="minorEastAsia" w:hAnsiTheme="minorHAnsi" w:cstheme="minorBidi"/>
            <w:b w:val="0"/>
            <w:bCs w:val="0"/>
            <w:iCs w:val="0"/>
            <w:noProof/>
            <w:szCs w:val="22"/>
          </w:rPr>
          <w:tab/>
        </w:r>
        <w:r w:rsidRPr="00792C97">
          <w:rPr>
            <w:rStyle w:val="Hyperlink"/>
            <w:noProof/>
          </w:rPr>
          <w:t>Abgrenzung des Dokuments</w:t>
        </w:r>
        <w:r>
          <w:rPr>
            <w:noProof/>
            <w:webHidden/>
          </w:rPr>
          <w:tab/>
        </w:r>
        <w:r>
          <w:rPr>
            <w:noProof/>
            <w:webHidden/>
          </w:rPr>
          <w:fldChar w:fldCharType="begin"/>
        </w:r>
        <w:r>
          <w:rPr>
            <w:noProof/>
            <w:webHidden/>
          </w:rPr>
          <w:instrText xml:space="preserve"> PAGEREF _Toc486248319 \h </w:instrText>
        </w:r>
        <w:r>
          <w:rPr>
            <w:noProof/>
            <w:webHidden/>
          </w:rPr>
        </w:r>
        <w:r>
          <w:rPr>
            <w:noProof/>
            <w:webHidden/>
          </w:rPr>
          <w:fldChar w:fldCharType="separate"/>
        </w:r>
        <w:r>
          <w:rPr>
            <w:noProof/>
            <w:webHidden/>
          </w:rPr>
          <w:t>5</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20" w:history="1">
        <w:r w:rsidRPr="00792C97">
          <w:rPr>
            <w:rStyle w:val="Hyperlink"/>
            <w:noProof/>
          </w:rPr>
          <w:t>1.5</w:t>
        </w:r>
        <w:r>
          <w:rPr>
            <w:rFonts w:asciiTheme="minorHAnsi" w:eastAsiaTheme="minorEastAsia" w:hAnsiTheme="minorHAnsi" w:cstheme="minorBidi"/>
            <w:b w:val="0"/>
            <w:bCs w:val="0"/>
            <w:iCs w:val="0"/>
            <w:noProof/>
            <w:szCs w:val="22"/>
          </w:rPr>
          <w:tab/>
        </w:r>
        <w:r w:rsidRPr="00792C97">
          <w:rPr>
            <w:rStyle w:val="Hyperlink"/>
            <w:noProof/>
          </w:rPr>
          <w:t>Methodik</w:t>
        </w:r>
        <w:r>
          <w:rPr>
            <w:noProof/>
            <w:webHidden/>
          </w:rPr>
          <w:tab/>
        </w:r>
        <w:r>
          <w:rPr>
            <w:noProof/>
            <w:webHidden/>
          </w:rPr>
          <w:fldChar w:fldCharType="begin"/>
        </w:r>
        <w:r>
          <w:rPr>
            <w:noProof/>
            <w:webHidden/>
          </w:rPr>
          <w:instrText xml:space="preserve"> PAGEREF _Toc486248320 \h </w:instrText>
        </w:r>
        <w:r>
          <w:rPr>
            <w:noProof/>
            <w:webHidden/>
          </w:rPr>
        </w:r>
        <w:r>
          <w:rPr>
            <w:noProof/>
            <w:webHidden/>
          </w:rPr>
          <w:fldChar w:fldCharType="separate"/>
        </w:r>
        <w:r>
          <w:rPr>
            <w:noProof/>
            <w:webHidden/>
          </w:rPr>
          <w:t>6</w:t>
        </w:r>
        <w:r>
          <w:rPr>
            <w:noProof/>
            <w:webHidden/>
          </w:rPr>
          <w:fldChar w:fldCharType="end"/>
        </w:r>
      </w:hyperlink>
    </w:p>
    <w:p w:rsidR="00645474" w:rsidRDefault="00645474">
      <w:pPr>
        <w:pStyle w:val="Verzeichnis1"/>
        <w:tabs>
          <w:tab w:val="left" w:pos="440"/>
        </w:tabs>
        <w:rPr>
          <w:rFonts w:asciiTheme="minorHAnsi" w:eastAsiaTheme="minorEastAsia" w:hAnsiTheme="minorHAnsi" w:cstheme="minorBidi"/>
          <w:b w:val="0"/>
          <w:noProof/>
          <w:sz w:val="22"/>
        </w:rPr>
      </w:pPr>
      <w:hyperlink w:anchor="_Toc486248321" w:history="1">
        <w:r w:rsidRPr="00792C97">
          <w:rPr>
            <w:rStyle w:val="Hyperlink"/>
            <w:noProof/>
          </w:rPr>
          <w:t>2</w:t>
        </w:r>
        <w:r>
          <w:rPr>
            <w:rFonts w:asciiTheme="minorHAnsi" w:eastAsiaTheme="minorEastAsia" w:hAnsiTheme="minorHAnsi" w:cstheme="minorBidi"/>
            <w:b w:val="0"/>
            <w:noProof/>
            <w:sz w:val="22"/>
          </w:rPr>
          <w:tab/>
        </w:r>
        <w:r w:rsidRPr="00792C97">
          <w:rPr>
            <w:rStyle w:val="Hyperlink"/>
            <w:noProof/>
          </w:rPr>
          <w:t>Gestaltung der elektronischen Gesundheitskarte</w:t>
        </w:r>
        <w:r>
          <w:rPr>
            <w:noProof/>
            <w:webHidden/>
          </w:rPr>
          <w:tab/>
        </w:r>
        <w:r>
          <w:rPr>
            <w:noProof/>
            <w:webHidden/>
          </w:rPr>
          <w:fldChar w:fldCharType="begin"/>
        </w:r>
        <w:r>
          <w:rPr>
            <w:noProof/>
            <w:webHidden/>
          </w:rPr>
          <w:instrText xml:space="preserve"> PAGEREF _Toc486248321 \h </w:instrText>
        </w:r>
        <w:r>
          <w:rPr>
            <w:noProof/>
            <w:webHidden/>
          </w:rPr>
        </w:r>
        <w:r>
          <w:rPr>
            <w:noProof/>
            <w:webHidden/>
          </w:rPr>
          <w:fldChar w:fldCharType="separate"/>
        </w:r>
        <w:r>
          <w:rPr>
            <w:noProof/>
            <w:webHidden/>
          </w:rPr>
          <w:t>7</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22" w:history="1">
        <w:r w:rsidRPr="00792C97">
          <w:rPr>
            <w:rStyle w:val="Hyperlink"/>
            <w:noProof/>
          </w:rPr>
          <w:t>2.1</w:t>
        </w:r>
        <w:r>
          <w:rPr>
            <w:rFonts w:asciiTheme="minorHAnsi" w:eastAsiaTheme="minorEastAsia" w:hAnsiTheme="minorHAnsi" w:cstheme="minorBidi"/>
            <w:b w:val="0"/>
            <w:bCs w:val="0"/>
            <w:iCs w:val="0"/>
            <w:noProof/>
            <w:szCs w:val="22"/>
          </w:rPr>
          <w:tab/>
        </w:r>
        <w:r w:rsidRPr="00792C97">
          <w:rPr>
            <w:rStyle w:val="Hyperlink"/>
            <w:noProof/>
          </w:rPr>
          <w:t>Format und Maße</w:t>
        </w:r>
        <w:r>
          <w:rPr>
            <w:noProof/>
            <w:webHidden/>
          </w:rPr>
          <w:tab/>
        </w:r>
        <w:r>
          <w:rPr>
            <w:noProof/>
            <w:webHidden/>
          </w:rPr>
          <w:fldChar w:fldCharType="begin"/>
        </w:r>
        <w:r>
          <w:rPr>
            <w:noProof/>
            <w:webHidden/>
          </w:rPr>
          <w:instrText xml:space="preserve"> PAGEREF _Toc486248322 \h </w:instrText>
        </w:r>
        <w:r>
          <w:rPr>
            <w:noProof/>
            <w:webHidden/>
          </w:rPr>
        </w:r>
        <w:r>
          <w:rPr>
            <w:noProof/>
            <w:webHidden/>
          </w:rPr>
          <w:fldChar w:fldCharType="separate"/>
        </w:r>
        <w:r>
          <w:rPr>
            <w:noProof/>
            <w:webHidden/>
          </w:rPr>
          <w:t>7</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23" w:history="1">
        <w:r w:rsidRPr="00792C97">
          <w:rPr>
            <w:rStyle w:val="Hyperlink"/>
            <w:noProof/>
          </w:rPr>
          <w:t>2.2</w:t>
        </w:r>
        <w:r>
          <w:rPr>
            <w:rFonts w:asciiTheme="minorHAnsi" w:eastAsiaTheme="minorEastAsia" w:hAnsiTheme="minorHAnsi" w:cstheme="minorBidi"/>
            <w:b w:val="0"/>
            <w:bCs w:val="0"/>
            <w:iCs w:val="0"/>
            <w:noProof/>
            <w:szCs w:val="22"/>
          </w:rPr>
          <w:tab/>
        </w:r>
        <w:r w:rsidRPr="00792C97">
          <w:rPr>
            <w:rStyle w:val="Hyperlink"/>
            <w:noProof/>
          </w:rPr>
          <w:t>Gestaltung der Kartenvorderseite</w:t>
        </w:r>
        <w:r>
          <w:rPr>
            <w:noProof/>
            <w:webHidden/>
          </w:rPr>
          <w:tab/>
        </w:r>
        <w:r>
          <w:rPr>
            <w:noProof/>
            <w:webHidden/>
          </w:rPr>
          <w:fldChar w:fldCharType="begin"/>
        </w:r>
        <w:r>
          <w:rPr>
            <w:noProof/>
            <w:webHidden/>
          </w:rPr>
          <w:instrText xml:space="preserve"> PAGEREF _Toc486248323 \h </w:instrText>
        </w:r>
        <w:r>
          <w:rPr>
            <w:noProof/>
            <w:webHidden/>
          </w:rPr>
        </w:r>
        <w:r>
          <w:rPr>
            <w:noProof/>
            <w:webHidden/>
          </w:rPr>
          <w:fldChar w:fldCharType="separate"/>
        </w:r>
        <w:r>
          <w:rPr>
            <w:noProof/>
            <w:webHidden/>
          </w:rPr>
          <w:t>8</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24" w:history="1">
        <w:r w:rsidRPr="00792C97">
          <w:rPr>
            <w:rStyle w:val="Hyperlink"/>
            <w:noProof/>
          </w:rPr>
          <w:t>2.2.1</w:t>
        </w:r>
        <w:r>
          <w:rPr>
            <w:rFonts w:asciiTheme="minorHAnsi" w:eastAsiaTheme="minorEastAsia" w:hAnsiTheme="minorHAnsi" w:cstheme="minorBidi"/>
            <w:bCs w:val="0"/>
            <w:noProof/>
            <w:szCs w:val="22"/>
          </w:rPr>
          <w:tab/>
        </w:r>
        <w:r w:rsidRPr="00792C97">
          <w:rPr>
            <w:rStyle w:val="Hyperlink"/>
            <w:noProof/>
          </w:rPr>
          <w:t>Gliederung der Karte in Felder</w:t>
        </w:r>
        <w:r>
          <w:rPr>
            <w:noProof/>
            <w:webHidden/>
          </w:rPr>
          <w:tab/>
        </w:r>
        <w:r>
          <w:rPr>
            <w:noProof/>
            <w:webHidden/>
          </w:rPr>
          <w:fldChar w:fldCharType="begin"/>
        </w:r>
        <w:r>
          <w:rPr>
            <w:noProof/>
            <w:webHidden/>
          </w:rPr>
          <w:instrText xml:space="preserve"> PAGEREF _Toc486248324 \h </w:instrText>
        </w:r>
        <w:r>
          <w:rPr>
            <w:noProof/>
            <w:webHidden/>
          </w:rPr>
        </w:r>
        <w:r>
          <w:rPr>
            <w:noProof/>
            <w:webHidden/>
          </w:rPr>
          <w:fldChar w:fldCharType="separate"/>
        </w:r>
        <w:r>
          <w:rPr>
            <w:noProof/>
            <w:webHidden/>
          </w:rPr>
          <w:t>8</w:t>
        </w:r>
        <w:r>
          <w:rPr>
            <w:noProof/>
            <w:webHidden/>
          </w:rPr>
          <w:fldChar w:fldCharType="end"/>
        </w:r>
      </w:hyperlink>
    </w:p>
    <w:p w:rsidR="00645474" w:rsidRDefault="00645474">
      <w:pPr>
        <w:pStyle w:val="Verzeichnis4"/>
        <w:tabs>
          <w:tab w:val="left" w:pos="1760"/>
          <w:tab w:val="right" w:leader="dot" w:pos="8726"/>
        </w:tabs>
        <w:rPr>
          <w:rFonts w:asciiTheme="minorHAnsi" w:eastAsiaTheme="minorEastAsia" w:hAnsiTheme="minorHAnsi" w:cstheme="minorBidi"/>
          <w:bCs w:val="0"/>
          <w:i w:val="0"/>
          <w:noProof/>
          <w:szCs w:val="22"/>
        </w:rPr>
      </w:pPr>
      <w:hyperlink w:anchor="_Toc486248325" w:history="1">
        <w:r w:rsidRPr="00792C97">
          <w:rPr>
            <w:rStyle w:val="Hyperlink"/>
            <w:noProof/>
          </w:rPr>
          <w:t>2.2.1.1</w:t>
        </w:r>
        <w:r>
          <w:rPr>
            <w:rFonts w:asciiTheme="minorHAnsi" w:eastAsiaTheme="minorEastAsia" w:hAnsiTheme="minorHAnsi" w:cstheme="minorBidi"/>
            <w:bCs w:val="0"/>
            <w:i w:val="0"/>
            <w:noProof/>
            <w:szCs w:val="22"/>
          </w:rPr>
          <w:tab/>
        </w:r>
        <w:r w:rsidRPr="00792C97">
          <w:rPr>
            <w:rStyle w:val="Hyperlink"/>
            <w:noProof/>
          </w:rPr>
          <w:t>Unveränderbare Elemente</w:t>
        </w:r>
        <w:r>
          <w:rPr>
            <w:noProof/>
            <w:webHidden/>
          </w:rPr>
          <w:tab/>
        </w:r>
        <w:r>
          <w:rPr>
            <w:noProof/>
            <w:webHidden/>
          </w:rPr>
          <w:fldChar w:fldCharType="begin"/>
        </w:r>
        <w:r>
          <w:rPr>
            <w:noProof/>
            <w:webHidden/>
          </w:rPr>
          <w:instrText xml:space="preserve"> PAGEREF _Toc486248325 \h </w:instrText>
        </w:r>
        <w:r>
          <w:rPr>
            <w:noProof/>
            <w:webHidden/>
          </w:rPr>
        </w:r>
        <w:r>
          <w:rPr>
            <w:noProof/>
            <w:webHidden/>
          </w:rPr>
          <w:fldChar w:fldCharType="separate"/>
        </w:r>
        <w:r>
          <w:rPr>
            <w:noProof/>
            <w:webHidden/>
          </w:rPr>
          <w:t>11</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26" w:history="1">
        <w:r w:rsidRPr="00792C97">
          <w:rPr>
            <w:rStyle w:val="Hyperlink"/>
            <w:noProof/>
          </w:rPr>
          <w:t>2.2.1.1.1</w:t>
        </w:r>
        <w:r>
          <w:rPr>
            <w:rFonts w:asciiTheme="minorHAnsi" w:eastAsiaTheme="minorEastAsia" w:hAnsiTheme="minorHAnsi" w:cstheme="minorBidi"/>
            <w:bCs w:val="0"/>
            <w:noProof/>
          </w:rPr>
          <w:tab/>
        </w:r>
        <w:r w:rsidRPr="00792C97">
          <w:rPr>
            <w:rStyle w:val="Hyperlink"/>
            <w:noProof/>
          </w:rPr>
          <w:t>„Leonardo“ in Feld 1</w:t>
        </w:r>
        <w:r>
          <w:rPr>
            <w:noProof/>
            <w:webHidden/>
          </w:rPr>
          <w:tab/>
        </w:r>
        <w:r>
          <w:rPr>
            <w:noProof/>
            <w:webHidden/>
          </w:rPr>
          <w:fldChar w:fldCharType="begin"/>
        </w:r>
        <w:r>
          <w:rPr>
            <w:noProof/>
            <w:webHidden/>
          </w:rPr>
          <w:instrText xml:space="preserve"> PAGEREF _Toc486248326 \h </w:instrText>
        </w:r>
        <w:r>
          <w:rPr>
            <w:noProof/>
            <w:webHidden/>
          </w:rPr>
        </w:r>
        <w:r>
          <w:rPr>
            <w:noProof/>
            <w:webHidden/>
          </w:rPr>
          <w:fldChar w:fldCharType="separate"/>
        </w:r>
        <w:r>
          <w:rPr>
            <w:noProof/>
            <w:webHidden/>
          </w:rPr>
          <w:t>11</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27" w:history="1">
        <w:r w:rsidRPr="00792C97">
          <w:rPr>
            <w:rStyle w:val="Hyperlink"/>
            <w:noProof/>
          </w:rPr>
          <w:t>2.2.1.1.2</w:t>
        </w:r>
        <w:r>
          <w:rPr>
            <w:rFonts w:asciiTheme="minorHAnsi" w:eastAsiaTheme="minorEastAsia" w:hAnsiTheme="minorHAnsi" w:cstheme="minorBidi"/>
            <w:bCs w:val="0"/>
            <w:noProof/>
          </w:rPr>
          <w:tab/>
        </w:r>
        <w:r w:rsidRPr="00792C97">
          <w:rPr>
            <w:rStyle w:val="Hyperlink"/>
            <w:noProof/>
          </w:rPr>
          <w:t>Schriftzug „Gesundheitskarte“ in Feld 2</w:t>
        </w:r>
        <w:r>
          <w:rPr>
            <w:noProof/>
            <w:webHidden/>
          </w:rPr>
          <w:tab/>
        </w:r>
        <w:r>
          <w:rPr>
            <w:noProof/>
            <w:webHidden/>
          </w:rPr>
          <w:fldChar w:fldCharType="begin"/>
        </w:r>
        <w:r>
          <w:rPr>
            <w:noProof/>
            <w:webHidden/>
          </w:rPr>
          <w:instrText xml:space="preserve"> PAGEREF _Toc486248327 \h </w:instrText>
        </w:r>
        <w:r>
          <w:rPr>
            <w:noProof/>
            <w:webHidden/>
          </w:rPr>
        </w:r>
        <w:r>
          <w:rPr>
            <w:noProof/>
            <w:webHidden/>
          </w:rPr>
          <w:fldChar w:fldCharType="separate"/>
        </w:r>
        <w:r>
          <w:rPr>
            <w:noProof/>
            <w:webHidden/>
          </w:rPr>
          <w:t>12</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28" w:history="1">
        <w:r w:rsidRPr="00792C97">
          <w:rPr>
            <w:rStyle w:val="Hyperlink"/>
            <w:noProof/>
          </w:rPr>
          <w:t>2.2.1.1.3</w:t>
        </w:r>
        <w:r>
          <w:rPr>
            <w:rFonts w:asciiTheme="minorHAnsi" w:eastAsiaTheme="minorEastAsia" w:hAnsiTheme="minorHAnsi" w:cstheme="minorBidi"/>
            <w:bCs w:val="0"/>
            <w:noProof/>
          </w:rPr>
          <w:tab/>
        </w:r>
        <w:r w:rsidRPr="00792C97">
          <w:rPr>
            <w:rStyle w:val="Hyperlink"/>
            <w:noProof/>
          </w:rPr>
          <w:t>Legenden zu den Druckzeilen in Feld 5</w:t>
        </w:r>
        <w:r>
          <w:rPr>
            <w:noProof/>
            <w:webHidden/>
          </w:rPr>
          <w:tab/>
        </w:r>
        <w:r>
          <w:rPr>
            <w:noProof/>
            <w:webHidden/>
          </w:rPr>
          <w:fldChar w:fldCharType="begin"/>
        </w:r>
        <w:r>
          <w:rPr>
            <w:noProof/>
            <w:webHidden/>
          </w:rPr>
          <w:instrText xml:space="preserve"> PAGEREF _Toc486248328 \h </w:instrText>
        </w:r>
        <w:r>
          <w:rPr>
            <w:noProof/>
            <w:webHidden/>
          </w:rPr>
        </w:r>
        <w:r>
          <w:rPr>
            <w:noProof/>
            <w:webHidden/>
          </w:rPr>
          <w:fldChar w:fldCharType="separate"/>
        </w:r>
        <w:r>
          <w:rPr>
            <w:noProof/>
            <w:webHidden/>
          </w:rPr>
          <w:t>14</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29" w:history="1">
        <w:r w:rsidRPr="00792C97">
          <w:rPr>
            <w:rStyle w:val="Hyperlink"/>
            <w:noProof/>
          </w:rPr>
          <w:t>2.2.1.1.4</w:t>
        </w:r>
        <w:r>
          <w:rPr>
            <w:rFonts w:asciiTheme="minorHAnsi" w:eastAsiaTheme="minorEastAsia" w:hAnsiTheme="minorHAnsi" w:cstheme="minorBidi"/>
            <w:bCs w:val="0"/>
            <w:noProof/>
          </w:rPr>
          <w:tab/>
        </w:r>
        <w:r w:rsidRPr="00792C97">
          <w:rPr>
            <w:rStyle w:val="Hyperlink"/>
            <w:noProof/>
          </w:rPr>
          <w:t>Logo BSI-Zertifikat zum Protection Profile der eGK (optional)</w:t>
        </w:r>
        <w:r>
          <w:rPr>
            <w:noProof/>
            <w:webHidden/>
          </w:rPr>
          <w:tab/>
        </w:r>
        <w:r>
          <w:rPr>
            <w:noProof/>
            <w:webHidden/>
          </w:rPr>
          <w:fldChar w:fldCharType="begin"/>
        </w:r>
        <w:r>
          <w:rPr>
            <w:noProof/>
            <w:webHidden/>
          </w:rPr>
          <w:instrText xml:space="preserve"> PAGEREF _Toc486248329 \h </w:instrText>
        </w:r>
        <w:r>
          <w:rPr>
            <w:noProof/>
            <w:webHidden/>
          </w:rPr>
        </w:r>
        <w:r>
          <w:rPr>
            <w:noProof/>
            <w:webHidden/>
          </w:rPr>
          <w:fldChar w:fldCharType="separate"/>
        </w:r>
        <w:r>
          <w:rPr>
            <w:noProof/>
            <w:webHidden/>
          </w:rPr>
          <w:t>14</w:t>
        </w:r>
        <w:r>
          <w:rPr>
            <w:noProof/>
            <w:webHidden/>
          </w:rPr>
          <w:fldChar w:fldCharType="end"/>
        </w:r>
      </w:hyperlink>
    </w:p>
    <w:p w:rsidR="00645474" w:rsidRDefault="00645474">
      <w:pPr>
        <w:pStyle w:val="Verzeichnis4"/>
        <w:tabs>
          <w:tab w:val="left" w:pos="1760"/>
          <w:tab w:val="right" w:leader="dot" w:pos="8726"/>
        </w:tabs>
        <w:rPr>
          <w:rFonts w:asciiTheme="minorHAnsi" w:eastAsiaTheme="minorEastAsia" w:hAnsiTheme="minorHAnsi" w:cstheme="minorBidi"/>
          <w:bCs w:val="0"/>
          <w:i w:val="0"/>
          <w:noProof/>
          <w:szCs w:val="22"/>
        </w:rPr>
      </w:pPr>
      <w:hyperlink w:anchor="_Toc486248330" w:history="1">
        <w:r w:rsidRPr="00792C97">
          <w:rPr>
            <w:rStyle w:val="Hyperlink"/>
            <w:noProof/>
          </w:rPr>
          <w:t>2.2.1.2</w:t>
        </w:r>
        <w:r>
          <w:rPr>
            <w:rFonts w:asciiTheme="minorHAnsi" w:eastAsiaTheme="minorEastAsia" w:hAnsiTheme="minorHAnsi" w:cstheme="minorBidi"/>
            <w:bCs w:val="0"/>
            <w:i w:val="0"/>
            <w:noProof/>
            <w:szCs w:val="22"/>
          </w:rPr>
          <w:tab/>
        </w:r>
        <w:r w:rsidRPr="00792C97">
          <w:rPr>
            <w:rStyle w:val="Hyperlink"/>
            <w:noProof/>
          </w:rPr>
          <w:t>Darstellung des Kostenträgers</w:t>
        </w:r>
        <w:r>
          <w:rPr>
            <w:noProof/>
            <w:webHidden/>
          </w:rPr>
          <w:tab/>
        </w:r>
        <w:r>
          <w:rPr>
            <w:noProof/>
            <w:webHidden/>
          </w:rPr>
          <w:fldChar w:fldCharType="begin"/>
        </w:r>
        <w:r>
          <w:rPr>
            <w:noProof/>
            <w:webHidden/>
          </w:rPr>
          <w:instrText xml:space="preserve"> PAGEREF _Toc486248330 \h </w:instrText>
        </w:r>
        <w:r>
          <w:rPr>
            <w:noProof/>
            <w:webHidden/>
          </w:rPr>
        </w:r>
        <w:r>
          <w:rPr>
            <w:noProof/>
            <w:webHidden/>
          </w:rPr>
          <w:fldChar w:fldCharType="separate"/>
        </w:r>
        <w:r>
          <w:rPr>
            <w:noProof/>
            <w:webHidden/>
          </w:rPr>
          <w:t>15</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31" w:history="1">
        <w:r w:rsidRPr="00792C97">
          <w:rPr>
            <w:rStyle w:val="Hyperlink"/>
            <w:noProof/>
          </w:rPr>
          <w:t>2.2.1.2.1</w:t>
        </w:r>
        <w:r>
          <w:rPr>
            <w:rFonts w:asciiTheme="minorHAnsi" w:eastAsiaTheme="minorEastAsia" w:hAnsiTheme="minorHAnsi" w:cstheme="minorBidi"/>
            <w:bCs w:val="0"/>
            <w:noProof/>
          </w:rPr>
          <w:tab/>
        </w:r>
        <w:r w:rsidRPr="00792C97">
          <w:rPr>
            <w:rStyle w:val="Hyperlink"/>
            <w:noProof/>
          </w:rPr>
          <w:t>Feld 6: Logo des Kostenträgers</w:t>
        </w:r>
        <w:r>
          <w:rPr>
            <w:noProof/>
            <w:webHidden/>
          </w:rPr>
          <w:tab/>
        </w:r>
        <w:r>
          <w:rPr>
            <w:noProof/>
            <w:webHidden/>
          </w:rPr>
          <w:fldChar w:fldCharType="begin"/>
        </w:r>
        <w:r>
          <w:rPr>
            <w:noProof/>
            <w:webHidden/>
          </w:rPr>
          <w:instrText xml:space="preserve"> PAGEREF _Toc486248331 \h </w:instrText>
        </w:r>
        <w:r>
          <w:rPr>
            <w:noProof/>
            <w:webHidden/>
          </w:rPr>
        </w:r>
        <w:r>
          <w:rPr>
            <w:noProof/>
            <w:webHidden/>
          </w:rPr>
          <w:fldChar w:fldCharType="separate"/>
        </w:r>
        <w:r>
          <w:rPr>
            <w:noProof/>
            <w:webHidden/>
          </w:rPr>
          <w:t>15</w:t>
        </w:r>
        <w:r>
          <w:rPr>
            <w:noProof/>
            <w:webHidden/>
          </w:rPr>
          <w:fldChar w:fldCharType="end"/>
        </w:r>
      </w:hyperlink>
    </w:p>
    <w:p w:rsidR="00645474" w:rsidRDefault="00645474">
      <w:pPr>
        <w:pStyle w:val="Verzeichnis4"/>
        <w:tabs>
          <w:tab w:val="left" w:pos="1760"/>
          <w:tab w:val="right" w:leader="dot" w:pos="8726"/>
        </w:tabs>
        <w:rPr>
          <w:rFonts w:asciiTheme="minorHAnsi" w:eastAsiaTheme="minorEastAsia" w:hAnsiTheme="minorHAnsi" w:cstheme="minorBidi"/>
          <w:bCs w:val="0"/>
          <w:i w:val="0"/>
          <w:noProof/>
          <w:szCs w:val="22"/>
        </w:rPr>
      </w:pPr>
      <w:hyperlink w:anchor="_Toc486248332" w:history="1">
        <w:r w:rsidRPr="00792C97">
          <w:rPr>
            <w:rStyle w:val="Hyperlink"/>
            <w:noProof/>
          </w:rPr>
          <w:t>2.2.1.3</w:t>
        </w:r>
        <w:r>
          <w:rPr>
            <w:rFonts w:asciiTheme="minorHAnsi" w:eastAsiaTheme="minorEastAsia" w:hAnsiTheme="minorHAnsi" w:cstheme="minorBidi"/>
            <w:bCs w:val="0"/>
            <w:i w:val="0"/>
            <w:noProof/>
            <w:szCs w:val="22"/>
          </w:rPr>
          <w:tab/>
        </w:r>
        <w:r w:rsidRPr="00792C97">
          <w:rPr>
            <w:rStyle w:val="Hyperlink"/>
            <w:noProof/>
          </w:rPr>
          <w:t>Personalisierungsfelder</w:t>
        </w:r>
        <w:r>
          <w:rPr>
            <w:noProof/>
            <w:webHidden/>
          </w:rPr>
          <w:tab/>
        </w:r>
        <w:r>
          <w:rPr>
            <w:noProof/>
            <w:webHidden/>
          </w:rPr>
          <w:fldChar w:fldCharType="begin"/>
        </w:r>
        <w:r>
          <w:rPr>
            <w:noProof/>
            <w:webHidden/>
          </w:rPr>
          <w:instrText xml:space="preserve"> PAGEREF _Toc486248332 \h </w:instrText>
        </w:r>
        <w:r>
          <w:rPr>
            <w:noProof/>
            <w:webHidden/>
          </w:rPr>
        </w:r>
        <w:r>
          <w:rPr>
            <w:noProof/>
            <w:webHidden/>
          </w:rPr>
          <w:fldChar w:fldCharType="separate"/>
        </w:r>
        <w:r>
          <w:rPr>
            <w:noProof/>
            <w:webHidden/>
          </w:rPr>
          <w:t>15</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33" w:history="1">
        <w:r w:rsidRPr="00792C97">
          <w:rPr>
            <w:rStyle w:val="Hyperlink"/>
            <w:noProof/>
          </w:rPr>
          <w:t>2.2.1.3.1</w:t>
        </w:r>
        <w:r>
          <w:rPr>
            <w:rFonts w:asciiTheme="minorHAnsi" w:eastAsiaTheme="minorEastAsia" w:hAnsiTheme="minorHAnsi" w:cstheme="minorBidi"/>
            <w:bCs w:val="0"/>
            <w:noProof/>
          </w:rPr>
          <w:tab/>
        </w:r>
        <w:r w:rsidRPr="00792C97">
          <w:rPr>
            <w:rStyle w:val="Hyperlink"/>
            <w:noProof/>
          </w:rPr>
          <w:t>Feld 3: Personalisierung – Lichtbild</w:t>
        </w:r>
        <w:r>
          <w:rPr>
            <w:noProof/>
            <w:webHidden/>
          </w:rPr>
          <w:tab/>
        </w:r>
        <w:r>
          <w:rPr>
            <w:noProof/>
            <w:webHidden/>
          </w:rPr>
          <w:fldChar w:fldCharType="begin"/>
        </w:r>
        <w:r>
          <w:rPr>
            <w:noProof/>
            <w:webHidden/>
          </w:rPr>
          <w:instrText xml:space="preserve"> PAGEREF _Toc486248333 \h </w:instrText>
        </w:r>
        <w:r>
          <w:rPr>
            <w:noProof/>
            <w:webHidden/>
          </w:rPr>
        </w:r>
        <w:r>
          <w:rPr>
            <w:noProof/>
            <w:webHidden/>
          </w:rPr>
          <w:fldChar w:fldCharType="separate"/>
        </w:r>
        <w:r>
          <w:rPr>
            <w:noProof/>
            <w:webHidden/>
          </w:rPr>
          <w:t>17</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34" w:history="1">
        <w:r w:rsidRPr="00792C97">
          <w:rPr>
            <w:rStyle w:val="Hyperlink"/>
            <w:noProof/>
          </w:rPr>
          <w:t>2.2.1.3.2</w:t>
        </w:r>
        <w:r>
          <w:rPr>
            <w:rFonts w:asciiTheme="minorHAnsi" w:eastAsiaTheme="minorEastAsia" w:hAnsiTheme="minorHAnsi" w:cstheme="minorBidi"/>
            <w:bCs w:val="0"/>
            <w:noProof/>
          </w:rPr>
          <w:tab/>
        </w:r>
        <w:r w:rsidRPr="00792C97">
          <w:rPr>
            <w:rStyle w:val="Hyperlink"/>
            <w:noProof/>
          </w:rPr>
          <w:t>Feld 5: Personalisierung – Beschriftung</w:t>
        </w:r>
        <w:r>
          <w:rPr>
            <w:noProof/>
            <w:webHidden/>
          </w:rPr>
          <w:tab/>
        </w:r>
        <w:r>
          <w:rPr>
            <w:noProof/>
            <w:webHidden/>
          </w:rPr>
          <w:fldChar w:fldCharType="begin"/>
        </w:r>
        <w:r>
          <w:rPr>
            <w:noProof/>
            <w:webHidden/>
          </w:rPr>
          <w:instrText xml:space="preserve"> PAGEREF _Toc486248334 \h </w:instrText>
        </w:r>
        <w:r>
          <w:rPr>
            <w:noProof/>
            <w:webHidden/>
          </w:rPr>
        </w:r>
        <w:r>
          <w:rPr>
            <w:noProof/>
            <w:webHidden/>
          </w:rPr>
          <w:fldChar w:fldCharType="separate"/>
        </w:r>
        <w:r>
          <w:rPr>
            <w:noProof/>
            <w:webHidden/>
          </w:rPr>
          <w:t>18</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35" w:history="1">
        <w:r w:rsidRPr="00792C97">
          <w:rPr>
            <w:rStyle w:val="Hyperlink"/>
            <w:noProof/>
          </w:rPr>
          <w:t>2.2.1.3.3</w:t>
        </w:r>
        <w:r>
          <w:rPr>
            <w:rFonts w:asciiTheme="minorHAnsi" w:eastAsiaTheme="minorEastAsia" w:hAnsiTheme="minorHAnsi" w:cstheme="minorBidi"/>
            <w:bCs w:val="0"/>
            <w:noProof/>
          </w:rPr>
          <w:tab/>
        </w:r>
        <w:r w:rsidRPr="00792C97">
          <w:rPr>
            <w:rStyle w:val="Hyperlink"/>
            <w:noProof/>
          </w:rPr>
          <w:t>Schreibweise des Namens</w:t>
        </w:r>
        <w:r>
          <w:rPr>
            <w:noProof/>
            <w:webHidden/>
          </w:rPr>
          <w:tab/>
        </w:r>
        <w:r>
          <w:rPr>
            <w:noProof/>
            <w:webHidden/>
          </w:rPr>
          <w:fldChar w:fldCharType="begin"/>
        </w:r>
        <w:r>
          <w:rPr>
            <w:noProof/>
            <w:webHidden/>
          </w:rPr>
          <w:instrText xml:space="preserve"> PAGEREF _Toc486248335 \h </w:instrText>
        </w:r>
        <w:r>
          <w:rPr>
            <w:noProof/>
            <w:webHidden/>
          </w:rPr>
        </w:r>
        <w:r>
          <w:rPr>
            <w:noProof/>
            <w:webHidden/>
          </w:rPr>
          <w:fldChar w:fldCharType="separate"/>
        </w:r>
        <w:r>
          <w:rPr>
            <w:noProof/>
            <w:webHidden/>
          </w:rPr>
          <w:t>19</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36" w:history="1">
        <w:r w:rsidRPr="00792C97">
          <w:rPr>
            <w:rStyle w:val="Hyperlink"/>
            <w:noProof/>
          </w:rPr>
          <w:t>2.2.1.3.4</w:t>
        </w:r>
        <w:r>
          <w:rPr>
            <w:rFonts w:asciiTheme="minorHAnsi" w:eastAsiaTheme="minorEastAsia" w:hAnsiTheme="minorHAnsi" w:cstheme="minorBidi"/>
            <w:bCs w:val="0"/>
            <w:noProof/>
          </w:rPr>
          <w:tab/>
        </w:r>
        <w:r w:rsidRPr="00792C97">
          <w:rPr>
            <w:rStyle w:val="Hyperlink"/>
            <w:noProof/>
          </w:rPr>
          <w:t>Schreibweise des Namens des Kartenherausgebers</w:t>
        </w:r>
        <w:r>
          <w:rPr>
            <w:noProof/>
            <w:webHidden/>
          </w:rPr>
          <w:tab/>
        </w:r>
        <w:r>
          <w:rPr>
            <w:noProof/>
            <w:webHidden/>
          </w:rPr>
          <w:fldChar w:fldCharType="begin"/>
        </w:r>
        <w:r>
          <w:rPr>
            <w:noProof/>
            <w:webHidden/>
          </w:rPr>
          <w:instrText xml:space="preserve"> PAGEREF _Toc486248336 \h </w:instrText>
        </w:r>
        <w:r>
          <w:rPr>
            <w:noProof/>
            <w:webHidden/>
          </w:rPr>
        </w:r>
        <w:r>
          <w:rPr>
            <w:noProof/>
            <w:webHidden/>
          </w:rPr>
          <w:fldChar w:fldCharType="separate"/>
        </w:r>
        <w:r>
          <w:rPr>
            <w:noProof/>
            <w:webHidden/>
          </w:rPr>
          <w:t>20</w:t>
        </w:r>
        <w:r>
          <w:rPr>
            <w:noProof/>
            <w:webHidden/>
          </w:rPr>
          <w:fldChar w:fldCharType="end"/>
        </w:r>
      </w:hyperlink>
    </w:p>
    <w:p w:rsidR="00645474" w:rsidRDefault="00645474">
      <w:pPr>
        <w:pStyle w:val="Verzeichnis5"/>
        <w:tabs>
          <w:tab w:val="left" w:pos="1956"/>
          <w:tab w:val="right" w:leader="dot" w:pos="8726"/>
        </w:tabs>
        <w:rPr>
          <w:rFonts w:asciiTheme="minorHAnsi" w:eastAsiaTheme="minorEastAsia" w:hAnsiTheme="minorHAnsi" w:cstheme="minorBidi"/>
          <w:bCs w:val="0"/>
          <w:noProof/>
        </w:rPr>
      </w:pPr>
      <w:hyperlink w:anchor="_Toc486248337" w:history="1">
        <w:r w:rsidRPr="00792C97">
          <w:rPr>
            <w:rStyle w:val="Hyperlink"/>
            <w:noProof/>
          </w:rPr>
          <w:t>2.2.1.3.5</w:t>
        </w:r>
        <w:r>
          <w:rPr>
            <w:rFonts w:asciiTheme="minorHAnsi" w:eastAsiaTheme="minorEastAsia" w:hAnsiTheme="minorHAnsi" w:cstheme="minorBidi"/>
            <w:bCs w:val="0"/>
            <w:noProof/>
          </w:rPr>
          <w:tab/>
        </w:r>
        <w:r w:rsidRPr="00792C97">
          <w:rPr>
            <w:rStyle w:val="Hyperlink"/>
            <w:noProof/>
          </w:rPr>
          <w:t>Legenden zu den Druckzeilen</w:t>
        </w:r>
        <w:r>
          <w:rPr>
            <w:noProof/>
            <w:webHidden/>
          </w:rPr>
          <w:tab/>
        </w:r>
        <w:r>
          <w:rPr>
            <w:noProof/>
            <w:webHidden/>
          </w:rPr>
          <w:fldChar w:fldCharType="begin"/>
        </w:r>
        <w:r>
          <w:rPr>
            <w:noProof/>
            <w:webHidden/>
          </w:rPr>
          <w:instrText xml:space="preserve"> PAGEREF _Toc486248337 \h </w:instrText>
        </w:r>
        <w:r>
          <w:rPr>
            <w:noProof/>
            <w:webHidden/>
          </w:rPr>
        </w:r>
        <w:r>
          <w:rPr>
            <w:noProof/>
            <w:webHidden/>
          </w:rPr>
          <w:fldChar w:fldCharType="separate"/>
        </w:r>
        <w:r>
          <w:rPr>
            <w:noProof/>
            <w:webHidden/>
          </w:rPr>
          <w:t>21</w:t>
        </w:r>
        <w:r>
          <w:rPr>
            <w:noProof/>
            <w:webHidden/>
          </w:rPr>
          <w:fldChar w:fldCharType="end"/>
        </w:r>
      </w:hyperlink>
    </w:p>
    <w:p w:rsidR="00645474" w:rsidRDefault="00645474">
      <w:pPr>
        <w:pStyle w:val="Verzeichnis4"/>
        <w:tabs>
          <w:tab w:val="left" w:pos="1760"/>
          <w:tab w:val="right" w:leader="dot" w:pos="8726"/>
        </w:tabs>
        <w:rPr>
          <w:rFonts w:asciiTheme="minorHAnsi" w:eastAsiaTheme="minorEastAsia" w:hAnsiTheme="minorHAnsi" w:cstheme="minorBidi"/>
          <w:bCs w:val="0"/>
          <w:i w:val="0"/>
          <w:noProof/>
          <w:szCs w:val="22"/>
        </w:rPr>
      </w:pPr>
      <w:hyperlink w:anchor="_Toc486248338" w:history="1">
        <w:r w:rsidRPr="00792C97">
          <w:rPr>
            <w:rStyle w:val="Hyperlink"/>
            <w:noProof/>
          </w:rPr>
          <w:t>2.2.1.4</w:t>
        </w:r>
        <w:r>
          <w:rPr>
            <w:rFonts w:asciiTheme="minorHAnsi" w:eastAsiaTheme="minorEastAsia" w:hAnsiTheme="minorHAnsi" w:cstheme="minorBidi"/>
            <w:bCs w:val="0"/>
            <w:i w:val="0"/>
            <w:noProof/>
            <w:szCs w:val="22"/>
          </w:rPr>
          <w:tab/>
        </w:r>
        <w:r w:rsidRPr="00792C97">
          <w:rPr>
            <w:rStyle w:val="Hyperlink"/>
            <w:noProof/>
          </w:rPr>
          <w:t>Zeichenvorrat</w:t>
        </w:r>
        <w:r>
          <w:rPr>
            <w:noProof/>
            <w:webHidden/>
          </w:rPr>
          <w:tab/>
        </w:r>
        <w:r>
          <w:rPr>
            <w:noProof/>
            <w:webHidden/>
          </w:rPr>
          <w:fldChar w:fldCharType="begin"/>
        </w:r>
        <w:r>
          <w:rPr>
            <w:noProof/>
            <w:webHidden/>
          </w:rPr>
          <w:instrText xml:space="preserve"> PAGEREF _Toc486248338 \h </w:instrText>
        </w:r>
        <w:r>
          <w:rPr>
            <w:noProof/>
            <w:webHidden/>
          </w:rPr>
        </w:r>
        <w:r>
          <w:rPr>
            <w:noProof/>
            <w:webHidden/>
          </w:rPr>
          <w:fldChar w:fldCharType="separate"/>
        </w:r>
        <w:r>
          <w:rPr>
            <w:noProof/>
            <w:webHidden/>
          </w:rPr>
          <w:t>21</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39" w:history="1">
        <w:r w:rsidRPr="00792C97">
          <w:rPr>
            <w:rStyle w:val="Hyperlink"/>
            <w:noProof/>
          </w:rPr>
          <w:t>2.2.2</w:t>
        </w:r>
        <w:r>
          <w:rPr>
            <w:rFonts w:asciiTheme="minorHAnsi" w:eastAsiaTheme="minorEastAsia" w:hAnsiTheme="minorHAnsi" w:cstheme="minorBidi"/>
            <w:bCs w:val="0"/>
            <w:noProof/>
            <w:szCs w:val="22"/>
          </w:rPr>
          <w:tab/>
        </w:r>
        <w:r w:rsidRPr="00792C97">
          <w:rPr>
            <w:rStyle w:val="Hyperlink"/>
            <w:noProof/>
          </w:rPr>
          <w:t>Kennzeichnung in Braille-Schrift (optional)</w:t>
        </w:r>
        <w:r>
          <w:rPr>
            <w:noProof/>
            <w:webHidden/>
          </w:rPr>
          <w:tab/>
        </w:r>
        <w:r>
          <w:rPr>
            <w:noProof/>
            <w:webHidden/>
          </w:rPr>
          <w:fldChar w:fldCharType="begin"/>
        </w:r>
        <w:r>
          <w:rPr>
            <w:noProof/>
            <w:webHidden/>
          </w:rPr>
          <w:instrText xml:space="preserve"> PAGEREF _Toc486248339 \h </w:instrText>
        </w:r>
        <w:r>
          <w:rPr>
            <w:noProof/>
            <w:webHidden/>
          </w:rPr>
        </w:r>
        <w:r>
          <w:rPr>
            <w:noProof/>
            <w:webHidden/>
          </w:rPr>
          <w:fldChar w:fldCharType="separate"/>
        </w:r>
        <w:r>
          <w:rPr>
            <w:noProof/>
            <w:webHidden/>
          </w:rPr>
          <w:t>22</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40" w:history="1">
        <w:r w:rsidRPr="00792C97">
          <w:rPr>
            <w:rStyle w:val="Hyperlink"/>
            <w:noProof/>
          </w:rPr>
          <w:t>2.3</w:t>
        </w:r>
        <w:r>
          <w:rPr>
            <w:rFonts w:asciiTheme="minorHAnsi" w:eastAsiaTheme="minorEastAsia" w:hAnsiTheme="minorHAnsi" w:cstheme="minorBidi"/>
            <w:b w:val="0"/>
            <w:bCs w:val="0"/>
            <w:iCs w:val="0"/>
            <w:noProof/>
            <w:szCs w:val="22"/>
          </w:rPr>
          <w:tab/>
        </w:r>
        <w:r w:rsidRPr="00792C97">
          <w:rPr>
            <w:rStyle w:val="Hyperlink"/>
            <w:noProof/>
          </w:rPr>
          <w:t>Kartenrückseite bei Aufbringen der EHIC</w:t>
        </w:r>
        <w:r>
          <w:rPr>
            <w:noProof/>
            <w:webHidden/>
          </w:rPr>
          <w:tab/>
        </w:r>
        <w:r>
          <w:rPr>
            <w:noProof/>
            <w:webHidden/>
          </w:rPr>
          <w:fldChar w:fldCharType="begin"/>
        </w:r>
        <w:r>
          <w:rPr>
            <w:noProof/>
            <w:webHidden/>
          </w:rPr>
          <w:instrText xml:space="preserve"> PAGEREF _Toc486248340 \h </w:instrText>
        </w:r>
        <w:r>
          <w:rPr>
            <w:noProof/>
            <w:webHidden/>
          </w:rPr>
        </w:r>
        <w:r>
          <w:rPr>
            <w:noProof/>
            <w:webHidden/>
          </w:rPr>
          <w:fldChar w:fldCharType="separate"/>
        </w:r>
        <w:r>
          <w:rPr>
            <w:noProof/>
            <w:webHidden/>
          </w:rPr>
          <w:t>23</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41" w:history="1">
        <w:r w:rsidRPr="00792C97">
          <w:rPr>
            <w:rStyle w:val="Hyperlink"/>
            <w:noProof/>
          </w:rPr>
          <w:t>2.3.1</w:t>
        </w:r>
        <w:r>
          <w:rPr>
            <w:rFonts w:asciiTheme="minorHAnsi" w:eastAsiaTheme="minorEastAsia" w:hAnsiTheme="minorHAnsi" w:cstheme="minorBidi"/>
            <w:bCs w:val="0"/>
            <w:noProof/>
            <w:szCs w:val="22"/>
          </w:rPr>
          <w:tab/>
        </w:r>
        <w:r w:rsidRPr="00792C97">
          <w:rPr>
            <w:rStyle w:val="Hyperlink"/>
            <w:noProof/>
          </w:rPr>
          <w:t>Nationale Ausgestaltung</w:t>
        </w:r>
        <w:r>
          <w:rPr>
            <w:noProof/>
            <w:webHidden/>
          </w:rPr>
          <w:tab/>
        </w:r>
        <w:r>
          <w:rPr>
            <w:noProof/>
            <w:webHidden/>
          </w:rPr>
          <w:fldChar w:fldCharType="begin"/>
        </w:r>
        <w:r>
          <w:rPr>
            <w:noProof/>
            <w:webHidden/>
          </w:rPr>
          <w:instrText xml:space="preserve"> PAGEREF _Toc486248341 \h </w:instrText>
        </w:r>
        <w:r>
          <w:rPr>
            <w:noProof/>
            <w:webHidden/>
          </w:rPr>
        </w:r>
        <w:r>
          <w:rPr>
            <w:noProof/>
            <w:webHidden/>
          </w:rPr>
          <w:fldChar w:fldCharType="separate"/>
        </w:r>
        <w:r>
          <w:rPr>
            <w:noProof/>
            <w:webHidden/>
          </w:rPr>
          <w:t>24</w:t>
        </w:r>
        <w:r>
          <w:rPr>
            <w:noProof/>
            <w:webHidden/>
          </w:rPr>
          <w:fldChar w:fldCharType="end"/>
        </w:r>
      </w:hyperlink>
    </w:p>
    <w:p w:rsidR="00645474" w:rsidRDefault="00645474">
      <w:pPr>
        <w:pStyle w:val="Verzeichnis4"/>
        <w:tabs>
          <w:tab w:val="left" w:pos="1760"/>
          <w:tab w:val="right" w:leader="dot" w:pos="8726"/>
        </w:tabs>
        <w:rPr>
          <w:rFonts w:asciiTheme="minorHAnsi" w:eastAsiaTheme="minorEastAsia" w:hAnsiTheme="minorHAnsi" w:cstheme="minorBidi"/>
          <w:bCs w:val="0"/>
          <w:i w:val="0"/>
          <w:noProof/>
          <w:szCs w:val="22"/>
        </w:rPr>
      </w:pPr>
      <w:hyperlink w:anchor="_Toc486248342" w:history="1">
        <w:r w:rsidRPr="00792C97">
          <w:rPr>
            <w:rStyle w:val="Hyperlink"/>
            <w:noProof/>
          </w:rPr>
          <w:t>2.3.1.1</w:t>
        </w:r>
        <w:r>
          <w:rPr>
            <w:rFonts w:asciiTheme="minorHAnsi" w:eastAsiaTheme="minorEastAsia" w:hAnsiTheme="minorHAnsi" w:cstheme="minorBidi"/>
            <w:bCs w:val="0"/>
            <w:i w:val="0"/>
            <w:noProof/>
            <w:szCs w:val="22"/>
          </w:rPr>
          <w:tab/>
        </w:r>
        <w:r w:rsidRPr="00792C97">
          <w:rPr>
            <w:rStyle w:val="Hyperlink"/>
            <w:noProof/>
          </w:rPr>
          <w:t>Unterschriftenfeld mit Erläuterungstext</w:t>
        </w:r>
        <w:r>
          <w:rPr>
            <w:noProof/>
            <w:webHidden/>
          </w:rPr>
          <w:tab/>
        </w:r>
        <w:r>
          <w:rPr>
            <w:noProof/>
            <w:webHidden/>
          </w:rPr>
          <w:fldChar w:fldCharType="begin"/>
        </w:r>
        <w:r>
          <w:rPr>
            <w:noProof/>
            <w:webHidden/>
          </w:rPr>
          <w:instrText xml:space="preserve"> PAGEREF _Toc486248342 \h </w:instrText>
        </w:r>
        <w:r>
          <w:rPr>
            <w:noProof/>
            <w:webHidden/>
          </w:rPr>
        </w:r>
        <w:r>
          <w:rPr>
            <w:noProof/>
            <w:webHidden/>
          </w:rPr>
          <w:fldChar w:fldCharType="separate"/>
        </w:r>
        <w:r>
          <w:rPr>
            <w:noProof/>
            <w:webHidden/>
          </w:rPr>
          <w:t>24</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43" w:history="1">
        <w:r w:rsidRPr="00792C97">
          <w:rPr>
            <w:rStyle w:val="Hyperlink"/>
            <w:noProof/>
          </w:rPr>
          <w:t>2.3.2</w:t>
        </w:r>
        <w:r>
          <w:rPr>
            <w:rFonts w:asciiTheme="minorHAnsi" w:eastAsiaTheme="minorEastAsia" w:hAnsiTheme="minorHAnsi" w:cstheme="minorBidi"/>
            <w:bCs w:val="0"/>
            <w:noProof/>
            <w:szCs w:val="22"/>
          </w:rPr>
          <w:tab/>
        </w:r>
        <w:r w:rsidRPr="00792C97">
          <w:rPr>
            <w:rStyle w:val="Hyperlink"/>
            <w:noProof/>
          </w:rPr>
          <w:t>Optische Kennung des Kartenherstellers</w:t>
        </w:r>
        <w:r>
          <w:rPr>
            <w:noProof/>
            <w:webHidden/>
          </w:rPr>
          <w:tab/>
        </w:r>
        <w:r>
          <w:rPr>
            <w:noProof/>
            <w:webHidden/>
          </w:rPr>
          <w:fldChar w:fldCharType="begin"/>
        </w:r>
        <w:r>
          <w:rPr>
            <w:noProof/>
            <w:webHidden/>
          </w:rPr>
          <w:instrText xml:space="preserve"> PAGEREF _Toc486248343 \h </w:instrText>
        </w:r>
        <w:r>
          <w:rPr>
            <w:noProof/>
            <w:webHidden/>
          </w:rPr>
        </w:r>
        <w:r>
          <w:rPr>
            <w:noProof/>
            <w:webHidden/>
          </w:rPr>
          <w:fldChar w:fldCharType="separate"/>
        </w:r>
        <w:r>
          <w:rPr>
            <w:noProof/>
            <w:webHidden/>
          </w:rPr>
          <w:t>25</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44" w:history="1">
        <w:r w:rsidRPr="00792C97">
          <w:rPr>
            <w:rStyle w:val="Hyperlink"/>
            <w:noProof/>
          </w:rPr>
          <w:t>2.3.3</w:t>
        </w:r>
        <w:r>
          <w:rPr>
            <w:rFonts w:asciiTheme="minorHAnsi" w:eastAsiaTheme="minorEastAsia" w:hAnsiTheme="minorHAnsi" w:cstheme="minorBidi"/>
            <w:bCs w:val="0"/>
            <w:noProof/>
            <w:szCs w:val="22"/>
          </w:rPr>
          <w:tab/>
        </w:r>
        <w:r w:rsidRPr="00792C97">
          <w:rPr>
            <w:rStyle w:val="Hyperlink"/>
            <w:noProof/>
          </w:rPr>
          <w:t>Vorgehensweise bei fehlender EHIC-Berechtigung</w:t>
        </w:r>
        <w:r>
          <w:rPr>
            <w:noProof/>
            <w:webHidden/>
          </w:rPr>
          <w:tab/>
        </w:r>
        <w:r>
          <w:rPr>
            <w:noProof/>
            <w:webHidden/>
          </w:rPr>
          <w:fldChar w:fldCharType="begin"/>
        </w:r>
        <w:r>
          <w:rPr>
            <w:noProof/>
            <w:webHidden/>
          </w:rPr>
          <w:instrText xml:space="preserve"> PAGEREF _Toc486248344 \h </w:instrText>
        </w:r>
        <w:r>
          <w:rPr>
            <w:noProof/>
            <w:webHidden/>
          </w:rPr>
        </w:r>
        <w:r>
          <w:rPr>
            <w:noProof/>
            <w:webHidden/>
          </w:rPr>
          <w:fldChar w:fldCharType="separate"/>
        </w:r>
        <w:r>
          <w:rPr>
            <w:noProof/>
            <w:webHidden/>
          </w:rPr>
          <w:t>26</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45" w:history="1">
        <w:r w:rsidRPr="00792C97">
          <w:rPr>
            <w:rStyle w:val="Hyperlink"/>
            <w:noProof/>
          </w:rPr>
          <w:t>2.4</w:t>
        </w:r>
        <w:r>
          <w:rPr>
            <w:rFonts w:asciiTheme="minorHAnsi" w:eastAsiaTheme="minorEastAsia" w:hAnsiTheme="minorHAnsi" w:cstheme="minorBidi"/>
            <w:b w:val="0"/>
            <w:bCs w:val="0"/>
            <w:iCs w:val="0"/>
            <w:noProof/>
            <w:szCs w:val="22"/>
          </w:rPr>
          <w:tab/>
        </w:r>
        <w:r w:rsidRPr="00792C97">
          <w:rPr>
            <w:rStyle w:val="Hyperlink"/>
            <w:noProof/>
          </w:rPr>
          <w:t>Kartenrückseite ohne EHIC</w:t>
        </w:r>
        <w:r>
          <w:rPr>
            <w:noProof/>
            <w:webHidden/>
          </w:rPr>
          <w:tab/>
        </w:r>
        <w:r>
          <w:rPr>
            <w:noProof/>
            <w:webHidden/>
          </w:rPr>
          <w:fldChar w:fldCharType="begin"/>
        </w:r>
        <w:r>
          <w:rPr>
            <w:noProof/>
            <w:webHidden/>
          </w:rPr>
          <w:instrText xml:space="preserve"> PAGEREF _Toc486248345 \h </w:instrText>
        </w:r>
        <w:r>
          <w:rPr>
            <w:noProof/>
            <w:webHidden/>
          </w:rPr>
        </w:r>
        <w:r>
          <w:rPr>
            <w:noProof/>
            <w:webHidden/>
          </w:rPr>
          <w:fldChar w:fldCharType="separate"/>
        </w:r>
        <w:r>
          <w:rPr>
            <w:noProof/>
            <w:webHidden/>
          </w:rPr>
          <w:t>26</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46" w:history="1">
        <w:r w:rsidRPr="00792C97">
          <w:rPr>
            <w:rStyle w:val="Hyperlink"/>
            <w:noProof/>
          </w:rPr>
          <w:t>2.5</w:t>
        </w:r>
        <w:r>
          <w:rPr>
            <w:rFonts w:asciiTheme="minorHAnsi" w:eastAsiaTheme="minorEastAsia" w:hAnsiTheme="minorHAnsi" w:cstheme="minorBidi"/>
            <w:b w:val="0"/>
            <w:bCs w:val="0"/>
            <w:iCs w:val="0"/>
            <w:noProof/>
            <w:szCs w:val="22"/>
          </w:rPr>
          <w:tab/>
        </w:r>
        <w:r w:rsidRPr="00792C97">
          <w:rPr>
            <w:rStyle w:val="Hyperlink"/>
            <w:noProof/>
          </w:rPr>
          <w:t>eGK-Typen</w:t>
        </w:r>
        <w:r>
          <w:rPr>
            <w:noProof/>
            <w:webHidden/>
          </w:rPr>
          <w:tab/>
        </w:r>
        <w:r>
          <w:rPr>
            <w:noProof/>
            <w:webHidden/>
          </w:rPr>
          <w:fldChar w:fldCharType="begin"/>
        </w:r>
        <w:r>
          <w:rPr>
            <w:noProof/>
            <w:webHidden/>
          </w:rPr>
          <w:instrText xml:space="preserve"> PAGEREF _Toc486248346 \h </w:instrText>
        </w:r>
        <w:r>
          <w:rPr>
            <w:noProof/>
            <w:webHidden/>
          </w:rPr>
        </w:r>
        <w:r>
          <w:rPr>
            <w:noProof/>
            <w:webHidden/>
          </w:rPr>
          <w:fldChar w:fldCharType="separate"/>
        </w:r>
        <w:r>
          <w:rPr>
            <w:noProof/>
            <w:webHidden/>
          </w:rPr>
          <w:t>27</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47" w:history="1">
        <w:r w:rsidRPr="00792C97">
          <w:rPr>
            <w:rStyle w:val="Hyperlink"/>
            <w:noProof/>
          </w:rPr>
          <w:t>2.5.1</w:t>
        </w:r>
        <w:r>
          <w:rPr>
            <w:rFonts w:asciiTheme="minorHAnsi" w:eastAsiaTheme="minorEastAsia" w:hAnsiTheme="minorHAnsi" w:cstheme="minorBidi"/>
            <w:bCs w:val="0"/>
            <w:noProof/>
            <w:szCs w:val="22"/>
          </w:rPr>
          <w:tab/>
        </w:r>
        <w:r w:rsidRPr="00792C97">
          <w:rPr>
            <w:rStyle w:val="Hyperlink"/>
            <w:noProof/>
          </w:rPr>
          <w:t>Testlaborkarten</w:t>
        </w:r>
        <w:r>
          <w:rPr>
            <w:noProof/>
            <w:webHidden/>
          </w:rPr>
          <w:tab/>
        </w:r>
        <w:r>
          <w:rPr>
            <w:noProof/>
            <w:webHidden/>
          </w:rPr>
          <w:fldChar w:fldCharType="begin"/>
        </w:r>
        <w:r>
          <w:rPr>
            <w:noProof/>
            <w:webHidden/>
          </w:rPr>
          <w:instrText xml:space="preserve"> PAGEREF _Toc486248347 \h </w:instrText>
        </w:r>
        <w:r>
          <w:rPr>
            <w:noProof/>
            <w:webHidden/>
          </w:rPr>
        </w:r>
        <w:r>
          <w:rPr>
            <w:noProof/>
            <w:webHidden/>
          </w:rPr>
          <w:fldChar w:fldCharType="separate"/>
        </w:r>
        <w:r>
          <w:rPr>
            <w:noProof/>
            <w:webHidden/>
          </w:rPr>
          <w:t>27</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48" w:history="1">
        <w:r w:rsidRPr="00792C97">
          <w:rPr>
            <w:rStyle w:val="Hyperlink"/>
            <w:noProof/>
          </w:rPr>
          <w:t>2.5.2</w:t>
        </w:r>
        <w:r>
          <w:rPr>
            <w:rFonts w:asciiTheme="minorHAnsi" w:eastAsiaTheme="minorEastAsia" w:hAnsiTheme="minorHAnsi" w:cstheme="minorBidi"/>
            <w:bCs w:val="0"/>
            <w:noProof/>
            <w:szCs w:val="22"/>
          </w:rPr>
          <w:tab/>
        </w:r>
        <w:r w:rsidRPr="00792C97">
          <w:rPr>
            <w:rStyle w:val="Hyperlink"/>
            <w:noProof/>
          </w:rPr>
          <w:t>Testkarten</w:t>
        </w:r>
        <w:r>
          <w:rPr>
            <w:noProof/>
            <w:webHidden/>
          </w:rPr>
          <w:tab/>
        </w:r>
        <w:r>
          <w:rPr>
            <w:noProof/>
            <w:webHidden/>
          </w:rPr>
          <w:fldChar w:fldCharType="begin"/>
        </w:r>
        <w:r>
          <w:rPr>
            <w:noProof/>
            <w:webHidden/>
          </w:rPr>
          <w:instrText xml:space="preserve"> PAGEREF _Toc486248348 \h </w:instrText>
        </w:r>
        <w:r>
          <w:rPr>
            <w:noProof/>
            <w:webHidden/>
          </w:rPr>
        </w:r>
        <w:r>
          <w:rPr>
            <w:noProof/>
            <w:webHidden/>
          </w:rPr>
          <w:fldChar w:fldCharType="separate"/>
        </w:r>
        <w:r>
          <w:rPr>
            <w:noProof/>
            <w:webHidden/>
          </w:rPr>
          <w:t>27</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49" w:history="1">
        <w:r w:rsidRPr="00792C97">
          <w:rPr>
            <w:rStyle w:val="Hyperlink"/>
            <w:noProof/>
          </w:rPr>
          <w:t>2.5.3</w:t>
        </w:r>
        <w:r>
          <w:rPr>
            <w:rFonts w:asciiTheme="minorHAnsi" w:eastAsiaTheme="minorEastAsia" w:hAnsiTheme="minorHAnsi" w:cstheme="minorBidi"/>
            <w:bCs w:val="0"/>
            <w:noProof/>
            <w:szCs w:val="22"/>
          </w:rPr>
          <w:tab/>
        </w:r>
        <w:r w:rsidRPr="00792C97">
          <w:rPr>
            <w:rStyle w:val="Hyperlink"/>
            <w:noProof/>
          </w:rPr>
          <w:t>Karten für die Öffentlichkeitsarbeit (Dummy-eGKs)</w:t>
        </w:r>
        <w:r>
          <w:rPr>
            <w:noProof/>
            <w:webHidden/>
          </w:rPr>
          <w:tab/>
        </w:r>
        <w:r>
          <w:rPr>
            <w:noProof/>
            <w:webHidden/>
          </w:rPr>
          <w:fldChar w:fldCharType="begin"/>
        </w:r>
        <w:r>
          <w:rPr>
            <w:noProof/>
            <w:webHidden/>
          </w:rPr>
          <w:instrText xml:space="preserve"> PAGEREF _Toc486248349 \h </w:instrText>
        </w:r>
        <w:r>
          <w:rPr>
            <w:noProof/>
            <w:webHidden/>
          </w:rPr>
        </w:r>
        <w:r>
          <w:rPr>
            <w:noProof/>
            <w:webHidden/>
          </w:rPr>
          <w:fldChar w:fldCharType="separate"/>
        </w:r>
        <w:r>
          <w:rPr>
            <w:noProof/>
            <w:webHidden/>
          </w:rPr>
          <w:t>27</w:t>
        </w:r>
        <w:r>
          <w:rPr>
            <w:noProof/>
            <w:webHidden/>
          </w:rPr>
          <w:fldChar w:fldCharType="end"/>
        </w:r>
      </w:hyperlink>
    </w:p>
    <w:p w:rsidR="00645474" w:rsidRDefault="00645474">
      <w:pPr>
        <w:pStyle w:val="Verzeichnis1"/>
        <w:tabs>
          <w:tab w:val="left" w:pos="440"/>
        </w:tabs>
        <w:rPr>
          <w:rFonts w:asciiTheme="minorHAnsi" w:eastAsiaTheme="minorEastAsia" w:hAnsiTheme="minorHAnsi" w:cstheme="minorBidi"/>
          <w:b w:val="0"/>
          <w:noProof/>
          <w:sz w:val="22"/>
        </w:rPr>
      </w:pPr>
      <w:hyperlink w:anchor="_Toc486248350" w:history="1">
        <w:r w:rsidRPr="00792C97">
          <w:rPr>
            <w:rStyle w:val="Hyperlink"/>
            <w:noProof/>
          </w:rPr>
          <w:t>3</w:t>
        </w:r>
        <w:r>
          <w:rPr>
            <w:rFonts w:asciiTheme="minorHAnsi" w:eastAsiaTheme="minorEastAsia" w:hAnsiTheme="minorHAnsi" w:cstheme="minorBidi"/>
            <w:b w:val="0"/>
            <w:noProof/>
            <w:sz w:val="22"/>
          </w:rPr>
          <w:tab/>
        </w:r>
        <w:r w:rsidRPr="00792C97">
          <w:rPr>
            <w:rStyle w:val="Hyperlink"/>
            <w:noProof/>
          </w:rPr>
          <w:t>Kartenkörper und Einbettung des Chips</w:t>
        </w:r>
        <w:r>
          <w:rPr>
            <w:noProof/>
            <w:webHidden/>
          </w:rPr>
          <w:tab/>
        </w:r>
        <w:r>
          <w:rPr>
            <w:noProof/>
            <w:webHidden/>
          </w:rPr>
          <w:fldChar w:fldCharType="begin"/>
        </w:r>
        <w:r>
          <w:rPr>
            <w:noProof/>
            <w:webHidden/>
          </w:rPr>
          <w:instrText xml:space="preserve"> PAGEREF _Toc486248350 \h </w:instrText>
        </w:r>
        <w:r>
          <w:rPr>
            <w:noProof/>
            <w:webHidden/>
          </w:rPr>
        </w:r>
        <w:r>
          <w:rPr>
            <w:noProof/>
            <w:webHidden/>
          </w:rPr>
          <w:fldChar w:fldCharType="separate"/>
        </w:r>
        <w:r>
          <w:rPr>
            <w:noProof/>
            <w:webHidden/>
          </w:rPr>
          <w:t>29</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51" w:history="1">
        <w:r w:rsidRPr="00792C97">
          <w:rPr>
            <w:rStyle w:val="Hyperlink"/>
            <w:noProof/>
          </w:rPr>
          <w:t>3.1</w:t>
        </w:r>
        <w:r>
          <w:rPr>
            <w:rFonts w:asciiTheme="minorHAnsi" w:eastAsiaTheme="minorEastAsia" w:hAnsiTheme="minorHAnsi" w:cstheme="minorBidi"/>
            <w:b w:val="0"/>
            <w:bCs w:val="0"/>
            <w:iCs w:val="0"/>
            <w:noProof/>
            <w:szCs w:val="22"/>
          </w:rPr>
          <w:tab/>
        </w:r>
        <w:r w:rsidRPr="00792C97">
          <w:rPr>
            <w:rStyle w:val="Hyperlink"/>
            <w:noProof/>
          </w:rPr>
          <w:t>Anforderungen an physikalische Eigenschaften</w:t>
        </w:r>
        <w:r>
          <w:rPr>
            <w:noProof/>
            <w:webHidden/>
          </w:rPr>
          <w:tab/>
        </w:r>
        <w:r>
          <w:rPr>
            <w:noProof/>
            <w:webHidden/>
          </w:rPr>
          <w:fldChar w:fldCharType="begin"/>
        </w:r>
        <w:r>
          <w:rPr>
            <w:noProof/>
            <w:webHidden/>
          </w:rPr>
          <w:instrText xml:space="preserve"> PAGEREF _Toc486248351 \h </w:instrText>
        </w:r>
        <w:r>
          <w:rPr>
            <w:noProof/>
            <w:webHidden/>
          </w:rPr>
        </w:r>
        <w:r>
          <w:rPr>
            <w:noProof/>
            <w:webHidden/>
          </w:rPr>
          <w:fldChar w:fldCharType="separate"/>
        </w:r>
        <w:r>
          <w:rPr>
            <w:noProof/>
            <w:webHidden/>
          </w:rPr>
          <w:t>29</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52" w:history="1">
        <w:r w:rsidRPr="00792C97">
          <w:rPr>
            <w:rStyle w:val="Hyperlink"/>
            <w:noProof/>
          </w:rPr>
          <w:t>3.2</w:t>
        </w:r>
        <w:r>
          <w:rPr>
            <w:rFonts w:asciiTheme="minorHAnsi" w:eastAsiaTheme="minorEastAsia" w:hAnsiTheme="minorHAnsi" w:cstheme="minorBidi"/>
            <w:b w:val="0"/>
            <w:bCs w:val="0"/>
            <w:iCs w:val="0"/>
            <w:noProof/>
            <w:szCs w:val="22"/>
          </w:rPr>
          <w:tab/>
        </w:r>
        <w:r w:rsidRPr="00792C97">
          <w:rPr>
            <w:rStyle w:val="Hyperlink"/>
            <w:noProof/>
          </w:rPr>
          <w:t>Abweichende Prüfungen zu den physikalischen Eigenschaften der Karte</w:t>
        </w:r>
        <w:r>
          <w:rPr>
            <w:noProof/>
            <w:webHidden/>
          </w:rPr>
          <w:tab/>
        </w:r>
        <w:r>
          <w:rPr>
            <w:noProof/>
            <w:webHidden/>
          </w:rPr>
          <w:fldChar w:fldCharType="begin"/>
        </w:r>
        <w:r>
          <w:rPr>
            <w:noProof/>
            <w:webHidden/>
          </w:rPr>
          <w:instrText xml:space="preserve"> PAGEREF _Toc486248352 \h </w:instrText>
        </w:r>
        <w:r>
          <w:rPr>
            <w:noProof/>
            <w:webHidden/>
          </w:rPr>
        </w:r>
        <w:r>
          <w:rPr>
            <w:noProof/>
            <w:webHidden/>
          </w:rPr>
          <w:fldChar w:fldCharType="separate"/>
        </w:r>
        <w:r>
          <w:rPr>
            <w:noProof/>
            <w:webHidden/>
          </w:rPr>
          <w:t>29</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53" w:history="1">
        <w:r w:rsidRPr="00792C97">
          <w:rPr>
            <w:rStyle w:val="Hyperlink"/>
            <w:noProof/>
          </w:rPr>
          <w:t>3.2.1</w:t>
        </w:r>
        <w:r>
          <w:rPr>
            <w:rFonts w:asciiTheme="minorHAnsi" w:eastAsiaTheme="minorEastAsia" w:hAnsiTheme="minorHAnsi" w:cstheme="minorBidi"/>
            <w:bCs w:val="0"/>
            <w:noProof/>
            <w:szCs w:val="22"/>
          </w:rPr>
          <w:tab/>
        </w:r>
        <w:r w:rsidRPr="00792C97">
          <w:rPr>
            <w:rStyle w:val="Hyperlink"/>
            <w:noProof/>
          </w:rPr>
          <w:t>Biegefestigkeit</w:t>
        </w:r>
        <w:r>
          <w:rPr>
            <w:noProof/>
            <w:webHidden/>
          </w:rPr>
          <w:tab/>
        </w:r>
        <w:r>
          <w:rPr>
            <w:noProof/>
            <w:webHidden/>
          </w:rPr>
          <w:fldChar w:fldCharType="begin"/>
        </w:r>
        <w:r>
          <w:rPr>
            <w:noProof/>
            <w:webHidden/>
          </w:rPr>
          <w:instrText xml:space="preserve"> PAGEREF _Toc486248353 \h </w:instrText>
        </w:r>
        <w:r>
          <w:rPr>
            <w:noProof/>
            <w:webHidden/>
          </w:rPr>
        </w:r>
        <w:r>
          <w:rPr>
            <w:noProof/>
            <w:webHidden/>
          </w:rPr>
          <w:fldChar w:fldCharType="separate"/>
        </w:r>
        <w:r>
          <w:rPr>
            <w:noProof/>
            <w:webHidden/>
          </w:rPr>
          <w:t>29</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54" w:history="1">
        <w:r w:rsidRPr="00792C97">
          <w:rPr>
            <w:rStyle w:val="Hyperlink"/>
            <w:noProof/>
          </w:rPr>
          <w:t>3.2.2</w:t>
        </w:r>
        <w:r>
          <w:rPr>
            <w:rFonts w:asciiTheme="minorHAnsi" w:eastAsiaTheme="minorEastAsia" w:hAnsiTheme="minorHAnsi" w:cstheme="minorBidi"/>
            <w:bCs w:val="0"/>
            <w:noProof/>
            <w:szCs w:val="22"/>
          </w:rPr>
          <w:tab/>
        </w:r>
        <w:r w:rsidRPr="00792C97">
          <w:rPr>
            <w:rStyle w:val="Hyperlink"/>
            <w:noProof/>
          </w:rPr>
          <w:t>Torsionsfestigkeit</w:t>
        </w:r>
        <w:r>
          <w:rPr>
            <w:noProof/>
            <w:webHidden/>
          </w:rPr>
          <w:tab/>
        </w:r>
        <w:r>
          <w:rPr>
            <w:noProof/>
            <w:webHidden/>
          </w:rPr>
          <w:fldChar w:fldCharType="begin"/>
        </w:r>
        <w:r>
          <w:rPr>
            <w:noProof/>
            <w:webHidden/>
          </w:rPr>
          <w:instrText xml:space="preserve"> PAGEREF _Toc486248354 \h </w:instrText>
        </w:r>
        <w:r>
          <w:rPr>
            <w:noProof/>
            <w:webHidden/>
          </w:rPr>
        </w:r>
        <w:r>
          <w:rPr>
            <w:noProof/>
            <w:webHidden/>
          </w:rPr>
          <w:fldChar w:fldCharType="separate"/>
        </w:r>
        <w:r>
          <w:rPr>
            <w:noProof/>
            <w:webHidden/>
          </w:rPr>
          <w:t>30</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55" w:history="1">
        <w:r w:rsidRPr="00792C97">
          <w:rPr>
            <w:rStyle w:val="Hyperlink"/>
            <w:noProof/>
          </w:rPr>
          <w:t>3.3</w:t>
        </w:r>
        <w:r>
          <w:rPr>
            <w:rFonts w:asciiTheme="minorHAnsi" w:eastAsiaTheme="minorEastAsia" w:hAnsiTheme="minorHAnsi" w:cstheme="minorBidi"/>
            <w:b w:val="0"/>
            <w:bCs w:val="0"/>
            <w:iCs w:val="0"/>
            <w:noProof/>
            <w:szCs w:val="22"/>
          </w:rPr>
          <w:tab/>
        </w:r>
        <w:r w:rsidRPr="00792C97">
          <w:rPr>
            <w:rStyle w:val="Hyperlink"/>
            <w:noProof/>
          </w:rPr>
          <w:t>Ergänzende Prüfungen zu den physikalischen Eigenschaften der Karte</w:t>
        </w:r>
        <w:r>
          <w:rPr>
            <w:noProof/>
            <w:webHidden/>
          </w:rPr>
          <w:tab/>
        </w:r>
        <w:r>
          <w:rPr>
            <w:noProof/>
            <w:webHidden/>
          </w:rPr>
          <w:fldChar w:fldCharType="begin"/>
        </w:r>
        <w:r>
          <w:rPr>
            <w:noProof/>
            <w:webHidden/>
          </w:rPr>
          <w:instrText xml:space="preserve"> PAGEREF _Toc486248355 \h </w:instrText>
        </w:r>
        <w:r>
          <w:rPr>
            <w:noProof/>
            <w:webHidden/>
          </w:rPr>
        </w:r>
        <w:r>
          <w:rPr>
            <w:noProof/>
            <w:webHidden/>
          </w:rPr>
          <w:fldChar w:fldCharType="separate"/>
        </w:r>
        <w:r>
          <w:rPr>
            <w:noProof/>
            <w:webHidden/>
          </w:rPr>
          <w:t>30</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56" w:history="1">
        <w:r w:rsidRPr="00792C97">
          <w:rPr>
            <w:rStyle w:val="Hyperlink"/>
            <w:noProof/>
          </w:rPr>
          <w:t>3.3.1</w:t>
        </w:r>
        <w:r>
          <w:rPr>
            <w:rFonts w:asciiTheme="minorHAnsi" w:eastAsiaTheme="minorEastAsia" w:hAnsiTheme="minorHAnsi" w:cstheme="minorBidi"/>
            <w:bCs w:val="0"/>
            <w:noProof/>
            <w:szCs w:val="22"/>
          </w:rPr>
          <w:tab/>
        </w:r>
        <w:r w:rsidRPr="00792C97">
          <w:rPr>
            <w:rStyle w:val="Hyperlink"/>
            <w:noProof/>
          </w:rPr>
          <w:t>Weichmacherstabilität</w:t>
        </w:r>
        <w:r>
          <w:rPr>
            <w:noProof/>
            <w:webHidden/>
          </w:rPr>
          <w:tab/>
        </w:r>
        <w:r>
          <w:rPr>
            <w:noProof/>
            <w:webHidden/>
          </w:rPr>
          <w:fldChar w:fldCharType="begin"/>
        </w:r>
        <w:r>
          <w:rPr>
            <w:noProof/>
            <w:webHidden/>
          </w:rPr>
          <w:instrText xml:space="preserve"> PAGEREF _Toc486248356 \h </w:instrText>
        </w:r>
        <w:r>
          <w:rPr>
            <w:noProof/>
            <w:webHidden/>
          </w:rPr>
        </w:r>
        <w:r>
          <w:rPr>
            <w:noProof/>
            <w:webHidden/>
          </w:rPr>
          <w:fldChar w:fldCharType="separate"/>
        </w:r>
        <w:r>
          <w:rPr>
            <w:noProof/>
            <w:webHidden/>
          </w:rPr>
          <w:t>30</w:t>
        </w:r>
        <w:r>
          <w:rPr>
            <w:noProof/>
            <w:webHidden/>
          </w:rPr>
          <w:fldChar w:fldCharType="end"/>
        </w:r>
      </w:hyperlink>
    </w:p>
    <w:p w:rsidR="00645474" w:rsidRDefault="00645474">
      <w:pPr>
        <w:pStyle w:val="Verzeichnis4"/>
        <w:tabs>
          <w:tab w:val="left" w:pos="1760"/>
          <w:tab w:val="right" w:leader="dot" w:pos="8726"/>
        </w:tabs>
        <w:rPr>
          <w:rFonts w:asciiTheme="minorHAnsi" w:eastAsiaTheme="minorEastAsia" w:hAnsiTheme="minorHAnsi" w:cstheme="minorBidi"/>
          <w:bCs w:val="0"/>
          <w:i w:val="0"/>
          <w:noProof/>
          <w:szCs w:val="22"/>
        </w:rPr>
      </w:pPr>
      <w:hyperlink w:anchor="_Toc486248357" w:history="1">
        <w:r w:rsidRPr="00792C97">
          <w:rPr>
            <w:rStyle w:val="Hyperlink"/>
            <w:noProof/>
          </w:rPr>
          <w:t>3.3.1.1</w:t>
        </w:r>
        <w:r>
          <w:rPr>
            <w:rFonts w:asciiTheme="minorHAnsi" w:eastAsiaTheme="minorEastAsia" w:hAnsiTheme="minorHAnsi" w:cstheme="minorBidi"/>
            <w:bCs w:val="0"/>
            <w:i w:val="0"/>
            <w:noProof/>
            <w:szCs w:val="22"/>
          </w:rPr>
          <w:tab/>
        </w:r>
        <w:r w:rsidRPr="00792C97">
          <w:rPr>
            <w:rStyle w:val="Hyperlink"/>
            <w:noProof/>
          </w:rPr>
          <w:t>Untersuchungsverfahren</w:t>
        </w:r>
        <w:r>
          <w:rPr>
            <w:noProof/>
            <w:webHidden/>
          </w:rPr>
          <w:tab/>
        </w:r>
        <w:r>
          <w:rPr>
            <w:noProof/>
            <w:webHidden/>
          </w:rPr>
          <w:fldChar w:fldCharType="begin"/>
        </w:r>
        <w:r>
          <w:rPr>
            <w:noProof/>
            <w:webHidden/>
          </w:rPr>
          <w:instrText xml:space="preserve"> PAGEREF _Toc486248357 \h </w:instrText>
        </w:r>
        <w:r>
          <w:rPr>
            <w:noProof/>
            <w:webHidden/>
          </w:rPr>
        </w:r>
        <w:r>
          <w:rPr>
            <w:noProof/>
            <w:webHidden/>
          </w:rPr>
          <w:fldChar w:fldCharType="separate"/>
        </w:r>
        <w:r>
          <w:rPr>
            <w:noProof/>
            <w:webHidden/>
          </w:rPr>
          <w:t>30</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58" w:history="1">
        <w:r w:rsidRPr="00792C97">
          <w:rPr>
            <w:rStyle w:val="Hyperlink"/>
            <w:noProof/>
          </w:rPr>
          <w:t>3.3.2</w:t>
        </w:r>
        <w:r>
          <w:rPr>
            <w:rFonts w:asciiTheme="minorHAnsi" w:eastAsiaTheme="minorEastAsia" w:hAnsiTheme="minorHAnsi" w:cstheme="minorBidi"/>
            <w:bCs w:val="0"/>
            <w:noProof/>
            <w:szCs w:val="22"/>
          </w:rPr>
          <w:tab/>
        </w:r>
        <w:r w:rsidRPr="00792C97">
          <w:rPr>
            <w:rStyle w:val="Hyperlink"/>
            <w:noProof/>
          </w:rPr>
          <w:t>Haftfestigkeit Chipmodul</w:t>
        </w:r>
        <w:r>
          <w:rPr>
            <w:noProof/>
            <w:webHidden/>
          </w:rPr>
          <w:tab/>
        </w:r>
        <w:r>
          <w:rPr>
            <w:noProof/>
            <w:webHidden/>
          </w:rPr>
          <w:fldChar w:fldCharType="begin"/>
        </w:r>
        <w:r>
          <w:rPr>
            <w:noProof/>
            <w:webHidden/>
          </w:rPr>
          <w:instrText xml:space="preserve"> PAGEREF _Toc486248358 \h </w:instrText>
        </w:r>
        <w:r>
          <w:rPr>
            <w:noProof/>
            <w:webHidden/>
          </w:rPr>
        </w:r>
        <w:r>
          <w:rPr>
            <w:noProof/>
            <w:webHidden/>
          </w:rPr>
          <w:fldChar w:fldCharType="separate"/>
        </w:r>
        <w:r>
          <w:rPr>
            <w:noProof/>
            <w:webHidden/>
          </w:rPr>
          <w:t>31</w:t>
        </w:r>
        <w:r>
          <w:rPr>
            <w:noProof/>
            <w:webHidden/>
          </w:rPr>
          <w:fldChar w:fldCharType="end"/>
        </w:r>
      </w:hyperlink>
    </w:p>
    <w:p w:rsidR="00645474" w:rsidRDefault="00645474">
      <w:pPr>
        <w:pStyle w:val="Verzeichnis4"/>
        <w:tabs>
          <w:tab w:val="left" w:pos="1760"/>
          <w:tab w:val="right" w:leader="dot" w:pos="8726"/>
        </w:tabs>
        <w:rPr>
          <w:rFonts w:asciiTheme="minorHAnsi" w:eastAsiaTheme="minorEastAsia" w:hAnsiTheme="minorHAnsi" w:cstheme="minorBidi"/>
          <w:bCs w:val="0"/>
          <w:i w:val="0"/>
          <w:noProof/>
          <w:szCs w:val="22"/>
        </w:rPr>
      </w:pPr>
      <w:hyperlink w:anchor="_Toc486248359" w:history="1">
        <w:r w:rsidRPr="00792C97">
          <w:rPr>
            <w:rStyle w:val="Hyperlink"/>
            <w:noProof/>
          </w:rPr>
          <w:t>3.3.2.1</w:t>
        </w:r>
        <w:r>
          <w:rPr>
            <w:rFonts w:asciiTheme="minorHAnsi" w:eastAsiaTheme="minorEastAsia" w:hAnsiTheme="minorHAnsi" w:cstheme="minorBidi"/>
            <w:bCs w:val="0"/>
            <w:i w:val="0"/>
            <w:noProof/>
            <w:szCs w:val="22"/>
          </w:rPr>
          <w:tab/>
        </w:r>
        <w:r w:rsidRPr="00792C97">
          <w:rPr>
            <w:rStyle w:val="Hyperlink"/>
            <w:noProof/>
          </w:rPr>
          <w:t>Untersuchungsverfahren</w:t>
        </w:r>
        <w:r>
          <w:rPr>
            <w:noProof/>
            <w:webHidden/>
          </w:rPr>
          <w:tab/>
        </w:r>
        <w:r>
          <w:rPr>
            <w:noProof/>
            <w:webHidden/>
          </w:rPr>
          <w:fldChar w:fldCharType="begin"/>
        </w:r>
        <w:r>
          <w:rPr>
            <w:noProof/>
            <w:webHidden/>
          </w:rPr>
          <w:instrText xml:space="preserve"> PAGEREF _Toc486248359 \h </w:instrText>
        </w:r>
        <w:r>
          <w:rPr>
            <w:noProof/>
            <w:webHidden/>
          </w:rPr>
        </w:r>
        <w:r>
          <w:rPr>
            <w:noProof/>
            <w:webHidden/>
          </w:rPr>
          <w:fldChar w:fldCharType="separate"/>
        </w:r>
        <w:r>
          <w:rPr>
            <w:noProof/>
            <w:webHidden/>
          </w:rPr>
          <w:t>31</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60" w:history="1">
        <w:r w:rsidRPr="00792C97">
          <w:rPr>
            <w:rStyle w:val="Hyperlink"/>
            <w:noProof/>
          </w:rPr>
          <w:t>3.3.3</w:t>
        </w:r>
        <w:r>
          <w:rPr>
            <w:rFonts w:asciiTheme="minorHAnsi" w:eastAsiaTheme="minorEastAsia" w:hAnsiTheme="minorHAnsi" w:cstheme="minorBidi"/>
            <w:bCs w:val="0"/>
            <w:noProof/>
            <w:szCs w:val="22"/>
          </w:rPr>
          <w:tab/>
        </w:r>
        <w:r w:rsidRPr="00792C97">
          <w:rPr>
            <w:rStyle w:val="Hyperlink"/>
            <w:noProof/>
          </w:rPr>
          <w:t>Abriebfestigkeit der Personalisierung</w:t>
        </w:r>
        <w:r>
          <w:rPr>
            <w:noProof/>
            <w:webHidden/>
          </w:rPr>
          <w:tab/>
        </w:r>
        <w:r>
          <w:rPr>
            <w:noProof/>
            <w:webHidden/>
          </w:rPr>
          <w:fldChar w:fldCharType="begin"/>
        </w:r>
        <w:r>
          <w:rPr>
            <w:noProof/>
            <w:webHidden/>
          </w:rPr>
          <w:instrText xml:space="preserve"> PAGEREF _Toc486248360 \h </w:instrText>
        </w:r>
        <w:r>
          <w:rPr>
            <w:noProof/>
            <w:webHidden/>
          </w:rPr>
        </w:r>
        <w:r>
          <w:rPr>
            <w:noProof/>
            <w:webHidden/>
          </w:rPr>
          <w:fldChar w:fldCharType="separate"/>
        </w:r>
        <w:r>
          <w:rPr>
            <w:noProof/>
            <w:webHidden/>
          </w:rPr>
          <w:t>31</w:t>
        </w:r>
        <w:r>
          <w:rPr>
            <w:noProof/>
            <w:webHidden/>
          </w:rPr>
          <w:fldChar w:fldCharType="end"/>
        </w:r>
      </w:hyperlink>
    </w:p>
    <w:p w:rsidR="00645474" w:rsidRDefault="00645474">
      <w:pPr>
        <w:pStyle w:val="Verzeichnis4"/>
        <w:tabs>
          <w:tab w:val="left" w:pos="1760"/>
          <w:tab w:val="right" w:leader="dot" w:pos="8726"/>
        </w:tabs>
        <w:rPr>
          <w:rFonts w:asciiTheme="minorHAnsi" w:eastAsiaTheme="minorEastAsia" w:hAnsiTheme="minorHAnsi" w:cstheme="minorBidi"/>
          <w:bCs w:val="0"/>
          <w:i w:val="0"/>
          <w:noProof/>
          <w:szCs w:val="22"/>
        </w:rPr>
      </w:pPr>
      <w:hyperlink w:anchor="_Toc486248361" w:history="1">
        <w:r w:rsidRPr="00792C97">
          <w:rPr>
            <w:rStyle w:val="Hyperlink"/>
            <w:noProof/>
          </w:rPr>
          <w:t>3.3.3.1</w:t>
        </w:r>
        <w:r>
          <w:rPr>
            <w:rFonts w:asciiTheme="minorHAnsi" w:eastAsiaTheme="minorEastAsia" w:hAnsiTheme="minorHAnsi" w:cstheme="minorBidi"/>
            <w:bCs w:val="0"/>
            <w:i w:val="0"/>
            <w:noProof/>
            <w:szCs w:val="22"/>
          </w:rPr>
          <w:tab/>
        </w:r>
        <w:r w:rsidRPr="00792C97">
          <w:rPr>
            <w:rStyle w:val="Hyperlink"/>
            <w:noProof/>
          </w:rPr>
          <w:t>Untersuchungsverfahren</w:t>
        </w:r>
        <w:r>
          <w:rPr>
            <w:noProof/>
            <w:webHidden/>
          </w:rPr>
          <w:tab/>
        </w:r>
        <w:r>
          <w:rPr>
            <w:noProof/>
            <w:webHidden/>
          </w:rPr>
          <w:fldChar w:fldCharType="begin"/>
        </w:r>
        <w:r>
          <w:rPr>
            <w:noProof/>
            <w:webHidden/>
          </w:rPr>
          <w:instrText xml:space="preserve"> PAGEREF _Toc486248361 \h </w:instrText>
        </w:r>
        <w:r>
          <w:rPr>
            <w:noProof/>
            <w:webHidden/>
          </w:rPr>
        </w:r>
        <w:r>
          <w:rPr>
            <w:noProof/>
            <w:webHidden/>
          </w:rPr>
          <w:fldChar w:fldCharType="separate"/>
        </w:r>
        <w:r>
          <w:rPr>
            <w:noProof/>
            <w:webHidden/>
          </w:rPr>
          <w:t>31</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62" w:history="1">
        <w:r w:rsidRPr="00792C97">
          <w:rPr>
            <w:rStyle w:val="Hyperlink"/>
            <w:noProof/>
          </w:rPr>
          <w:t>3.3.4</w:t>
        </w:r>
        <w:r>
          <w:rPr>
            <w:rFonts w:asciiTheme="minorHAnsi" w:eastAsiaTheme="minorEastAsia" w:hAnsiTheme="minorHAnsi" w:cstheme="minorBidi"/>
            <w:bCs w:val="0"/>
            <w:noProof/>
            <w:szCs w:val="22"/>
          </w:rPr>
          <w:tab/>
        </w:r>
        <w:r w:rsidRPr="00792C97">
          <w:rPr>
            <w:rStyle w:val="Hyperlink"/>
            <w:noProof/>
          </w:rPr>
          <w:t>Haltbarkeit des Layouts</w:t>
        </w:r>
        <w:r>
          <w:rPr>
            <w:noProof/>
            <w:webHidden/>
          </w:rPr>
          <w:tab/>
        </w:r>
        <w:r>
          <w:rPr>
            <w:noProof/>
            <w:webHidden/>
          </w:rPr>
          <w:fldChar w:fldCharType="begin"/>
        </w:r>
        <w:r>
          <w:rPr>
            <w:noProof/>
            <w:webHidden/>
          </w:rPr>
          <w:instrText xml:space="preserve"> PAGEREF _Toc486248362 \h </w:instrText>
        </w:r>
        <w:r>
          <w:rPr>
            <w:noProof/>
            <w:webHidden/>
          </w:rPr>
        </w:r>
        <w:r>
          <w:rPr>
            <w:noProof/>
            <w:webHidden/>
          </w:rPr>
          <w:fldChar w:fldCharType="separate"/>
        </w:r>
        <w:r>
          <w:rPr>
            <w:noProof/>
            <w:webHidden/>
          </w:rPr>
          <w:t>32</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63" w:history="1">
        <w:r w:rsidRPr="00792C97">
          <w:rPr>
            <w:rStyle w:val="Hyperlink"/>
            <w:noProof/>
          </w:rPr>
          <w:t>3.3.5</w:t>
        </w:r>
        <w:r>
          <w:rPr>
            <w:rFonts w:asciiTheme="minorHAnsi" w:eastAsiaTheme="minorEastAsia" w:hAnsiTheme="minorHAnsi" w:cstheme="minorBidi"/>
            <w:bCs w:val="0"/>
            <w:noProof/>
            <w:szCs w:val="22"/>
          </w:rPr>
          <w:tab/>
        </w:r>
        <w:r w:rsidRPr="00792C97">
          <w:rPr>
            <w:rStyle w:val="Hyperlink"/>
            <w:noProof/>
          </w:rPr>
          <w:t>Beständigkeit gegen Schweiß- und Speichelsimulanz</w:t>
        </w:r>
        <w:r>
          <w:rPr>
            <w:noProof/>
            <w:webHidden/>
          </w:rPr>
          <w:tab/>
        </w:r>
        <w:r>
          <w:rPr>
            <w:noProof/>
            <w:webHidden/>
          </w:rPr>
          <w:fldChar w:fldCharType="begin"/>
        </w:r>
        <w:r>
          <w:rPr>
            <w:noProof/>
            <w:webHidden/>
          </w:rPr>
          <w:instrText xml:space="preserve"> PAGEREF _Toc486248363 \h </w:instrText>
        </w:r>
        <w:r>
          <w:rPr>
            <w:noProof/>
            <w:webHidden/>
          </w:rPr>
        </w:r>
        <w:r>
          <w:rPr>
            <w:noProof/>
            <w:webHidden/>
          </w:rPr>
          <w:fldChar w:fldCharType="separate"/>
        </w:r>
        <w:r>
          <w:rPr>
            <w:noProof/>
            <w:webHidden/>
          </w:rPr>
          <w:t>32</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64" w:history="1">
        <w:r w:rsidRPr="00792C97">
          <w:rPr>
            <w:rStyle w:val="Hyperlink"/>
            <w:noProof/>
          </w:rPr>
          <w:t>3.3.6</w:t>
        </w:r>
        <w:r>
          <w:rPr>
            <w:rFonts w:asciiTheme="minorHAnsi" w:eastAsiaTheme="minorEastAsia" w:hAnsiTheme="minorHAnsi" w:cstheme="minorBidi"/>
            <w:bCs w:val="0"/>
            <w:noProof/>
            <w:szCs w:val="22"/>
          </w:rPr>
          <w:tab/>
        </w:r>
        <w:r w:rsidRPr="00792C97">
          <w:rPr>
            <w:rStyle w:val="Hyperlink"/>
            <w:noProof/>
          </w:rPr>
          <w:t>Beschreibbarkeit und Wischfestigkeit</w:t>
        </w:r>
        <w:r>
          <w:rPr>
            <w:noProof/>
            <w:webHidden/>
          </w:rPr>
          <w:tab/>
        </w:r>
        <w:r>
          <w:rPr>
            <w:noProof/>
            <w:webHidden/>
          </w:rPr>
          <w:fldChar w:fldCharType="begin"/>
        </w:r>
        <w:r>
          <w:rPr>
            <w:noProof/>
            <w:webHidden/>
          </w:rPr>
          <w:instrText xml:space="preserve"> PAGEREF _Toc486248364 \h </w:instrText>
        </w:r>
        <w:r>
          <w:rPr>
            <w:noProof/>
            <w:webHidden/>
          </w:rPr>
        </w:r>
        <w:r>
          <w:rPr>
            <w:noProof/>
            <w:webHidden/>
          </w:rPr>
          <w:fldChar w:fldCharType="separate"/>
        </w:r>
        <w:r>
          <w:rPr>
            <w:noProof/>
            <w:webHidden/>
          </w:rPr>
          <w:t>32</w:t>
        </w:r>
        <w:r>
          <w:rPr>
            <w:noProof/>
            <w:webHidden/>
          </w:rPr>
          <w:fldChar w:fldCharType="end"/>
        </w:r>
      </w:hyperlink>
    </w:p>
    <w:p w:rsidR="00645474" w:rsidRDefault="00645474">
      <w:pPr>
        <w:pStyle w:val="Verzeichnis1"/>
        <w:tabs>
          <w:tab w:val="left" w:pos="440"/>
        </w:tabs>
        <w:rPr>
          <w:rFonts w:asciiTheme="minorHAnsi" w:eastAsiaTheme="minorEastAsia" w:hAnsiTheme="minorHAnsi" w:cstheme="minorBidi"/>
          <w:b w:val="0"/>
          <w:noProof/>
          <w:sz w:val="22"/>
        </w:rPr>
      </w:pPr>
      <w:hyperlink w:anchor="_Toc486248365" w:history="1">
        <w:r w:rsidRPr="00792C97">
          <w:rPr>
            <w:rStyle w:val="Hyperlink"/>
            <w:noProof/>
          </w:rPr>
          <w:t>4</w:t>
        </w:r>
        <w:r>
          <w:rPr>
            <w:rFonts w:asciiTheme="minorHAnsi" w:eastAsiaTheme="minorEastAsia" w:hAnsiTheme="minorHAnsi" w:cstheme="minorBidi"/>
            <w:b w:val="0"/>
            <w:noProof/>
            <w:sz w:val="22"/>
          </w:rPr>
          <w:tab/>
        </w:r>
        <w:r w:rsidRPr="00792C97">
          <w:rPr>
            <w:rStyle w:val="Hyperlink"/>
            <w:noProof/>
          </w:rPr>
          <w:t>Anhänge und Verzeichnisse</w:t>
        </w:r>
        <w:r>
          <w:rPr>
            <w:noProof/>
            <w:webHidden/>
          </w:rPr>
          <w:tab/>
        </w:r>
        <w:r>
          <w:rPr>
            <w:noProof/>
            <w:webHidden/>
          </w:rPr>
          <w:fldChar w:fldCharType="begin"/>
        </w:r>
        <w:r>
          <w:rPr>
            <w:noProof/>
            <w:webHidden/>
          </w:rPr>
          <w:instrText xml:space="preserve"> PAGEREF _Toc486248365 \h </w:instrText>
        </w:r>
        <w:r>
          <w:rPr>
            <w:noProof/>
            <w:webHidden/>
          </w:rPr>
        </w:r>
        <w:r>
          <w:rPr>
            <w:noProof/>
            <w:webHidden/>
          </w:rPr>
          <w:fldChar w:fldCharType="separate"/>
        </w:r>
        <w:r>
          <w:rPr>
            <w:noProof/>
            <w:webHidden/>
          </w:rPr>
          <w:t>34</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66" w:history="1">
        <w:r w:rsidRPr="00792C97">
          <w:rPr>
            <w:rStyle w:val="Hyperlink"/>
            <w:noProof/>
          </w:rPr>
          <w:t>4.1</w:t>
        </w:r>
        <w:r>
          <w:rPr>
            <w:rFonts w:asciiTheme="minorHAnsi" w:eastAsiaTheme="minorEastAsia" w:hAnsiTheme="minorHAnsi" w:cstheme="minorBidi"/>
            <w:b w:val="0"/>
            <w:bCs w:val="0"/>
            <w:iCs w:val="0"/>
            <w:noProof/>
            <w:szCs w:val="22"/>
          </w:rPr>
          <w:tab/>
        </w:r>
        <w:r w:rsidRPr="00792C97">
          <w:rPr>
            <w:rStyle w:val="Hyperlink"/>
            <w:noProof/>
          </w:rPr>
          <w:t>Rechtsgrundlagen</w:t>
        </w:r>
        <w:r>
          <w:rPr>
            <w:noProof/>
            <w:webHidden/>
          </w:rPr>
          <w:tab/>
        </w:r>
        <w:r>
          <w:rPr>
            <w:noProof/>
            <w:webHidden/>
          </w:rPr>
          <w:fldChar w:fldCharType="begin"/>
        </w:r>
        <w:r>
          <w:rPr>
            <w:noProof/>
            <w:webHidden/>
          </w:rPr>
          <w:instrText xml:space="preserve"> PAGEREF _Toc486248366 \h </w:instrText>
        </w:r>
        <w:r>
          <w:rPr>
            <w:noProof/>
            <w:webHidden/>
          </w:rPr>
        </w:r>
        <w:r>
          <w:rPr>
            <w:noProof/>
            <w:webHidden/>
          </w:rPr>
          <w:fldChar w:fldCharType="separate"/>
        </w:r>
        <w:r>
          <w:rPr>
            <w:noProof/>
            <w:webHidden/>
          </w:rPr>
          <w:t>34</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67" w:history="1">
        <w:r w:rsidRPr="00792C97">
          <w:rPr>
            <w:rStyle w:val="Hyperlink"/>
            <w:noProof/>
          </w:rPr>
          <w:t>4.1.1</w:t>
        </w:r>
        <w:r>
          <w:rPr>
            <w:rFonts w:asciiTheme="minorHAnsi" w:eastAsiaTheme="minorEastAsia" w:hAnsiTheme="minorHAnsi" w:cstheme="minorBidi"/>
            <w:bCs w:val="0"/>
            <w:noProof/>
            <w:szCs w:val="22"/>
          </w:rPr>
          <w:tab/>
        </w:r>
        <w:r w:rsidRPr="00792C97">
          <w:rPr>
            <w:rStyle w:val="Hyperlink"/>
            <w:noProof/>
          </w:rPr>
          <w:t>Deutschland (Vorderseite)</w:t>
        </w:r>
        <w:r>
          <w:rPr>
            <w:noProof/>
            <w:webHidden/>
          </w:rPr>
          <w:tab/>
        </w:r>
        <w:r>
          <w:rPr>
            <w:noProof/>
            <w:webHidden/>
          </w:rPr>
          <w:fldChar w:fldCharType="begin"/>
        </w:r>
        <w:r>
          <w:rPr>
            <w:noProof/>
            <w:webHidden/>
          </w:rPr>
          <w:instrText xml:space="preserve"> PAGEREF _Toc486248367 \h </w:instrText>
        </w:r>
        <w:r>
          <w:rPr>
            <w:noProof/>
            <w:webHidden/>
          </w:rPr>
        </w:r>
        <w:r>
          <w:rPr>
            <w:noProof/>
            <w:webHidden/>
          </w:rPr>
          <w:fldChar w:fldCharType="separate"/>
        </w:r>
        <w:r>
          <w:rPr>
            <w:noProof/>
            <w:webHidden/>
          </w:rPr>
          <w:t>34</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68" w:history="1">
        <w:r w:rsidRPr="00792C97">
          <w:rPr>
            <w:rStyle w:val="Hyperlink"/>
            <w:noProof/>
          </w:rPr>
          <w:t>4.1.2</w:t>
        </w:r>
        <w:r>
          <w:rPr>
            <w:rFonts w:asciiTheme="minorHAnsi" w:eastAsiaTheme="minorEastAsia" w:hAnsiTheme="minorHAnsi" w:cstheme="minorBidi"/>
            <w:bCs w:val="0"/>
            <w:noProof/>
            <w:szCs w:val="22"/>
          </w:rPr>
          <w:tab/>
        </w:r>
        <w:r w:rsidRPr="00792C97">
          <w:rPr>
            <w:rStyle w:val="Hyperlink"/>
            <w:noProof/>
          </w:rPr>
          <w:t>Europa (Rückseite)</w:t>
        </w:r>
        <w:r>
          <w:rPr>
            <w:noProof/>
            <w:webHidden/>
          </w:rPr>
          <w:tab/>
        </w:r>
        <w:r>
          <w:rPr>
            <w:noProof/>
            <w:webHidden/>
          </w:rPr>
          <w:fldChar w:fldCharType="begin"/>
        </w:r>
        <w:r>
          <w:rPr>
            <w:noProof/>
            <w:webHidden/>
          </w:rPr>
          <w:instrText xml:space="preserve"> PAGEREF _Toc486248368 \h </w:instrText>
        </w:r>
        <w:r>
          <w:rPr>
            <w:noProof/>
            <w:webHidden/>
          </w:rPr>
        </w:r>
        <w:r>
          <w:rPr>
            <w:noProof/>
            <w:webHidden/>
          </w:rPr>
          <w:fldChar w:fldCharType="separate"/>
        </w:r>
        <w:r>
          <w:rPr>
            <w:noProof/>
            <w:webHidden/>
          </w:rPr>
          <w:t>35</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69" w:history="1">
        <w:r w:rsidRPr="00792C97">
          <w:rPr>
            <w:rStyle w:val="Hyperlink"/>
            <w:noProof/>
          </w:rPr>
          <w:t>4.2</w:t>
        </w:r>
        <w:r>
          <w:rPr>
            <w:rFonts w:asciiTheme="minorHAnsi" w:eastAsiaTheme="minorEastAsia" w:hAnsiTheme="minorHAnsi" w:cstheme="minorBidi"/>
            <w:b w:val="0"/>
            <w:bCs w:val="0"/>
            <w:iCs w:val="0"/>
            <w:noProof/>
            <w:szCs w:val="22"/>
          </w:rPr>
          <w:tab/>
        </w:r>
        <w:r w:rsidRPr="00792C97">
          <w:rPr>
            <w:rStyle w:val="Hyperlink"/>
            <w:noProof/>
          </w:rPr>
          <w:t>Anforderungen an layout-spezifische Eigenschaften</w:t>
        </w:r>
        <w:r>
          <w:rPr>
            <w:noProof/>
            <w:webHidden/>
          </w:rPr>
          <w:tab/>
        </w:r>
        <w:r>
          <w:rPr>
            <w:noProof/>
            <w:webHidden/>
          </w:rPr>
          <w:fldChar w:fldCharType="begin"/>
        </w:r>
        <w:r>
          <w:rPr>
            <w:noProof/>
            <w:webHidden/>
          </w:rPr>
          <w:instrText xml:space="preserve"> PAGEREF _Toc486248369 \h </w:instrText>
        </w:r>
        <w:r>
          <w:rPr>
            <w:noProof/>
            <w:webHidden/>
          </w:rPr>
        </w:r>
        <w:r>
          <w:rPr>
            <w:noProof/>
            <w:webHidden/>
          </w:rPr>
          <w:fldChar w:fldCharType="separate"/>
        </w:r>
        <w:r>
          <w:rPr>
            <w:noProof/>
            <w:webHidden/>
          </w:rPr>
          <w:t>35</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70" w:history="1">
        <w:r w:rsidRPr="00792C97">
          <w:rPr>
            <w:rStyle w:val="Hyperlink"/>
            <w:noProof/>
          </w:rPr>
          <w:t>4.3</w:t>
        </w:r>
        <w:r>
          <w:rPr>
            <w:rFonts w:asciiTheme="minorHAnsi" w:eastAsiaTheme="minorEastAsia" w:hAnsiTheme="minorHAnsi" w:cstheme="minorBidi"/>
            <w:b w:val="0"/>
            <w:bCs w:val="0"/>
            <w:iCs w:val="0"/>
            <w:noProof/>
            <w:szCs w:val="22"/>
          </w:rPr>
          <w:tab/>
        </w:r>
        <w:r w:rsidRPr="00792C97">
          <w:rPr>
            <w:rStyle w:val="Hyperlink"/>
            <w:noProof/>
          </w:rPr>
          <w:t>Zeichencode und Zeichenvorrat</w:t>
        </w:r>
        <w:r>
          <w:rPr>
            <w:noProof/>
            <w:webHidden/>
          </w:rPr>
          <w:tab/>
        </w:r>
        <w:r>
          <w:rPr>
            <w:noProof/>
            <w:webHidden/>
          </w:rPr>
          <w:fldChar w:fldCharType="begin"/>
        </w:r>
        <w:r>
          <w:rPr>
            <w:noProof/>
            <w:webHidden/>
          </w:rPr>
          <w:instrText xml:space="preserve"> PAGEREF _Toc486248370 \h </w:instrText>
        </w:r>
        <w:r>
          <w:rPr>
            <w:noProof/>
            <w:webHidden/>
          </w:rPr>
        </w:r>
        <w:r>
          <w:rPr>
            <w:noProof/>
            <w:webHidden/>
          </w:rPr>
          <w:fldChar w:fldCharType="separate"/>
        </w:r>
        <w:r>
          <w:rPr>
            <w:noProof/>
            <w:webHidden/>
          </w:rPr>
          <w:t>35</w:t>
        </w:r>
        <w:r>
          <w:rPr>
            <w:noProof/>
            <w:webHidden/>
          </w:rPr>
          <w:fldChar w:fldCharType="end"/>
        </w:r>
      </w:hyperlink>
    </w:p>
    <w:p w:rsidR="00645474" w:rsidRDefault="00645474">
      <w:pPr>
        <w:pStyle w:val="Verzeichnis1"/>
        <w:tabs>
          <w:tab w:val="left" w:pos="440"/>
        </w:tabs>
        <w:rPr>
          <w:rFonts w:asciiTheme="minorHAnsi" w:eastAsiaTheme="minorEastAsia" w:hAnsiTheme="minorHAnsi" w:cstheme="minorBidi"/>
          <w:b w:val="0"/>
          <w:noProof/>
          <w:sz w:val="22"/>
        </w:rPr>
      </w:pPr>
      <w:hyperlink w:anchor="_Toc486248371" w:history="1">
        <w:r w:rsidRPr="00792C97">
          <w:rPr>
            <w:rStyle w:val="Hyperlink"/>
            <w:noProof/>
          </w:rPr>
          <w:t>5</w:t>
        </w:r>
        <w:r>
          <w:rPr>
            <w:rFonts w:asciiTheme="minorHAnsi" w:eastAsiaTheme="minorEastAsia" w:hAnsiTheme="minorHAnsi" w:cstheme="minorBidi"/>
            <w:b w:val="0"/>
            <w:noProof/>
            <w:sz w:val="22"/>
          </w:rPr>
          <w:tab/>
        </w:r>
        <w:r w:rsidRPr="00792C97">
          <w:rPr>
            <w:rStyle w:val="Hyperlink"/>
            <w:noProof/>
          </w:rPr>
          <w:t>Anhang A - Verzeichnisse</w:t>
        </w:r>
        <w:r>
          <w:rPr>
            <w:noProof/>
            <w:webHidden/>
          </w:rPr>
          <w:tab/>
        </w:r>
        <w:r>
          <w:rPr>
            <w:noProof/>
            <w:webHidden/>
          </w:rPr>
          <w:fldChar w:fldCharType="begin"/>
        </w:r>
        <w:r>
          <w:rPr>
            <w:noProof/>
            <w:webHidden/>
          </w:rPr>
          <w:instrText xml:space="preserve"> PAGEREF _Toc486248371 \h </w:instrText>
        </w:r>
        <w:r>
          <w:rPr>
            <w:noProof/>
            <w:webHidden/>
          </w:rPr>
        </w:r>
        <w:r>
          <w:rPr>
            <w:noProof/>
            <w:webHidden/>
          </w:rPr>
          <w:fldChar w:fldCharType="separate"/>
        </w:r>
        <w:r>
          <w:rPr>
            <w:noProof/>
            <w:webHidden/>
          </w:rPr>
          <w:t>37</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72" w:history="1">
        <w:r w:rsidRPr="00792C97">
          <w:rPr>
            <w:rStyle w:val="Hyperlink"/>
            <w:noProof/>
          </w:rPr>
          <w:t>5.1</w:t>
        </w:r>
        <w:r>
          <w:rPr>
            <w:rFonts w:asciiTheme="minorHAnsi" w:eastAsiaTheme="minorEastAsia" w:hAnsiTheme="minorHAnsi" w:cstheme="minorBidi"/>
            <w:b w:val="0"/>
            <w:bCs w:val="0"/>
            <w:iCs w:val="0"/>
            <w:noProof/>
            <w:szCs w:val="22"/>
          </w:rPr>
          <w:tab/>
        </w:r>
        <w:r w:rsidRPr="00792C97">
          <w:rPr>
            <w:rStyle w:val="Hyperlink"/>
            <w:noProof/>
          </w:rPr>
          <w:t>A1 – Abkürzungen</w:t>
        </w:r>
        <w:r>
          <w:rPr>
            <w:noProof/>
            <w:webHidden/>
          </w:rPr>
          <w:tab/>
        </w:r>
        <w:r>
          <w:rPr>
            <w:noProof/>
            <w:webHidden/>
          </w:rPr>
          <w:fldChar w:fldCharType="begin"/>
        </w:r>
        <w:r>
          <w:rPr>
            <w:noProof/>
            <w:webHidden/>
          </w:rPr>
          <w:instrText xml:space="preserve"> PAGEREF _Toc486248372 \h </w:instrText>
        </w:r>
        <w:r>
          <w:rPr>
            <w:noProof/>
            <w:webHidden/>
          </w:rPr>
        </w:r>
        <w:r>
          <w:rPr>
            <w:noProof/>
            <w:webHidden/>
          </w:rPr>
          <w:fldChar w:fldCharType="separate"/>
        </w:r>
        <w:r>
          <w:rPr>
            <w:noProof/>
            <w:webHidden/>
          </w:rPr>
          <w:t>37</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73" w:history="1">
        <w:r w:rsidRPr="00792C97">
          <w:rPr>
            <w:rStyle w:val="Hyperlink"/>
            <w:noProof/>
          </w:rPr>
          <w:t>5.2</w:t>
        </w:r>
        <w:r>
          <w:rPr>
            <w:rFonts w:asciiTheme="minorHAnsi" w:eastAsiaTheme="minorEastAsia" w:hAnsiTheme="minorHAnsi" w:cstheme="minorBidi"/>
            <w:b w:val="0"/>
            <w:bCs w:val="0"/>
            <w:iCs w:val="0"/>
            <w:noProof/>
            <w:szCs w:val="22"/>
          </w:rPr>
          <w:tab/>
        </w:r>
        <w:r w:rsidRPr="00792C97">
          <w:rPr>
            <w:rStyle w:val="Hyperlink"/>
            <w:noProof/>
          </w:rPr>
          <w:t>A2 – Glossar</w:t>
        </w:r>
        <w:r>
          <w:rPr>
            <w:noProof/>
            <w:webHidden/>
          </w:rPr>
          <w:tab/>
        </w:r>
        <w:r>
          <w:rPr>
            <w:noProof/>
            <w:webHidden/>
          </w:rPr>
          <w:fldChar w:fldCharType="begin"/>
        </w:r>
        <w:r>
          <w:rPr>
            <w:noProof/>
            <w:webHidden/>
          </w:rPr>
          <w:instrText xml:space="preserve"> PAGEREF _Toc486248373 \h </w:instrText>
        </w:r>
        <w:r>
          <w:rPr>
            <w:noProof/>
            <w:webHidden/>
          </w:rPr>
        </w:r>
        <w:r>
          <w:rPr>
            <w:noProof/>
            <w:webHidden/>
          </w:rPr>
          <w:fldChar w:fldCharType="separate"/>
        </w:r>
        <w:r>
          <w:rPr>
            <w:noProof/>
            <w:webHidden/>
          </w:rPr>
          <w:t>38</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74" w:history="1">
        <w:r w:rsidRPr="00792C97">
          <w:rPr>
            <w:rStyle w:val="Hyperlink"/>
            <w:noProof/>
          </w:rPr>
          <w:t>5.3</w:t>
        </w:r>
        <w:r>
          <w:rPr>
            <w:rFonts w:asciiTheme="minorHAnsi" w:eastAsiaTheme="minorEastAsia" w:hAnsiTheme="minorHAnsi" w:cstheme="minorBidi"/>
            <w:b w:val="0"/>
            <w:bCs w:val="0"/>
            <w:iCs w:val="0"/>
            <w:noProof/>
            <w:szCs w:val="22"/>
          </w:rPr>
          <w:tab/>
        </w:r>
        <w:r w:rsidRPr="00792C97">
          <w:rPr>
            <w:rStyle w:val="Hyperlink"/>
            <w:noProof/>
          </w:rPr>
          <w:t>A3 – Abbildungsverzeichnis</w:t>
        </w:r>
        <w:r>
          <w:rPr>
            <w:noProof/>
            <w:webHidden/>
          </w:rPr>
          <w:tab/>
        </w:r>
        <w:r>
          <w:rPr>
            <w:noProof/>
            <w:webHidden/>
          </w:rPr>
          <w:fldChar w:fldCharType="begin"/>
        </w:r>
        <w:r>
          <w:rPr>
            <w:noProof/>
            <w:webHidden/>
          </w:rPr>
          <w:instrText xml:space="preserve"> PAGEREF _Toc486248374 \h </w:instrText>
        </w:r>
        <w:r>
          <w:rPr>
            <w:noProof/>
            <w:webHidden/>
          </w:rPr>
        </w:r>
        <w:r>
          <w:rPr>
            <w:noProof/>
            <w:webHidden/>
          </w:rPr>
          <w:fldChar w:fldCharType="separate"/>
        </w:r>
        <w:r>
          <w:rPr>
            <w:noProof/>
            <w:webHidden/>
          </w:rPr>
          <w:t>38</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75" w:history="1">
        <w:r w:rsidRPr="00792C97">
          <w:rPr>
            <w:rStyle w:val="Hyperlink"/>
            <w:noProof/>
          </w:rPr>
          <w:t>5.4</w:t>
        </w:r>
        <w:r>
          <w:rPr>
            <w:rFonts w:asciiTheme="minorHAnsi" w:eastAsiaTheme="minorEastAsia" w:hAnsiTheme="minorHAnsi" w:cstheme="minorBidi"/>
            <w:b w:val="0"/>
            <w:bCs w:val="0"/>
            <w:iCs w:val="0"/>
            <w:noProof/>
            <w:szCs w:val="22"/>
          </w:rPr>
          <w:tab/>
        </w:r>
        <w:r w:rsidRPr="00792C97">
          <w:rPr>
            <w:rStyle w:val="Hyperlink"/>
            <w:noProof/>
          </w:rPr>
          <w:t>A4 – Tabellenverzeichnis</w:t>
        </w:r>
        <w:r>
          <w:rPr>
            <w:noProof/>
            <w:webHidden/>
          </w:rPr>
          <w:tab/>
        </w:r>
        <w:r>
          <w:rPr>
            <w:noProof/>
            <w:webHidden/>
          </w:rPr>
          <w:fldChar w:fldCharType="begin"/>
        </w:r>
        <w:r>
          <w:rPr>
            <w:noProof/>
            <w:webHidden/>
          </w:rPr>
          <w:instrText xml:space="preserve"> PAGEREF _Toc486248375 \h </w:instrText>
        </w:r>
        <w:r>
          <w:rPr>
            <w:noProof/>
            <w:webHidden/>
          </w:rPr>
        </w:r>
        <w:r>
          <w:rPr>
            <w:noProof/>
            <w:webHidden/>
          </w:rPr>
          <w:fldChar w:fldCharType="separate"/>
        </w:r>
        <w:r>
          <w:rPr>
            <w:noProof/>
            <w:webHidden/>
          </w:rPr>
          <w:t>38</w:t>
        </w:r>
        <w:r>
          <w:rPr>
            <w:noProof/>
            <w:webHidden/>
          </w:rPr>
          <w:fldChar w:fldCharType="end"/>
        </w:r>
      </w:hyperlink>
    </w:p>
    <w:p w:rsidR="00645474" w:rsidRDefault="00645474">
      <w:pPr>
        <w:pStyle w:val="Verzeichnis2"/>
        <w:tabs>
          <w:tab w:val="left" w:pos="880"/>
          <w:tab w:val="right" w:leader="dot" w:pos="8726"/>
        </w:tabs>
        <w:rPr>
          <w:rFonts w:asciiTheme="minorHAnsi" w:eastAsiaTheme="minorEastAsia" w:hAnsiTheme="minorHAnsi" w:cstheme="minorBidi"/>
          <w:b w:val="0"/>
          <w:bCs w:val="0"/>
          <w:iCs w:val="0"/>
          <w:noProof/>
          <w:szCs w:val="22"/>
        </w:rPr>
      </w:pPr>
      <w:hyperlink w:anchor="_Toc486248376" w:history="1">
        <w:r w:rsidRPr="00792C97">
          <w:rPr>
            <w:rStyle w:val="Hyperlink"/>
            <w:noProof/>
          </w:rPr>
          <w:t>5.5</w:t>
        </w:r>
        <w:r>
          <w:rPr>
            <w:rFonts w:asciiTheme="minorHAnsi" w:eastAsiaTheme="minorEastAsia" w:hAnsiTheme="minorHAnsi" w:cstheme="minorBidi"/>
            <w:b w:val="0"/>
            <w:bCs w:val="0"/>
            <w:iCs w:val="0"/>
            <w:noProof/>
            <w:szCs w:val="22"/>
          </w:rPr>
          <w:tab/>
        </w:r>
        <w:r w:rsidRPr="00792C97">
          <w:rPr>
            <w:rStyle w:val="Hyperlink"/>
            <w:noProof/>
          </w:rPr>
          <w:t>A5 – Referenzierte Dokumente</w:t>
        </w:r>
        <w:r>
          <w:rPr>
            <w:noProof/>
            <w:webHidden/>
          </w:rPr>
          <w:tab/>
        </w:r>
        <w:r>
          <w:rPr>
            <w:noProof/>
            <w:webHidden/>
          </w:rPr>
          <w:fldChar w:fldCharType="begin"/>
        </w:r>
        <w:r>
          <w:rPr>
            <w:noProof/>
            <w:webHidden/>
          </w:rPr>
          <w:instrText xml:space="preserve"> PAGEREF _Toc486248376 \h </w:instrText>
        </w:r>
        <w:r>
          <w:rPr>
            <w:noProof/>
            <w:webHidden/>
          </w:rPr>
        </w:r>
        <w:r>
          <w:rPr>
            <w:noProof/>
            <w:webHidden/>
          </w:rPr>
          <w:fldChar w:fldCharType="separate"/>
        </w:r>
        <w:r>
          <w:rPr>
            <w:noProof/>
            <w:webHidden/>
          </w:rPr>
          <w:t>38</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77" w:history="1">
        <w:r w:rsidRPr="00792C97">
          <w:rPr>
            <w:rStyle w:val="Hyperlink"/>
            <w:noProof/>
          </w:rPr>
          <w:t>5.5.1</w:t>
        </w:r>
        <w:r>
          <w:rPr>
            <w:rFonts w:asciiTheme="minorHAnsi" w:eastAsiaTheme="minorEastAsia" w:hAnsiTheme="minorHAnsi" w:cstheme="minorBidi"/>
            <w:bCs w:val="0"/>
            <w:noProof/>
            <w:szCs w:val="22"/>
          </w:rPr>
          <w:tab/>
        </w:r>
        <w:r w:rsidRPr="00792C97">
          <w:rPr>
            <w:rStyle w:val="Hyperlink"/>
            <w:noProof/>
          </w:rPr>
          <w:t>A5.1. – Dokumente der gematik</w:t>
        </w:r>
        <w:r>
          <w:rPr>
            <w:noProof/>
            <w:webHidden/>
          </w:rPr>
          <w:tab/>
        </w:r>
        <w:r>
          <w:rPr>
            <w:noProof/>
            <w:webHidden/>
          </w:rPr>
          <w:fldChar w:fldCharType="begin"/>
        </w:r>
        <w:r>
          <w:rPr>
            <w:noProof/>
            <w:webHidden/>
          </w:rPr>
          <w:instrText xml:space="preserve"> PAGEREF _Toc486248377 \h </w:instrText>
        </w:r>
        <w:r>
          <w:rPr>
            <w:noProof/>
            <w:webHidden/>
          </w:rPr>
        </w:r>
        <w:r>
          <w:rPr>
            <w:noProof/>
            <w:webHidden/>
          </w:rPr>
          <w:fldChar w:fldCharType="separate"/>
        </w:r>
        <w:r>
          <w:rPr>
            <w:noProof/>
            <w:webHidden/>
          </w:rPr>
          <w:t>38</w:t>
        </w:r>
        <w:r>
          <w:rPr>
            <w:noProof/>
            <w:webHidden/>
          </w:rPr>
          <w:fldChar w:fldCharType="end"/>
        </w:r>
      </w:hyperlink>
    </w:p>
    <w:p w:rsidR="00645474" w:rsidRDefault="00645474">
      <w:pPr>
        <w:pStyle w:val="Verzeichnis3"/>
        <w:tabs>
          <w:tab w:val="left" w:pos="1320"/>
          <w:tab w:val="right" w:leader="dot" w:pos="8726"/>
        </w:tabs>
        <w:rPr>
          <w:rFonts w:asciiTheme="minorHAnsi" w:eastAsiaTheme="minorEastAsia" w:hAnsiTheme="minorHAnsi" w:cstheme="minorBidi"/>
          <w:bCs w:val="0"/>
          <w:noProof/>
          <w:szCs w:val="22"/>
        </w:rPr>
      </w:pPr>
      <w:hyperlink w:anchor="_Toc486248378" w:history="1">
        <w:r w:rsidRPr="00792C97">
          <w:rPr>
            <w:rStyle w:val="Hyperlink"/>
            <w:noProof/>
          </w:rPr>
          <w:t>5.5.2</w:t>
        </w:r>
        <w:r>
          <w:rPr>
            <w:rFonts w:asciiTheme="minorHAnsi" w:eastAsiaTheme="minorEastAsia" w:hAnsiTheme="minorHAnsi" w:cstheme="minorBidi"/>
            <w:bCs w:val="0"/>
            <w:noProof/>
            <w:szCs w:val="22"/>
          </w:rPr>
          <w:tab/>
        </w:r>
        <w:r w:rsidRPr="00792C97">
          <w:rPr>
            <w:rStyle w:val="Hyperlink"/>
            <w:noProof/>
          </w:rPr>
          <w:t>A5.2. – Weitere Dokumente</w:t>
        </w:r>
        <w:r>
          <w:rPr>
            <w:noProof/>
            <w:webHidden/>
          </w:rPr>
          <w:tab/>
        </w:r>
        <w:r>
          <w:rPr>
            <w:noProof/>
            <w:webHidden/>
          </w:rPr>
          <w:fldChar w:fldCharType="begin"/>
        </w:r>
        <w:r>
          <w:rPr>
            <w:noProof/>
            <w:webHidden/>
          </w:rPr>
          <w:instrText xml:space="preserve"> PAGEREF _Toc486248378 \h </w:instrText>
        </w:r>
        <w:r>
          <w:rPr>
            <w:noProof/>
            <w:webHidden/>
          </w:rPr>
        </w:r>
        <w:r>
          <w:rPr>
            <w:noProof/>
            <w:webHidden/>
          </w:rPr>
          <w:fldChar w:fldCharType="separate"/>
        </w:r>
        <w:r>
          <w:rPr>
            <w:noProof/>
            <w:webHidden/>
          </w:rPr>
          <w:t>39</w:t>
        </w:r>
        <w:r>
          <w:rPr>
            <w:noProof/>
            <w:webHidden/>
          </w:rPr>
          <w:fldChar w:fldCharType="end"/>
        </w:r>
      </w:hyperlink>
    </w:p>
    <w:p w:rsidR="00CA7B46" w:rsidRPr="003458D4" w:rsidRDefault="00687D4E" w:rsidP="00886A3A">
      <w:r w:rsidRPr="003458D4">
        <w:fldChar w:fldCharType="end"/>
      </w:r>
    </w:p>
    <w:p w:rsidR="00AF6A6B" w:rsidRPr="003458D4" w:rsidRDefault="00AF6A6B" w:rsidP="00886A3A"/>
    <w:p w:rsidR="00CA7B46" w:rsidRPr="003458D4" w:rsidRDefault="00CA7B46" w:rsidP="00886A3A">
      <w:pPr>
        <w:sectPr w:rsidR="00CA7B46" w:rsidRPr="003458D4" w:rsidSect="00C13E03">
          <w:pgSz w:w="11906" w:h="16838" w:code="9"/>
          <w:pgMar w:top="2104" w:right="1469" w:bottom="1701" w:left="1701" w:header="709" w:footer="344" w:gutter="0"/>
          <w:pgBorders w:offsetFrom="page">
            <w:right w:val="single" w:sz="48" w:space="24" w:color="FFCC99"/>
          </w:pgBorders>
          <w:cols w:space="708"/>
          <w:docGrid w:linePitch="360"/>
        </w:sectPr>
      </w:pPr>
    </w:p>
    <w:p w:rsidR="0098496E" w:rsidRPr="003458D4" w:rsidRDefault="00F44D33" w:rsidP="00645474">
      <w:pPr>
        <w:pStyle w:val="berschrift1"/>
      </w:pPr>
      <w:bookmarkStart w:id="11" w:name="_Toc59868036"/>
      <w:bookmarkStart w:id="12" w:name="_Toc126455648"/>
      <w:bookmarkStart w:id="13" w:name="_Toc126575047"/>
      <w:bookmarkStart w:id="14" w:name="_Toc126575290"/>
      <w:bookmarkStart w:id="15" w:name="_Toc329327602"/>
      <w:bookmarkStart w:id="16" w:name="_Toc329327686"/>
      <w:bookmarkStart w:id="17" w:name="_Toc329336028"/>
      <w:bookmarkStart w:id="18" w:name="_Toc329587730"/>
      <w:bookmarkStart w:id="19" w:name="_Toc329327605"/>
      <w:bookmarkStart w:id="20" w:name="_Toc329327689"/>
      <w:bookmarkStart w:id="21" w:name="_Toc329336031"/>
      <w:bookmarkStart w:id="22" w:name="_Toc329587733"/>
      <w:bookmarkStart w:id="23" w:name="_Toc329327608"/>
      <w:bookmarkStart w:id="24" w:name="_Toc329327692"/>
      <w:bookmarkStart w:id="25" w:name="_Toc329336034"/>
      <w:bookmarkStart w:id="26" w:name="_Toc329587736"/>
      <w:bookmarkStart w:id="27" w:name="_Toc175538627"/>
      <w:bookmarkStart w:id="28" w:name="_Toc175543298"/>
      <w:bookmarkStart w:id="29" w:name="_Toc175547559"/>
      <w:bookmarkStart w:id="30" w:name="_Toc486248315"/>
      <w:bookmarkEnd w:id="15"/>
      <w:bookmarkEnd w:id="16"/>
      <w:bookmarkEnd w:id="17"/>
      <w:bookmarkEnd w:id="18"/>
      <w:bookmarkEnd w:id="19"/>
      <w:bookmarkEnd w:id="20"/>
      <w:bookmarkEnd w:id="21"/>
      <w:bookmarkEnd w:id="22"/>
      <w:bookmarkEnd w:id="23"/>
      <w:bookmarkEnd w:id="24"/>
      <w:bookmarkEnd w:id="25"/>
      <w:bookmarkEnd w:id="26"/>
      <w:r w:rsidRPr="003458D4">
        <w:lastRenderedPageBreak/>
        <w:t>Einordnung des Dokuments</w:t>
      </w:r>
      <w:bookmarkEnd w:id="12"/>
      <w:bookmarkEnd w:id="13"/>
      <w:bookmarkEnd w:id="14"/>
      <w:bookmarkEnd w:id="27"/>
      <w:bookmarkEnd w:id="28"/>
      <w:bookmarkEnd w:id="29"/>
      <w:bookmarkEnd w:id="30"/>
    </w:p>
    <w:p w:rsidR="0098496E" w:rsidRPr="003458D4" w:rsidRDefault="0098496E" w:rsidP="00645474">
      <w:pPr>
        <w:pStyle w:val="berschrift2"/>
      </w:pPr>
      <w:bookmarkStart w:id="31" w:name="_Toc126455649"/>
      <w:bookmarkStart w:id="32" w:name="_Toc126575048"/>
      <w:bookmarkStart w:id="33" w:name="_Toc126575291"/>
      <w:bookmarkStart w:id="34" w:name="_Toc175538628"/>
      <w:bookmarkStart w:id="35" w:name="_Toc175543299"/>
      <w:bookmarkStart w:id="36" w:name="_Toc175547560"/>
      <w:bookmarkStart w:id="37" w:name="_Toc486248316"/>
      <w:r w:rsidRPr="003458D4">
        <w:t>Zielsetzung</w:t>
      </w:r>
      <w:bookmarkEnd w:id="31"/>
      <w:bookmarkEnd w:id="32"/>
      <w:bookmarkEnd w:id="33"/>
      <w:bookmarkEnd w:id="34"/>
      <w:bookmarkEnd w:id="35"/>
      <w:bookmarkEnd w:id="36"/>
      <w:bookmarkEnd w:id="37"/>
    </w:p>
    <w:p w:rsidR="00AB64E7" w:rsidRPr="003458D4" w:rsidRDefault="00AB64E7" w:rsidP="00AB64E7">
      <w:pPr>
        <w:pStyle w:val="gemStandard"/>
      </w:pPr>
      <w:bookmarkStart w:id="38" w:name="_Toc126455650"/>
      <w:bookmarkStart w:id="39" w:name="_Toc126575049"/>
      <w:bookmarkStart w:id="40" w:name="_Toc126575292"/>
      <w:bookmarkStart w:id="41" w:name="_Toc119221120"/>
      <w:bookmarkStart w:id="42" w:name="_Toc119221123"/>
      <w:bookmarkEnd w:id="41"/>
      <w:bookmarkEnd w:id="42"/>
      <w:r w:rsidRPr="003458D4">
        <w:t>Dieses Dokument beschreibt die Gestaltung der Vorderseite und der Rückseite sowie die Anforderungen an die physikalischen Eigenscha</w:t>
      </w:r>
      <w:r w:rsidRPr="003458D4">
        <w:t>f</w:t>
      </w:r>
      <w:r w:rsidRPr="003458D4">
        <w:t>ten der eGK.</w:t>
      </w:r>
    </w:p>
    <w:p w:rsidR="00AB64E7" w:rsidRPr="003458D4" w:rsidRDefault="00AB64E7" w:rsidP="00232632">
      <w:pPr>
        <w:pStyle w:val="gemStandard"/>
      </w:pPr>
      <w:r w:rsidRPr="003458D4">
        <w:t>Es werden die Bereiche auf der eGK festgelegt, in denen Lichtbild des Versicherten, Te</w:t>
      </w:r>
      <w:r w:rsidRPr="003458D4">
        <w:t>x</w:t>
      </w:r>
      <w:r w:rsidRPr="003458D4">
        <w:t>te und Logos vorgesehen sind, und die dazugehörenden Formate definiert. Die Karte</w:t>
      </w:r>
      <w:r w:rsidRPr="003458D4">
        <w:t>n</w:t>
      </w:r>
      <w:r w:rsidRPr="003458D4">
        <w:t>rückseite kann entsprechend den Vorgaben für die europäische Krankenversicherung</w:t>
      </w:r>
      <w:r w:rsidRPr="003458D4">
        <w:t>s</w:t>
      </w:r>
      <w:r w:rsidRPr="003458D4">
        <w:t>karte (EHIC) b</w:t>
      </w:r>
      <w:r w:rsidRPr="003458D4">
        <w:t>e</w:t>
      </w:r>
      <w:r w:rsidRPr="003458D4">
        <w:t>druckt sein.</w:t>
      </w:r>
    </w:p>
    <w:p w:rsidR="0098496E" w:rsidRPr="003458D4" w:rsidRDefault="0098496E" w:rsidP="00645474">
      <w:pPr>
        <w:pStyle w:val="berschrift2"/>
      </w:pPr>
      <w:bookmarkStart w:id="43" w:name="_Toc329327615"/>
      <w:bookmarkStart w:id="44" w:name="_Toc329327699"/>
      <w:bookmarkStart w:id="45" w:name="_Toc329336045"/>
      <w:bookmarkStart w:id="46" w:name="_Toc329587747"/>
      <w:bookmarkStart w:id="47" w:name="_Toc175538629"/>
      <w:bookmarkStart w:id="48" w:name="_Toc175543300"/>
      <w:bookmarkStart w:id="49" w:name="_Toc175547561"/>
      <w:bookmarkStart w:id="50" w:name="_Toc486248317"/>
      <w:bookmarkEnd w:id="43"/>
      <w:bookmarkEnd w:id="44"/>
      <w:bookmarkEnd w:id="45"/>
      <w:bookmarkEnd w:id="46"/>
      <w:r w:rsidRPr="003458D4">
        <w:t>Zielgruppe</w:t>
      </w:r>
      <w:bookmarkEnd w:id="38"/>
      <w:bookmarkEnd w:id="39"/>
      <w:bookmarkEnd w:id="40"/>
      <w:bookmarkEnd w:id="47"/>
      <w:bookmarkEnd w:id="48"/>
      <w:bookmarkEnd w:id="49"/>
      <w:bookmarkEnd w:id="50"/>
    </w:p>
    <w:p w:rsidR="00A93B37" w:rsidRPr="003458D4" w:rsidRDefault="00A93B37" w:rsidP="00A93B37">
      <w:pPr>
        <w:pStyle w:val="gemStandard"/>
      </w:pPr>
      <w:r w:rsidRPr="003458D4">
        <w:t>Dieses Dokument richtet sich an Hersteller, Herausgeber und Personalisierer von elektr</w:t>
      </w:r>
      <w:r w:rsidRPr="003458D4">
        <w:t>o</w:t>
      </w:r>
      <w:r w:rsidRPr="003458D4">
        <w:t>nischen Gesundheitskarten (eGK).</w:t>
      </w:r>
    </w:p>
    <w:p w:rsidR="0098496E" w:rsidRPr="003458D4" w:rsidRDefault="0098496E" w:rsidP="00232632">
      <w:pPr>
        <w:pStyle w:val="gemStandard"/>
      </w:pPr>
      <w:r w:rsidRPr="003458D4">
        <w:t>Für die Qualitätskontrolle der eGK werden die zu berücksichtige</w:t>
      </w:r>
      <w:r w:rsidRPr="003458D4">
        <w:t>n</w:t>
      </w:r>
      <w:r w:rsidRPr="003458D4">
        <w:t>den Tests des Karten</w:t>
      </w:r>
      <w:r w:rsidRPr="003458D4">
        <w:softHyphen/>
        <w:t>körpers beschri</w:t>
      </w:r>
      <w:r w:rsidRPr="003458D4">
        <w:t>e</w:t>
      </w:r>
      <w:r w:rsidRPr="003458D4">
        <w:t>ben.</w:t>
      </w:r>
    </w:p>
    <w:p w:rsidR="0098496E" w:rsidRPr="003458D4" w:rsidRDefault="0098496E" w:rsidP="00645474">
      <w:pPr>
        <w:pStyle w:val="berschrift2"/>
      </w:pPr>
      <w:bookmarkStart w:id="51" w:name="_Toc126455651"/>
      <w:bookmarkStart w:id="52" w:name="_Toc126575050"/>
      <w:bookmarkStart w:id="53" w:name="_Toc126575293"/>
      <w:bookmarkStart w:id="54" w:name="_Toc175538630"/>
      <w:bookmarkStart w:id="55" w:name="_Toc175543301"/>
      <w:bookmarkStart w:id="56" w:name="_Toc175547562"/>
      <w:bookmarkStart w:id="57" w:name="_Toc486248318"/>
      <w:r w:rsidRPr="003458D4">
        <w:t>Geltungsbereich</w:t>
      </w:r>
      <w:bookmarkEnd w:id="51"/>
      <w:bookmarkEnd w:id="52"/>
      <w:bookmarkEnd w:id="53"/>
      <w:bookmarkEnd w:id="54"/>
      <w:bookmarkEnd w:id="55"/>
      <w:bookmarkEnd w:id="56"/>
      <w:bookmarkEnd w:id="57"/>
    </w:p>
    <w:p w:rsidR="00AB64E7" w:rsidRPr="003458D4" w:rsidRDefault="00AB64E7" w:rsidP="00AB64E7">
      <w:pPr>
        <w:pStyle w:val="gemStandard"/>
      </w:pPr>
      <w:r w:rsidRPr="003458D4">
        <w:t>Dieses Dokument enthält normative Festlegungen zur Telematikinfrastruktur des Deu</w:t>
      </w:r>
      <w:r w:rsidRPr="003458D4">
        <w:t>t</w:t>
      </w:r>
      <w:r w:rsidRPr="003458D4">
        <w:t>schen Gesundheitswesens für die Gestaltung der Karten der Generation 2. Der Gülti</w:t>
      </w:r>
      <w:r w:rsidRPr="003458D4">
        <w:t>g</w:t>
      </w:r>
      <w:r w:rsidRPr="003458D4">
        <w:t>keitszeitraum der vorliegenden Version und deren Anwendung in Zulassungs- oder A</w:t>
      </w:r>
      <w:r w:rsidRPr="003458D4">
        <w:t>b</w:t>
      </w:r>
      <w:r w:rsidRPr="003458D4">
        <w:t>nahmeverfahren wird durch die gematik GmbH in gesonderten Do</w:t>
      </w:r>
      <w:r w:rsidRPr="003458D4">
        <w:softHyphen/>
        <w:t>kumenten (z.B. Dok</w:t>
      </w:r>
      <w:r w:rsidRPr="003458D4">
        <w:t>u</w:t>
      </w:r>
      <w:r w:rsidRPr="003458D4">
        <w:t>mentenlandkarte, Produkttypsteckbrief, Leistungsbeschre</w:t>
      </w:r>
      <w:r w:rsidRPr="003458D4">
        <w:t>i</w:t>
      </w:r>
      <w:r w:rsidRPr="003458D4">
        <w:t>bung) fest</w:t>
      </w:r>
      <w:r w:rsidRPr="003458D4">
        <w:softHyphen/>
        <w:t>gelegt und bekannt gegeben.</w:t>
      </w:r>
    </w:p>
    <w:p w:rsidR="002D590A" w:rsidRPr="003458D4" w:rsidRDefault="002D590A" w:rsidP="00677F50">
      <w:pPr>
        <w:pStyle w:val="gemStandard"/>
        <w:rPr>
          <w:b/>
          <w:i/>
          <w:sz w:val="20"/>
          <w:szCs w:val="20"/>
        </w:rPr>
      </w:pPr>
      <w:r w:rsidRPr="003458D4">
        <w:rPr>
          <w:b/>
          <w:i/>
          <w:sz w:val="20"/>
          <w:szCs w:val="20"/>
        </w:rPr>
        <w:t>Schutzrechts-/Patentrechtshinweis</w:t>
      </w:r>
    </w:p>
    <w:p w:rsidR="002D590A" w:rsidRPr="003458D4" w:rsidRDefault="002D590A" w:rsidP="00677F50">
      <w:pPr>
        <w:pStyle w:val="gemStandard"/>
        <w:rPr>
          <w:i/>
          <w:sz w:val="20"/>
          <w:szCs w:val="20"/>
        </w:rPr>
      </w:pPr>
      <w:r w:rsidRPr="003458D4">
        <w:rPr>
          <w:i/>
          <w:sz w:val="20"/>
          <w:szCs w:val="20"/>
        </w:rPr>
        <w:t>Die nachfolgende Spezifikation ist von der gematik allein unter technischen Gesichtspunkten e</w:t>
      </w:r>
      <w:r w:rsidRPr="003458D4">
        <w:rPr>
          <w:i/>
          <w:sz w:val="20"/>
          <w:szCs w:val="20"/>
        </w:rPr>
        <w:t>r</w:t>
      </w:r>
      <w:r w:rsidRPr="003458D4">
        <w:rPr>
          <w:i/>
          <w:sz w:val="20"/>
          <w:szCs w:val="20"/>
        </w:rPr>
        <w:t>stellt worden. Im Einzelfall kann nicht ausgeschlossen werden, dass die Implementierung der Sp</w:t>
      </w:r>
      <w:r w:rsidRPr="003458D4">
        <w:rPr>
          <w:i/>
          <w:sz w:val="20"/>
          <w:szCs w:val="20"/>
        </w:rPr>
        <w:t>e</w:t>
      </w:r>
      <w:r w:rsidRPr="003458D4">
        <w:rPr>
          <w:i/>
          <w:sz w:val="20"/>
          <w:szCs w:val="20"/>
        </w:rPr>
        <w:t>zifikation in technische Schutzrechte Dritter eingreift. Es ist allein Sache des Anbieters oder He</w:t>
      </w:r>
      <w:r w:rsidRPr="003458D4">
        <w:rPr>
          <w:i/>
          <w:sz w:val="20"/>
          <w:szCs w:val="20"/>
        </w:rPr>
        <w:t>r</w:t>
      </w:r>
      <w:r w:rsidRPr="003458D4">
        <w:rPr>
          <w:i/>
          <w:sz w:val="20"/>
          <w:szCs w:val="20"/>
        </w:rPr>
        <w:t>stellers, durch geeignete Maßnahmen dafür Sorge zu tragen, dass von ihm aufgrund der Spezifik</w:t>
      </w:r>
      <w:r w:rsidRPr="003458D4">
        <w:rPr>
          <w:i/>
          <w:sz w:val="20"/>
          <w:szCs w:val="20"/>
        </w:rPr>
        <w:t>a</w:t>
      </w:r>
      <w:r w:rsidRPr="003458D4">
        <w:rPr>
          <w:i/>
          <w:sz w:val="20"/>
          <w:szCs w:val="20"/>
        </w:rPr>
        <w:t>tion angebotene Produ</w:t>
      </w:r>
      <w:r w:rsidRPr="003458D4">
        <w:rPr>
          <w:i/>
          <w:sz w:val="20"/>
          <w:szCs w:val="20"/>
        </w:rPr>
        <w:t>k</w:t>
      </w:r>
      <w:r w:rsidRPr="003458D4">
        <w:rPr>
          <w:i/>
          <w:sz w:val="20"/>
          <w:szCs w:val="20"/>
        </w:rPr>
        <w:t>te und/oder Leistungen nicht gegen Schutzrechte Dritter verstoßen und sich ggf. die erforderlichen Erlaubnisse/Lizenzen von den betroffenen Schutzrechtsinhabern einz</w:t>
      </w:r>
      <w:r w:rsidRPr="003458D4">
        <w:rPr>
          <w:i/>
          <w:sz w:val="20"/>
          <w:szCs w:val="20"/>
        </w:rPr>
        <w:t>u</w:t>
      </w:r>
      <w:r w:rsidRPr="003458D4">
        <w:rPr>
          <w:i/>
          <w:sz w:val="20"/>
          <w:szCs w:val="20"/>
        </w:rPr>
        <w:t>holen. Die gematik GmbH übernimmt insofern keinerlei Gewährlei</w:t>
      </w:r>
      <w:r w:rsidRPr="003458D4">
        <w:rPr>
          <w:i/>
          <w:sz w:val="20"/>
          <w:szCs w:val="20"/>
        </w:rPr>
        <w:t>s</w:t>
      </w:r>
      <w:r w:rsidRPr="003458D4">
        <w:rPr>
          <w:i/>
          <w:sz w:val="20"/>
          <w:szCs w:val="20"/>
        </w:rPr>
        <w:t>tungen.</w:t>
      </w:r>
    </w:p>
    <w:p w:rsidR="0098496E" w:rsidRPr="003458D4" w:rsidRDefault="0098496E" w:rsidP="00645474">
      <w:pPr>
        <w:pStyle w:val="berschrift2"/>
      </w:pPr>
      <w:bookmarkStart w:id="58" w:name="_Toc126455653"/>
      <w:bookmarkStart w:id="59" w:name="_Toc126575052"/>
      <w:bookmarkStart w:id="60" w:name="_Toc126575295"/>
      <w:bookmarkStart w:id="61" w:name="_Toc175538632"/>
      <w:bookmarkStart w:id="62" w:name="_Toc175543303"/>
      <w:bookmarkStart w:id="63" w:name="_Toc175547564"/>
      <w:bookmarkStart w:id="64" w:name="_Toc486248319"/>
      <w:r w:rsidRPr="003458D4">
        <w:t>Abgrenzung des Dok</w:t>
      </w:r>
      <w:r w:rsidRPr="003458D4">
        <w:t>u</w:t>
      </w:r>
      <w:r w:rsidRPr="003458D4">
        <w:t>ments</w:t>
      </w:r>
      <w:bookmarkEnd w:id="58"/>
      <w:bookmarkEnd w:id="59"/>
      <w:bookmarkEnd w:id="60"/>
      <w:bookmarkEnd w:id="61"/>
      <w:bookmarkEnd w:id="62"/>
      <w:bookmarkEnd w:id="63"/>
      <w:bookmarkEnd w:id="64"/>
    </w:p>
    <w:p w:rsidR="005A1E07" w:rsidRPr="003458D4" w:rsidRDefault="005A1E07" w:rsidP="00232632">
      <w:pPr>
        <w:pStyle w:val="gemStandard"/>
      </w:pPr>
      <w:r w:rsidRPr="003458D4">
        <w:t xml:space="preserve">Die elektrischen Eigenschaften des </w:t>
      </w:r>
      <w:r w:rsidR="00644F72" w:rsidRPr="003458D4">
        <w:t>Chips</w:t>
      </w:r>
      <w:r w:rsidRPr="003458D4">
        <w:t xml:space="preserve"> der eGK werden in anderen Dokumenten b</w:t>
      </w:r>
      <w:r w:rsidRPr="003458D4">
        <w:t>e</w:t>
      </w:r>
      <w:r w:rsidRPr="003458D4">
        <w:t>schri</w:t>
      </w:r>
      <w:r w:rsidRPr="003458D4">
        <w:t>e</w:t>
      </w:r>
      <w:r w:rsidRPr="003458D4">
        <w:t>ben.</w:t>
      </w:r>
    </w:p>
    <w:p w:rsidR="00F15812" w:rsidRPr="003458D4" w:rsidRDefault="00AB64E7" w:rsidP="00645474">
      <w:pPr>
        <w:pStyle w:val="berschrift2"/>
      </w:pPr>
      <w:bookmarkStart w:id="65" w:name="_Toc486248320"/>
      <w:r w:rsidRPr="003458D4">
        <w:lastRenderedPageBreak/>
        <w:t>Methodik</w:t>
      </w:r>
      <w:bookmarkEnd w:id="65"/>
    </w:p>
    <w:p w:rsidR="005F1408" w:rsidRPr="003458D4" w:rsidRDefault="005F1408" w:rsidP="005F1408">
      <w:pPr>
        <w:pStyle w:val="gemStandard"/>
      </w:pPr>
      <w:r w:rsidRPr="003458D4">
        <w:t xml:space="preserve">Anforderungen als Ausdruck normativer Festlegungen werden durch eine eindeutige ID sowie die dem </w:t>
      </w:r>
      <w:r w:rsidR="0087789C" w:rsidRPr="003458D4">
        <w:fldChar w:fldCharType="begin"/>
      </w:r>
      <w:r w:rsidR="0087789C" w:rsidRPr="003458D4">
        <w:instrText xml:space="preserve"> REF RFC2119 \h </w:instrText>
      </w:r>
      <w:r w:rsidR="0087789C" w:rsidRPr="003458D4">
        <w:instrText xml:space="preserve"> \* MERGEFORMAT </w:instrText>
      </w:r>
      <w:r w:rsidR="0087789C" w:rsidRPr="003458D4">
        <w:fldChar w:fldCharType="separate"/>
      </w:r>
      <w:r w:rsidR="00982A23" w:rsidRPr="003458D4">
        <w:t>[RFC2119]</w:t>
      </w:r>
      <w:r w:rsidR="0087789C" w:rsidRPr="003458D4">
        <w:fldChar w:fldCharType="end"/>
      </w:r>
      <w:r w:rsidRPr="003458D4">
        <w:t xml:space="preserve"> entsprechenden, in Großbuch</w:t>
      </w:r>
      <w:r w:rsidRPr="003458D4">
        <w:softHyphen/>
        <w:t>staben geschriebenen deutschen Schlüsselworte MUSS, DARF NICHT, SOLL, SOLL NICHT, KANN geken</w:t>
      </w:r>
      <w:r w:rsidRPr="003458D4">
        <w:t>n</w:t>
      </w:r>
      <w:r w:rsidRPr="003458D4">
        <w:t>zeichnet</w:t>
      </w:r>
    </w:p>
    <w:p w:rsidR="005F1408" w:rsidRPr="003458D4" w:rsidRDefault="005F1408" w:rsidP="005F1408">
      <w:pPr>
        <w:pStyle w:val="gemStandard"/>
      </w:pPr>
      <w:r w:rsidRPr="003458D4">
        <w:t>Sie werden im Dokument wie folgt dargestellt:</w:t>
      </w:r>
    </w:p>
    <w:p w:rsidR="005F1408" w:rsidRPr="003458D4" w:rsidRDefault="005F1408" w:rsidP="005F1408">
      <w:pPr>
        <w:pStyle w:val="gemStandard"/>
        <w:tabs>
          <w:tab w:val="left" w:pos="567"/>
        </w:tabs>
        <w:rPr>
          <w:b/>
        </w:rPr>
      </w:pPr>
      <w:r w:rsidRPr="003458D4">
        <w:rPr>
          <w:b/>
        </w:rPr>
        <w:sym w:font="Wingdings" w:char="F0D6"/>
      </w:r>
      <w:r w:rsidRPr="003458D4">
        <w:rPr>
          <w:b/>
        </w:rPr>
        <w:tab/>
      </w:r>
      <w:r w:rsidR="00DA5444" w:rsidRPr="003458D4">
        <w:rPr>
          <w:b/>
        </w:rPr>
        <w:t>Card-G2-A</w:t>
      </w:r>
      <w:r w:rsidR="005E1445" w:rsidRPr="003458D4">
        <w:rPr>
          <w:b/>
        </w:rPr>
        <w:t>_000</w:t>
      </w:r>
      <w:r w:rsidR="003E3727" w:rsidRPr="003458D4">
        <w:rPr>
          <w:b/>
        </w:rPr>
        <w:t>0</w:t>
      </w:r>
      <w:r w:rsidRPr="003458D4">
        <w:rPr>
          <w:b/>
        </w:rPr>
        <w:t xml:space="preserve"> &lt;Titel der Afo&gt;</w:t>
      </w:r>
    </w:p>
    <w:p w:rsidR="00645474" w:rsidRDefault="005F1408" w:rsidP="00645474">
      <w:pPr>
        <w:pStyle w:val="gemStandard"/>
        <w:rPr>
          <w:b/>
        </w:rPr>
      </w:pPr>
      <w:r w:rsidRPr="003458D4">
        <w:t>Text / Beschreibung</w:t>
      </w:r>
    </w:p>
    <w:p w:rsidR="005F1408" w:rsidRPr="00645474" w:rsidRDefault="00645474" w:rsidP="00645474">
      <w:pPr>
        <w:pStyle w:val="gemStandard"/>
      </w:pPr>
      <w:r>
        <w:rPr>
          <w:b/>
        </w:rPr>
        <w:sym w:font="Wingdings" w:char="F0D5"/>
      </w:r>
    </w:p>
    <w:p w:rsidR="005F1408" w:rsidRPr="003458D4" w:rsidRDefault="005F1408" w:rsidP="005F1408">
      <w:pPr>
        <w:pStyle w:val="gemStandard"/>
      </w:pPr>
      <w:r w:rsidRPr="003458D4">
        <w:t>Dabei umfasst die Anforderung sämtliche innerhalb der Textmarken angeführten Inhalte.</w:t>
      </w:r>
    </w:p>
    <w:p w:rsidR="00F15812" w:rsidRPr="003458D4" w:rsidRDefault="00F15812" w:rsidP="00F15812">
      <w:pPr>
        <w:pStyle w:val="gemStandard"/>
      </w:pPr>
      <w:r w:rsidRPr="003458D4">
        <w:t>Da im Beispielsatz „</w:t>
      </w:r>
      <w:r w:rsidRPr="003458D4">
        <w:rPr>
          <w:i/>
        </w:rPr>
        <w:t>Eine leere Liste DARF NICHT ein Element besitzen</w:t>
      </w:r>
      <w:r w:rsidRPr="003458D4">
        <w:t>.“ die Phrase „DARF NICHT“ semantisch irr</w:t>
      </w:r>
      <w:r w:rsidRPr="003458D4">
        <w:t>e</w:t>
      </w:r>
      <w:r w:rsidRPr="003458D4">
        <w:t>führend wäre (wenn nicht ein, dann vielleicht zwei?), wird in diesem Dokument stattdessen „</w:t>
      </w:r>
      <w:r w:rsidRPr="003458D4">
        <w:rPr>
          <w:i/>
        </w:rPr>
        <w:t>Eine leere Liste DARF KEIN Element besitzen</w:t>
      </w:r>
      <w:r w:rsidRPr="003458D4">
        <w:t>.“ ve</w:t>
      </w:r>
      <w:r w:rsidRPr="003458D4">
        <w:t>r</w:t>
      </w:r>
      <w:r w:rsidRPr="003458D4">
        <w:t>wendet.</w:t>
      </w:r>
    </w:p>
    <w:p w:rsidR="0098496E" w:rsidRPr="003458D4" w:rsidRDefault="0098496E" w:rsidP="00886A3A">
      <w:pPr>
        <w:pStyle w:val="gemStandard"/>
      </w:pPr>
    </w:p>
    <w:p w:rsidR="00645474" w:rsidRDefault="00645474" w:rsidP="00645474">
      <w:pPr>
        <w:pStyle w:val="berschrift1"/>
        <w:sectPr w:rsidR="00645474" w:rsidSect="00C13E03">
          <w:headerReference w:type="even" r:id="rId12"/>
          <w:pgSz w:w="11906" w:h="16838" w:code="9"/>
          <w:pgMar w:top="1916" w:right="1418" w:bottom="1134" w:left="1701" w:header="539" w:footer="437" w:gutter="0"/>
          <w:pgBorders w:offsetFrom="page">
            <w:right w:val="single" w:sz="48" w:space="24" w:color="FFCC99"/>
          </w:pgBorders>
          <w:cols w:space="708"/>
          <w:docGrid w:linePitch="360"/>
        </w:sectPr>
      </w:pPr>
      <w:bookmarkStart w:id="66" w:name="_Toc126575053"/>
      <w:bookmarkStart w:id="67" w:name="_Toc126575296"/>
      <w:bookmarkStart w:id="68" w:name="_Toc175538633"/>
      <w:bookmarkStart w:id="69" w:name="_Toc175543304"/>
      <w:bookmarkStart w:id="70" w:name="_Toc175547565"/>
    </w:p>
    <w:p w:rsidR="0098496E" w:rsidRPr="003458D4" w:rsidRDefault="0098496E" w:rsidP="00645474">
      <w:pPr>
        <w:pStyle w:val="berschrift1"/>
      </w:pPr>
      <w:bookmarkStart w:id="71" w:name="_Toc486248321"/>
      <w:r w:rsidRPr="003458D4">
        <w:lastRenderedPageBreak/>
        <w:t>Gestaltung der elektronischen Gesundheit</w:t>
      </w:r>
      <w:r w:rsidRPr="003458D4">
        <w:t>s</w:t>
      </w:r>
      <w:r w:rsidRPr="003458D4">
        <w:t>karte</w:t>
      </w:r>
      <w:bookmarkEnd w:id="66"/>
      <w:bookmarkEnd w:id="67"/>
      <w:bookmarkEnd w:id="68"/>
      <w:bookmarkEnd w:id="69"/>
      <w:bookmarkEnd w:id="70"/>
      <w:bookmarkEnd w:id="71"/>
    </w:p>
    <w:p w:rsidR="0098496E" w:rsidRPr="003458D4" w:rsidRDefault="0098496E" w:rsidP="00645474">
      <w:pPr>
        <w:pStyle w:val="berschrift2"/>
      </w:pPr>
      <w:bookmarkStart w:id="72" w:name="_Toc59868037"/>
      <w:bookmarkStart w:id="73" w:name="_Toc121813397"/>
      <w:bookmarkStart w:id="74" w:name="_Toc126575054"/>
      <w:bookmarkStart w:id="75" w:name="_Toc126575297"/>
      <w:bookmarkStart w:id="76" w:name="_Toc175538634"/>
      <w:bookmarkStart w:id="77" w:name="_Toc175543305"/>
      <w:bookmarkStart w:id="78" w:name="_Toc175547566"/>
      <w:bookmarkStart w:id="79" w:name="_Ref285639292"/>
      <w:bookmarkStart w:id="80" w:name="_Toc486248322"/>
      <w:bookmarkEnd w:id="11"/>
      <w:r w:rsidRPr="003458D4">
        <w:t>Format und Maße</w:t>
      </w:r>
      <w:bookmarkEnd w:id="73"/>
      <w:bookmarkEnd w:id="74"/>
      <w:bookmarkEnd w:id="75"/>
      <w:bookmarkEnd w:id="76"/>
      <w:bookmarkEnd w:id="77"/>
      <w:bookmarkEnd w:id="78"/>
      <w:bookmarkEnd w:id="79"/>
      <w:bookmarkEnd w:id="80"/>
    </w:p>
    <w:p w:rsidR="007E10B0" w:rsidRPr="003458D4" w:rsidRDefault="007E10B0" w:rsidP="007E10B0">
      <w:pPr>
        <w:pStyle w:val="gemStandard"/>
        <w:tabs>
          <w:tab w:val="left" w:pos="567"/>
        </w:tabs>
        <w:ind w:left="567" w:hanging="567"/>
      </w:pPr>
      <w:r w:rsidRPr="003458D4">
        <w:sym w:font="Wingdings" w:char="F0D6"/>
      </w:r>
      <w:r w:rsidRPr="003458D4">
        <w:tab/>
      </w:r>
      <w:r w:rsidR="00133CEB" w:rsidRPr="003458D4">
        <w:rPr>
          <w:b/>
        </w:rPr>
        <w:t>Card-G2-A_2230</w:t>
      </w:r>
      <w:r w:rsidRPr="003458D4">
        <w:rPr>
          <w:b/>
        </w:rPr>
        <w:t xml:space="preserve"> Kartenformat</w:t>
      </w:r>
    </w:p>
    <w:p w:rsidR="00645474" w:rsidRDefault="007A44D1" w:rsidP="00311625">
      <w:pPr>
        <w:pStyle w:val="gemEinzug"/>
      </w:pPr>
      <w:r w:rsidRPr="003458D4">
        <w:t>Für die eGK</w:t>
      </w:r>
      <w:r w:rsidR="007E10B0" w:rsidRPr="003458D4">
        <w:t xml:space="preserve"> MÜSSEN Karten des Typs ID-1 ve</w:t>
      </w:r>
      <w:r w:rsidR="007E10B0" w:rsidRPr="003458D4">
        <w:t>r</w:t>
      </w:r>
      <w:r w:rsidR="007E10B0" w:rsidRPr="003458D4">
        <w:t xml:space="preserve">wendet werden. </w:t>
      </w:r>
    </w:p>
    <w:p w:rsidR="007E10B0" w:rsidRPr="00645474" w:rsidRDefault="00645474" w:rsidP="00645474">
      <w:pPr>
        <w:pStyle w:val="gemStandard"/>
      </w:pPr>
      <w:r>
        <w:rPr>
          <w:b/>
        </w:rPr>
        <w:sym w:font="Wingdings" w:char="F0D5"/>
      </w:r>
    </w:p>
    <w:p w:rsidR="007E10B0" w:rsidRPr="003458D4" w:rsidRDefault="007E10B0" w:rsidP="007E10B0">
      <w:pPr>
        <w:pStyle w:val="gemStandard"/>
        <w:tabs>
          <w:tab w:val="left" w:pos="567"/>
        </w:tabs>
        <w:ind w:left="567" w:hanging="567"/>
      </w:pPr>
      <w:r w:rsidRPr="003458D4">
        <w:sym w:font="Wingdings" w:char="F0D6"/>
      </w:r>
      <w:r w:rsidRPr="003458D4">
        <w:tab/>
      </w:r>
      <w:r w:rsidR="00133CEB" w:rsidRPr="003458D4">
        <w:rPr>
          <w:b/>
        </w:rPr>
        <w:t>Card-G2-A_2231</w:t>
      </w:r>
      <w:r w:rsidR="00E71681" w:rsidRPr="003458D4">
        <w:rPr>
          <w:b/>
        </w:rPr>
        <w:t xml:space="preserve"> Toleranzen Kartenkörper</w:t>
      </w:r>
    </w:p>
    <w:p w:rsidR="00645474" w:rsidRDefault="007E10B0" w:rsidP="00311625">
      <w:pPr>
        <w:pStyle w:val="gemEinzug"/>
      </w:pPr>
      <w:r w:rsidRPr="003458D4">
        <w:t xml:space="preserve">Die exakten Maßangaben des Kartenkörpers </w:t>
      </w:r>
      <w:r w:rsidR="007A44D1" w:rsidRPr="003458D4">
        <w:t xml:space="preserve">für die eGK </w:t>
      </w:r>
      <w:r w:rsidRPr="003458D4">
        <w:t xml:space="preserve">sowie die jeweiligen Maßtoleranzen MÜSSEN der zuständigen Norm </w:t>
      </w:r>
      <w:r w:rsidRPr="003458D4">
        <w:fldChar w:fldCharType="begin"/>
      </w:r>
      <w:r w:rsidRPr="003458D4">
        <w:instrText xml:space="preserve"> REF ISO_7810 \h </w:instrText>
      </w:r>
      <w:r w:rsidRPr="003458D4">
        <w:instrText xml:space="preserve"> \* MERGEFORMAT </w:instrText>
      </w:r>
      <w:r w:rsidRPr="003458D4">
        <w:fldChar w:fldCharType="separate"/>
      </w:r>
      <w:r w:rsidR="00982A23" w:rsidRPr="003458D4">
        <w:t>[ISO7810]</w:t>
      </w:r>
      <w:r w:rsidRPr="003458D4">
        <w:fldChar w:fldCharType="end"/>
      </w:r>
      <w:r w:rsidRPr="003458D4">
        <w:t xml:space="preserve"> entnommen werden, die Angaben zur Lage der Ko</w:t>
      </w:r>
      <w:r w:rsidRPr="003458D4">
        <w:t>n</w:t>
      </w:r>
      <w:r w:rsidRPr="003458D4">
        <w:t xml:space="preserve">takte der Norm </w:t>
      </w:r>
      <w:r w:rsidRPr="003458D4">
        <w:fldChar w:fldCharType="begin"/>
      </w:r>
      <w:r w:rsidRPr="003458D4">
        <w:instrText xml:space="preserve"> REF ISO_7816_2 \h </w:instrText>
      </w:r>
      <w:r w:rsidRPr="003458D4">
        <w:instrText xml:space="preserve"> \* MERGEFORMAT </w:instrText>
      </w:r>
      <w:r w:rsidRPr="003458D4">
        <w:fldChar w:fldCharType="separate"/>
      </w:r>
      <w:r w:rsidR="00982A23" w:rsidRPr="003458D4">
        <w:t>[ISO7816-2]</w:t>
      </w:r>
      <w:r w:rsidRPr="003458D4">
        <w:fldChar w:fldCharType="end"/>
      </w:r>
      <w:r w:rsidRPr="003458D4">
        <w:t>.</w:t>
      </w:r>
    </w:p>
    <w:p w:rsidR="007E10B0" w:rsidRPr="00645474" w:rsidRDefault="00645474" w:rsidP="00645474">
      <w:pPr>
        <w:pStyle w:val="gemStandard"/>
      </w:pPr>
      <w:r>
        <w:rPr>
          <w:b/>
        </w:rPr>
        <w:sym w:font="Wingdings" w:char="F0D5"/>
      </w:r>
    </w:p>
    <w:p w:rsidR="0098496E" w:rsidRPr="003458D4" w:rsidRDefault="0098496E" w:rsidP="002761EE">
      <w:pPr>
        <w:pStyle w:val="gemStandard"/>
        <w:jc w:val="center"/>
      </w:pPr>
      <w:r w:rsidRPr="003458D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1.2pt;height:226.8pt">
            <v:imagedata r:id="rId13" o:title="Abbildung 02-2" croptop="6559f" cropbottom="32609f" cropleft="4045f" cropright="32620f"/>
          </v:shape>
        </w:pict>
      </w:r>
    </w:p>
    <w:p w:rsidR="0098496E" w:rsidRPr="003458D4" w:rsidRDefault="0098496E" w:rsidP="00C73AD9">
      <w:pPr>
        <w:pStyle w:val="Beschriftung"/>
        <w:jc w:val="center"/>
      </w:pPr>
      <w:bookmarkStart w:id="81" w:name="_Toc118259610"/>
      <w:bookmarkStart w:id="82" w:name="_Toc175031333"/>
      <w:bookmarkStart w:id="83" w:name="_Toc480790784"/>
      <w:r w:rsidRPr="003458D4">
        <w:t xml:space="preserve">Abbildung </w:t>
      </w:r>
      <w:r w:rsidRPr="003458D4">
        <w:fldChar w:fldCharType="begin"/>
      </w:r>
      <w:r w:rsidRPr="003458D4">
        <w:instrText xml:space="preserve"> SEQ Abbildung \* ARABIC </w:instrText>
      </w:r>
      <w:r w:rsidRPr="003458D4">
        <w:fldChar w:fldCharType="separate"/>
      </w:r>
      <w:r w:rsidR="00982A23" w:rsidRPr="003458D4">
        <w:rPr>
          <w:noProof/>
        </w:rPr>
        <w:t>1</w:t>
      </w:r>
      <w:r w:rsidRPr="003458D4">
        <w:fldChar w:fldCharType="end"/>
      </w:r>
      <w:r w:rsidR="00A93B37" w:rsidRPr="003458D4">
        <w:t>:</w:t>
      </w:r>
      <w:r w:rsidR="0064214D" w:rsidRPr="003458D4">
        <w:t xml:space="preserve"> </w:t>
      </w:r>
      <w:bookmarkStart w:id="84" w:name="Abb_eGKOPT_1"/>
      <w:r w:rsidR="00A93B37" w:rsidRPr="003458D4">
        <w:t>Abb_</w:t>
      </w:r>
      <w:r w:rsidR="0064214D" w:rsidRPr="003458D4">
        <w:t>eGKOPT_1</w:t>
      </w:r>
      <w:bookmarkEnd w:id="84"/>
      <w:r w:rsidR="00A93B37" w:rsidRPr="003458D4">
        <w:t xml:space="preserve"> –</w:t>
      </w:r>
      <w:r w:rsidRPr="003458D4">
        <w:t xml:space="preserve"> Abmessungen der eGK und Lage der Kontakte gemäß </w:t>
      </w:r>
      <w:r w:rsidR="0068748B" w:rsidRPr="003458D4">
        <w:fldChar w:fldCharType="begin"/>
      </w:r>
      <w:r w:rsidR="0068748B" w:rsidRPr="003458D4">
        <w:instrText xml:space="preserve"> REF ISO_7810 \h </w:instrText>
      </w:r>
      <w:r w:rsidR="00C73AD9" w:rsidRPr="003458D4">
        <w:instrText xml:space="preserve"> \* MERGEFORMAT </w:instrText>
      </w:r>
      <w:r w:rsidR="0068748B" w:rsidRPr="003458D4">
        <w:fldChar w:fldCharType="separate"/>
      </w:r>
      <w:r w:rsidR="00982A23" w:rsidRPr="003458D4">
        <w:t>[ISO7810]</w:t>
      </w:r>
      <w:r w:rsidR="0068748B" w:rsidRPr="003458D4">
        <w:fldChar w:fldCharType="end"/>
      </w:r>
      <w:r w:rsidRPr="003458D4">
        <w:t>, M</w:t>
      </w:r>
      <w:r w:rsidRPr="003458D4">
        <w:t>a</w:t>
      </w:r>
      <w:r w:rsidRPr="003458D4">
        <w:t>ße in mm</w:t>
      </w:r>
      <w:bookmarkEnd w:id="82"/>
      <w:bookmarkEnd w:id="83"/>
    </w:p>
    <w:bookmarkEnd w:id="81"/>
    <w:p w:rsidR="007E10B0" w:rsidRPr="003458D4" w:rsidRDefault="007E10B0" w:rsidP="007E10B0">
      <w:pPr>
        <w:pStyle w:val="gemStandard"/>
        <w:tabs>
          <w:tab w:val="left" w:pos="567"/>
        </w:tabs>
        <w:ind w:left="567" w:hanging="567"/>
        <w:rPr>
          <w:lang w:val="en-US"/>
        </w:rPr>
      </w:pPr>
      <w:r w:rsidRPr="003458D4">
        <w:rPr>
          <w:b/>
        </w:rPr>
        <w:sym w:font="Wingdings" w:char="F0D6"/>
      </w:r>
      <w:r w:rsidRPr="003458D4">
        <w:rPr>
          <w:b/>
          <w:lang w:val="en-US"/>
        </w:rPr>
        <w:tab/>
      </w:r>
      <w:r w:rsidR="00133CEB" w:rsidRPr="003458D4">
        <w:rPr>
          <w:b/>
          <w:lang w:val="en-US"/>
        </w:rPr>
        <w:t>Card-G2-A_2232</w:t>
      </w:r>
      <w:r w:rsidR="00E71681" w:rsidRPr="003458D4">
        <w:rPr>
          <w:b/>
          <w:lang w:val="en-US"/>
        </w:rPr>
        <w:t xml:space="preserve"> Größe Chip-Modul</w:t>
      </w:r>
    </w:p>
    <w:p w:rsidR="00645474" w:rsidRDefault="007E10B0" w:rsidP="00311625">
      <w:pPr>
        <w:pStyle w:val="gemEinzug"/>
      </w:pPr>
      <w:r w:rsidRPr="003458D4">
        <w:t xml:space="preserve">Die Größe des Chip-Moduls </w:t>
      </w:r>
      <w:r w:rsidR="007A44D1" w:rsidRPr="003458D4">
        <w:t xml:space="preserve">der eGK </w:t>
      </w:r>
      <w:r w:rsidRPr="003458D4">
        <w:t>ist abhängig vom verwendeten Modul-Lay</w:t>
      </w:r>
      <w:r w:rsidR="00311625" w:rsidRPr="003458D4">
        <w:softHyphen/>
      </w:r>
      <w:r w:rsidRPr="003458D4">
        <w:t>out und MUSS so bemessen sein, dass spezifizierte eGK-Merkmale nicht großflächig verdeckt we</w:t>
      </w:r>
      <w:r w:rsidRPr="003458D4">
        <w:t>r</w:t>
      </w:r>
      <w:r w:rsidRPr="003458D4">
        <w:t>den</w:t>
      </w:r>
    </w:p>
    <w:p w:rsidR="007E10B0" w:rsidRPr="00645474" w:rsidRDefault="00645474" w:rsidP="00645474">
      <w:pPr>
        <w:pStyle w:val="gemStandard"/>
      </w:pPr>
      <w:r>
        <w:rPr>
          <w:b/>
        </w:rPr>
        <w:sym w:font="Wingdings" w:char="F0D5"/>
      </w:r>
    </w:p>
    <w:p w:rsidR="00A93B37" w:rsidRPr="003458D4" w:rsidRDefault="00007F51" w:rsidP="00007F51">
      <w:pPr>
        <w:pStyle w:val="gemStandard"/>
      </w:pPr>
      <w:r w:rsidRPr="003458D4">
        <w:t xml:space="preserve">Die mögliche Abdeckung betrifft im Wesentlichen die Abbildung des „Leonardo“ (siehe Kap. </w:t>
      </w:r>
      <w:r w:rsidRPr="003458D4">
        <w:fldChar w:fldCharType="begin"/>
      </w:r>
      <w:r w:rsidRPr="003458D4">
        <w:instrText xml:space="preserve"> REF _Ref319414160 \r \h </w:instrText>
      </w:r>
      <w:r w:rsidR="00BA2E89" w:rsidRPr="003458D4">
        <w:instrText xml:space="preserve"> \* MERGEFORMAT </w:instrText>
      </w:r>
      <w:r w:rsidRPr="003458D4">
        <w:fldChar w:fldCharType="separate"/>
      </w:r>
      <w:r w:rsidR="00982A23" w:rsidRPr="003458D4">
        <w:t>2.2.1.1.1</w:t>
      </w:r>
      <w:r w:rsidRPr="003458D4">
        <w:fldChar w:fldCharType="end"/>
      </w:r>
      <w:r w:rsidRPr="003458D4">
        <w:t>.</w:t>
      </w:r>
    </w:p>
    <w:p w:rsidR="0098496E" w:rsidRPr="003458D4" w:rsidRDefault="00162181" w:rsidP="00232632">
      <w:pPr>
        <w:pStyle w:val="afiHinweise"/>
      </w:pPr>
      <w:r w:rsidRPr="003458D4">
        <w:t>Für die in der jeweiligen ISO</w:t>
      </w:r>
      <w:r w:rsidR="007F602D" w:rsidRPr="003458D4">
        <w:t>-</w:t>
      </w:r>
      <w:r w:rsidRPr="003458D4">
        <w:t>/IEC-Norm bzw. in den referenzierten technischen Bes</w:t>
      </w:r>
      <w:r w:rsidRPr="003458D4">
        <w:t>t</w:t>
      </w:r>
      <w:r w:rsidRPr="003458D4">
        <w:t xml:space="preserve">immungen zur europäischen Krankenversicherungskarte </w:t>
      </w:r>
      <w:r w:rsidRPr="003458D4">
        <w:fldChar w:fldCharType="begin"/>
      </w:r>
      <w:r w:rsidRPr="003458D4">
        <w:instrText xml:space="preserve"> REF Beschluss_190 \h </w:instrText>
      </w:r>
      <w:r w:rsidRPr="003458D4">
        <w:instrText xml:space="preserve"> \* MERGEFORMAT </w:instrText>
      </w:r>
      <w:r w:rsidRPr="003458D4">
        <w:fldChar w:fldCharType="separate"/>
      </w:r>
      <w:r w:rsidR="00982A23" w:rsidRPr="003458D4">
        <w:t>[Beschluss 190]</w:t>
      </w:r>
      <w:r w:rsidRPr="003458D4">
        <w:fldChar w:fldCharType="end"/>
      </w:r>
      <w:r w:rsidRPr="003458D4">
        <w:t xml:space="preserve"> festgelegten Maße </w:t>
      </w:r>
      <w:r w:rsidR="0098496E" w:rsidRPr="003458D4">
        <w:lastRenderedPageBreak/>
        <w:t xml:space="preserve">gelten ausschließlich die </w:t>
      </w:r>
      <w:r w:rsidR="0038684E" w:rsidRPr="003458D4">
        <w:t>dort festgelegten We</w:t>
      </w:r>
      <w:r w:rsidR="0038684E" w:rsidRPr="003458D4">
        <w:t>r</w:t>
      </w:r>
      <w:r w:rsidR="0038684E" w:rsidRPr="003458D4">
        <w:t>te</w:t>
      </w:r>
      <w:r w:rsidR="0098496E" w:rsidRPr="003458D4">
        <w:t xml:space="preserve">. Alle </w:t>
      </w:r>
      <w:r w:rsidRPr="003458D4">
        <w:t>aus diesen Normen abgeleiteten Maße</w:t>
      </w:r>
      <w:r w:rsidR="0098496E" w:rsidRPr="003458D4">
        <w:t xml:space="preserve"> in diesem Dokument haben informativen Charakter und dienen der Vera</w:t>
      </w:r>
      <w:r w:rsidR="0098496E" w:rsidRPr="003458D4">
        <w:t>n</w:t>
      </w:r>
      <w:r w:rsidR="0098496E" w:rsidRPr="003458D4">
        <w:t>schaulichung.</w:t>
      </w:r>
    </w:p>
    <w:p w:rsidR="0098496E" w:rsidRPr="003458D4" w:rsidRDefault="0098496E" w:rsidP="00232632">
      <w:pPr>
        <w:pStyle w:val="gemStandard"/>
      </w:pPr>
      <w:r w:rsidRPr="003458D4">
        <w:t xml:space="preserve">Die Kartenherausgeber legen zu den </w:t>
      </w:r>
      <w:r w:rsidR="008575B4" w:rsidRPr="003458D4">
        <w:t>Gesundheitskarten</w:t>
      </w:r>
      <w:r w:rsidRPr="003458D4">
        <w:t xml:space="preserve">-spezifischen Vorgaben (siehe </w:t>
      </w:r>
      <w:r w:rsidR="00A80E53" w:rsidRPr="003458D4">
        <w:t xml:space="preserve">Abbildungen </w:t>
      </w:r>
      <w:r w:rsidR="000C2863" w:rsidRPr="003458D4">
        <w:fldChar w:fldCharType="begin"/>
      </w:r>
      <w:r w:rsidR="000C2863" w:rsidRPr="003458D4">
        <w:instrText xml:space="preserve"> REF Abb_eGKOPT_3 \h </w:instrText>
      </w:r>
      <w:r w:rsidR="00BA2E89" w:rsidRPr="003458D4">
        <w:instrText xml:space="preserve"> \* MERGEFORMAT </w:instrText>
      </w:r>
      <w:r w:rsidR="000C2863" w:rsidRPr="003458D4">
        <w:fldChar w:fldCharType="separate"/>
      </w:r>
      <w:r w:rsidR="00982A23" w:rsidRPr="003458D4">
        <w:t>Abb_eGKOPT_3</w:t>
      </w:r>
      <w:r w:rsidR="000C2863" w:rsidRPr="003458D4">
        <w:fldChar w:fldCharType="end"/>
      </w:r>
      <w:r w:rsidR="007E1887" w:rsidRPr="003458D4">
        <w:t xml:space="preserve">, </w:t>
      </w:r>
      <w:r w:rsidR="000C2863" w:rsidRPr="003458D4">
        <w:fldChar w:fldCharType="begin"/>
      </w:r>
      <w:r w:rsidR="000C2863" w:rsidRPr="003458D4">
        <w:instrText xml:space="preserve"> REF Abb_eGKOPT_5 \h </w:instrText>
      </w:r>
      <w:r w:rsidR="00BA2E89" w:rsidRPr="003458D4">
        <w:instrText xml:space="preserve"> \* MERGEFORMAT </w:instrText>
      </w:r>
      <w:r w:rsidR="000C2863" w:rsidRPr="003458D4">
        <w:fldChar w:fldCharType="separate"/>
      </w:r>
      <w:r w:rsidR="00982A23" w:rsidRPr="003458D4">
        <w:t>Abb_eGKOPT_5</w:t>
      </w:r>
      <w:r w:rsidR="000C2863" w:rsidRPr="003458D4">
        <w:fldChar w:fldCharType="end"/>
      </w:r>
      <w:r w:rsidR="007E1887" w:rsidRPr="003458D4">
        <w:t xml:space="preserve"> und </w:t>
      </w:r>
      <w:r w:rsidR="000C2863" w:rsidRPr="003458D4">
        <w:fldChar w:fldCharType="begin"/>
      </w:r>
      <w:r w:rsidR="000C2863" w:rsidRPr="003458D4">
        <w:instrText xml:space="preserve"> REF Abb_eGKOPT_6 \h </w:instrText>
      </w:r>
      <w:r w:rsidR="00BA2E89" w:rsidRPr="003458D4">
        <w:instrText xml:space="preserve"> \* MERGEFORMAT </w:instrText>
      </w:r>
      <w:r w:rsidR="000C2863" w:rsidRPr="003458D4">
        <w:fldChar w:fldCharType="separate"/>
      </w:r>
      <w:r w:rsidR="00982A23" w:rsidRPr="003458D4">
        <w:t>Abb_eGKOPT_6</w:t>
      </w:r>
      <w:r w:rsidR="000C2863" w:rsidRPr="003458D4">
        <w:fldChar w:fldCharType="end"/>
      </w:r>
      <w:r w:rsidR="00A80E53" w:rsidRPr="003458D4">
        <w:t>)</w:t>
      </w:r>
      <w:r w:rsidRPr="003458D4">
        <w:t xml:space="preserve"> </w:t>
      </w:r>
      <w:r w:rsidR="003A43C8" w:rsidRPr="003458D4">
        <w:t>die</w:t>
      </w:r>
      <w:r w:rsidRPr="003458D4">
        <w:t xml:space="preserve"> Tolera</w:t>
      </w:r>
      <w:r w:rsidRPr="003458D4">
        <w:t>n</w:t>
      </w:r>
      <w:r w:rsidRPr="003458D4">
        <w:t xml:space="preserve">zen fest. Als </w:t>
      </w:r>
      <w:r w:rsidR="00C5518C" w:rsidRPr="003458D4">
        <w:t xml:space="preserve">Toleranz </w:t>
      </w:r>
      <w:r w:rsidR="00FD32E2" w:rsidRPr="003458D4">
        <w:t xml:space="preserve">für alle Maße </w:t>
      </w:r>
      <w:r w:rsidRPr="003458D4">
        <w:t>wird</w:t>
      </w:r>
      <w:r w:rsidR="00C5518C" w:rsidRPr="003458D4">
        <w:t xml:space="preserve"> </w:t>
      </w:r>
      <w:r w:rsidRPr="003458D4">
        <w:t>+/- 0,</w:t>
      </w:r>
      <w:r w:rsidR="00ED4D5F" w:rsidRPr="003458D4">
        <w:t>5</w:t>
      </w:r>
      <w:r w:rsidR="004A0153" w:rsidRPr="003458D4">
        <w:t xml:space="preserve"> </w:t>
      </w:r>
      <w:r w:rsidRPr="003458D4">
        <w:t>mm als ausreichend anges</w:t>
      </w:r>
      <w:r w:rsidRPr="003458D4">
        <w:t>e</w:t>
      </w:r>
      <w:r w:rsidRPr="003458D4">
        <w:t>hen.</w:t>
      </w:r>
    </w:p>
    <w:p w:rsidR="000936DA" w:rsidRPr="003458D4" w:rsidRDefault="000936DA" w:rsidP="00232632">
      <w:pPr>
        <w:pStyle w:val="gemStandard"/>
      </w:pPr>
      <w:r w:rsidRPr="003458D4">
        <w:t xml:space="preserve">Die Toleranzen gelten für die Vorderseite und für die Rückseite der Karte. </w:t>
      </w:r>
    </w:p>
    <w:p w:rsidR="007E10B0" w:rsidRPr="003458D4" w:rsidRDefault="007E10B0" w:rsidP="007E10B0">
      <w:pPr>
        <w:pStyle w:val="gemStandard"/>
        <w:tabs>
          <w:tab w:val="left" w:pos="567"/>
        </w:tabs>
        <w:ind w:left="567" w:hanging="567"/>
      </w:pPr>
      <w:r w:rsidRPr="003458D4">
        <w:sym w:font="Wingdings" w:char="F0D6"/>
      </w:r>
      <w:r w:rsidRPr="003458D4">
        <w:tab/>
      </w:r>
      <w:r w:rsidR="00133CEB" w:rsidRPr="003458D4">
        <w:rPr>
          <w:b/>
        </w:rPr>
        <w:t>Card-G2-A_2233</w:t>
      </w:r>
      <w:r w:rsidR="00E71681" w:rsidRPr="003458D4">
        <w:rPr>
          <w:b/>
        </w:rPr>
        <w:t xml:space="preserve"> Größe DTP-Punkt</w:t>
      </w:r>
    </w:p>
    <w:p w:rsidR="00645474" w:rsidRDefault="007E10B0" w:rsidP="00311625">
      <w:pPr>
        <w:pStyle w:val="gemEinzug"/>
        <w:rPr>
          <w:b/>
        </w:rPr>
      </w:pPr>
      <w:r w:rsidRPr="003458D4">
        <w:t>Für den typographischen DTP-Pu</w:t>
      </w:r>
      <w:r w:rsidR="007A44D1" w:rsidRPr="003458D4">
        <w:t>nkt, abgekürzt ‚pt‘, der in d</w:t>
      </w:r>
      <w:r w:rsidR="0087789C" w:rsidRPr="003458D4">
        <w:t>ies</w:t>
      </w:r>
      <w:r w:rsidRPr="003458D4">
        <w:t>em Dokument zur Festlegung der jeweiligen Schriftgröße verwendet wird, MUSS als Maß der 864. Teil des englischen Kompromissfußes von 1959 genutzt werden. Er misst exakt 1⁄72 Zoll, d. h. 0,0138 Zoll oder 0,3528 mm.</w:t>
      </w:r>
    </w:p>
    <w:p w:rsidR="007E10B0" w:rsidRPr="00645474" w:rsidRDefault="00645474" w:rsidP="00645474">
      <w:pPr>
        <w:pStyle w:val="gemStandard"/>
      </w:pPr>
      <w:r>
        <w:rPr>
          <w:b/>
        </w:rPr>
        <w:sym w:font="Wingdings" w:char="F0D5"/>
      </w:r>
    </w:p>
    <w:p w:rsidR="00B6391A" w:rsidRPr="003458D4" w:rsidRDefault="00B6391A" w:rsidP="003C3347">
      <w:pPr>
        <w:pStyle w:val="gemStandard"/>
      </w:pPr>
      <w:bookmarkStart w:id="85" w:name="_Toc121813398"/>
      <w:bookmarkStart w:id="86" w:name="_Toc126575055"/>
      <w:bookmarkStart w:id="87" w:name="_Toc126575298"/>
      <w:bookmarkStart w:id="88" w:name="_Toc175538635"/>
      <w:bookmarkStart w:id="89" w:name="_Toc175543306"/>
      <w:bookmarkStart w:id="90" w:name="_Toc175547567"/>
      <w:bookmarkStart w:id="91" w:name="_Ref285639217"/>
      <w:r w:rsidRPr="003458D4">
        <w:t>Festlegung der Schrifttypen</w:t>
      </w:r>
      <w:r w:rsidR="003C3347" w:rsidRPr="003458D4">
        <w:t xml:space="preserve"> für die </w:t>
      </w:r>
      <w:r w:rsidRPr="003458D4">
        <w:t xml:space="preserve">Vorderseite </w:t>
      </w:r>
      <w:r w:rsidR="00ED4D5F" w:rsidRPr="003458D4">
        <w:t xml:space="preserve">und Rückseite der eGK, falls keine EHIC auf die Rückseite gedruckt wird (siehe auch </w:t>
      </w:r>
      <w:r w:rsidR="00A80E53" w:rsidRPr="003458D4">
        <w:t>[</w:t>
      </w:r>
      <w:r w:rsidR="004B5E3E" w:rsidRPr="003458D4">
        <w:fldChar w:fldCharType="begin"/>
      </w:r>
      <w:r w:rsidR="004B5E3E" w:rsidRPr="003458D4">
        <w:instrText xml:space="preserve"> REF qCard_G2_A_2304 \h </w:instrText>
      </w:r>
      <w:r w:rsidR="004B5E3E" w:rsidRPr="003458D4">
        <w:instrText xml:space="preserve"> \* MERGEFORMAT </w:instrText>
      </w:r>
      <w:r w:rsidR="004B5E3E" w:rsidRPr="003458D4">
        <w:fldChar w:fldCharType="separate"/>
      </w:r>
      <w:r w:rsidR="00982A23" w:rsidRPr="003458D4">
        <w:t>Card-G2-A_2304</w:t>
      </w:r>
      <w:r w:rsidR="004B5E3E" w:rsidRPr="003458D4">
        <w:fldChar w:fldCharType="end"/>
      </w:r>
      <w:r w:rsidR="00A80E53" w:rsidRPr="003458D4">
        <w:t>] und [</w:t>
      </w:r>
      <w:r w:rsidR="004B5E3E" w:rsidRPr="003458D4">
        <w:fldChar w:fldCharType="begin"/>
      </w:r>
      <w:r w:rsidR="004B5E3E" w:rsidRPr="003458D4">
        <w:instrText xml:space="preserve"> REF qCard_G2_A_2305 \h </w:instrText>
      </w:r>
      <w:r w:rsidR="004B5E3E" w:rsidRPr="003458D4">
        <w:instrText xml:space="preserve"> \* MERGEFORMAT </w:instrText>
      </w:r>
      <w:r w:rsidR="004B5E3E" w:rsidRPr="003458D4">
        <w:fldChar w:fldCharType="separate"/>
      </w:r>
      <w:r w:rsidR="00982A23" w:rsidRPr="003458D4">
        <w:t>Card-G2-A_2305</w:t>
      </w:r>
      <w:r w:rsidR="004B5E3E" w:rsidRPr="003458D4">
        <w:fldChar w:fldCharType="end"/>
      </w:r>
      <w:r w:rsidR="00A80E53" w:rsidRPr="003458D4">
        <w:t>]</w:t>
      </w:r>
      <w:r w:rsidR="00ED4D5F" w:rsidRPr="003458D4">
        <w:t>)</w:t>
      </w:r>
      <w:r w:rsidRPr="003458D4">
        <w:t xml:space="preserve">: </w:t>
      </w:r>
    </w:p>
    <w:p w:rsidR="007E10B0" w:rsidRPr="003458D4" w:rsidRDefault="007E10B0" w:rsidP="00E71681">
      <w:pPr>
        <w:pStyle w:val="gemStandard"/>
        <w:tabs>
          <w:tab w:val="left" w:pos="567"/>
        </w:tabs>
      </w:pPr>
      <w:r w:rsidRPr="003458D4">
        <w:rPr>
          <w:b/>
        </w:rPr>
        <w:sym w:font="Wingdings" w:char="F0D6"/>
      </w:r>
      <w:r w:rsidRPr="003458D4">
        <w:tab/>
      </w:r>
      <w:r w:rsidR="00133CEB" w:rsidRPr="003458D4">
        <w:rPr>
          <w:b/>
        </w:rPr>
        <w:t>Card-G2-A_2234</w:t>
      </w:r>
      <w:r w:rsidR="00E71681" w:rsidRPr="003458D4">
        <w:rPr>
          <w:b/>
        </w:rPr>
        <w:t xml:space="preserve"> </w:t>
      </w:r>
      <w:r w:rsidRPr="003458D4">
        <w:rPr>
          <w:b/>
        </w:rPr>
        <w:t>Festlegu</w:t>
      </w:r>
      <w:r w:rsidR="00E71681" w:rsidRPr="003458D4">
        <w:rPr>
          <w:b/>
        </w:rPr>
        <w:t>ng Schrifttype</w:t>
      </w:r>
    </w:p>
    <w:p w:rsidR="00645474" w:rsidRDefault="007A44D1" w:rsidP="00311625">
      <w:pPr>
        <w:pStyle w:val="gemEinzug"/>
        <w:rPr>
          <w:b/>
        </w:rPr>
      </w:pPr>
      <w:r w:rsidRPr="003458D4">
        <w:t>Für die Bedruckung der eGK</w:t>
      </w:r>
      <w:r w:rsidR="007E10B0" w:rsidRPr="003458D4">
        <w:t xml:space="preserve"> MUSS mit Ausnahme des Feldes 5 „Personalisi</w:t>
      </w:r>
      <w:r w:rsidR="007E10B0" w:rsidRPr="003458D4">
        <w:t>e</w:t>
      </w:r>
      <w:r w:rsidR="007E10B0" w:rsidRPr="003458D4">
        <w:t xml:space="preserve">rung“ </w:t>
      </w:r>
      <w:r w:rsidR="00A93B37" w:rsidRPr="003458D4">
        <w:t xml:space="preserve">der 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00A93B37" w:rsidRPr="003458D4">
        <w:t xml:space="preserve"> </w:t>
      </w:r>
      <w:r w:rsidR="007E10B0" w:rsidRPr="003458D4">
        <w:t>die Schrifttype „Verdana True Type“, Laufweite „normal“, Skalierung 100%, verwendet we</w:t>
      </w:r>
      <w:r w:rsidR="007E10B0" w:rsidRPr="003458D4">
        <w:t>r</w:t>
      </w:r>
      <w:r w:rsidR="007E10B0" w:rsidRPr="003458D4">
        <w:t xml:space="preserve">den. </w:t>
      </w:r>
    </w:p>
    <w:p w:rsidR="007E10B0" w:rsidRPr="00645474" w:rsidRDefault="00645474" w:rsidP="00645474">
      <w:pPr>
        <w:pStyle w:val="gemStandard"/>
      </w:pPr>
      <w:r>
        <w:rPr>
          <w:b/>
        </w:rPr>
        <w:sym w:font="Wingdings" w:char="F0D5"/>
      </w:r>
    </w:p>
    <w:p w:rsidR="007E10B0" w:rsidRPr="003458D4" w:rsidRDefault="007E10B0" w:rsidP="00E71681">
      <w:pPr>
        <w:pStyle w:val="gemStandard"/>
        <w:tabs>
          <w:tab w:val="left" w:pos="567"/>
        </w:tabs>
      </w:pPr>
      <w:r w:rsidRPr="003458D4">
        <w:sym w:font="Wingdings" w:char="F0D6"/>
      </w:r>
      <w:r w:rsidRPr="003458D4">
        <w:tab/>
      </w:r>
      <w:r w:rsidR="00133CEB" w:rsidRPr="003458D4">
        <w:rPr>
          <w:b/>
        </w:rPr>
        <w:t>Card-G2-A_2235</w:t>
      </w:r>
      <w:r w:rsidR="00E71681" w:rsidRPr="003458D4">
        <w:rPr>
          <w:b/>
        </w:rPr>
        <w:t xml:space="preserve"> Festlegung Schrifttype Feld 5</w:t>
      </w:r>
    </w:p>
    <w:p w:rsidR="00645474" w:rsidRDefault="007E10B0" w:rsidP="00311625">
      <w:pPr>
        <w:pStyle w:val="gemEinzug"/>
        <w:rPr>
          <w:b/>
        </w:rPr>
      </w:pPr>
      <w:r w:rsidRPr="003458D4">
        <w:t xml:space="preserve">Im </w:t>
      </w:r>
      <w:r w:rsidR="00007F51" w:rsidRPr="003458D4">
        <w:t xml:space="preserve">Feld „Personalisierung“, </w:t>
      </w:r>
      <w:r w:rsidRPr="003458D4">
        <w:t>Feld 5</w:t>
      </w:r>
      <w:r w:rsidR="00007F51" w:rsidRPr="003458D4">
        <w:t xml:space="preserve"> der eGK gemäß 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00007F51" w:rsidRPr="003458D4">
        <w:t>,</w:t>
      </w:r>
      <w:r w:rsidR="00601FAB" w:rsidRPr="003458D4">
        <w:t xml:space="preserve"> </w:t>
      </w:r>
      <w:r w:rsidRPr="003458D4">
        <w:t xml:space="preserve">MUSS die Schrifttype „Verdana True Type“, Laufweite „normal“, Skalierung 85 - 100%, verwendet werden. </w:t>
      </w:r>
    </w:p>
    <w:p w:rsidR="007E10B0" w:rsidRPr="00645474" w:rsidRDefault="00645474" w:rsidP="00645474">
      <w:pPr>
        <w:pStyle w:val="gemStandard"/>
      </w:pPr>
      <w:r>
        <w:rPr>
          <w:b/>
        </w:rPr>
        <w:sym w:font="Wingdings" w:char="F0D5"/>
      </w:r>
    </w:p>
    <w:p w:rsidR="003C3347" w:rsidRPr="003458D4" w:rsidRDefault="003C3347" w:rsidP="003C3347">
      <w:pPr>
        <w:pStyle w:val="gemAufzhlung"/>
        <w:numPr>
          <w:ilvl w:val="0"/>
          <w:numId w:val="0"/>
        </w:numPr>
      </w:pPr>
      <w:r w:rsidRPr="003458D4">
        <w:t xml:space="preserve">Festlegung der Schrifttypen für die </w:t>
      </w:r>
      <w:r w:rsidR="00B6391A" w:rsidRPr="003458D4">
        <w:t>Rückseite der eGK (</w:t>
      </w:r>
      <w:r w:rsidR="00EC6071" w:rsidRPr="003458D4">
        <w:t>falls eine EHIC auf die Rückseite g</w:t>
      </w:r>
      <w:r w:rsidR="00EC6071" w:rsidRPr="003458D4">
        <w:t>e</w:t>
      </w:r>
      <w:r w:rsidR="00311625" w:rsidRPr="003458D4">
        <w:softHyphen/>
      </w:r>
      <w:r w:rsidR="00EC6071" w:rsidRPr="003458D4">
        <w:t>druckt wird</w:t>
      </w:r>
      <w:r w:rsidR="00B6391A" w:rsidRPr="003458D4">
        <w:t xml:space="preserve">): </w:t>
      </w:r>
    </w:p>
    <w:p w:rsidR="00B6391A" w:rsidRPr="003458D4" w:rsidRDefault="00B6391A" w:rsidP="00B429B8">
      <w:pPr>
        <w:pStyle w:val="gemStandard"/>
        <w:tabs>
          <w:tab w:val="left" w:pos="567"/>
        </w:tabs>
      </w:pPr>
      <w:r w:rsidRPr="003458D4">
        <w:t xml:space="preserve">Es gelten die Vorgaben von </w:t>
      </w:r>
      <w:r w:rsidRPr="003458D4">
        <w:fldChar w:fldCharType="begin"/>
      </w:r>
      <w:r w:rsidRPr="003458D4">
        <w:instrText xml:space="preserve"> REF Beschluss_190 \h </w:instrText>
      </w:r>
      <w:r w:rsidRPr="003458D4">
        <w:instrText xml:space="preserve"> \* MERGEFORMAT </w:instrText>
      </w:r>
      <w:r w:rsidRPr="003458D4">
        <w:fldChar w:fldCharType="separate"/>
      </w:r>
      <w:r w:rsidR="00982A23" w:rsidRPr="003458D4">
        <w:t>[B</w:t>
      </w:r>
      <w:r w:rsidR="00982A23" w:rsidRPr="003458D4">
        <w:t>e</w:t>
      </w:r>
      <w:r w:rsidR="00982A23" w:rsidRPr="003458D4">
        <w:t>schluss 190]</w:t>
      </w:r>
      <w:r w:rsidRPr="003458D4">
        <w:fldChar w:fldCharType="end"/>
      </w:r>
      <w:r w:rsidRPr="003458D4">
        <w:t xml:space="preserve"> </w:t>
      </w:r>
    </w:p>
    <w:p w:rsidR="0098496E" w:rsidRPr="003458D4" w:rsidRDefault="0098496E" w:rsidP="00645474">
      <w:pPr>
        <w:pStyle w:val="berschrift2"/>
      </w:pPr>
      <w:bookmarkStart w:id="92" w:name="_Toc486248323"/>
      <w:r w:rsidRPr="003458D4">
        <w:t>Gestaltung der Karte</w:t>
      </w:r>
      <w:r w:rsidRPr="003458D4">
        <w:t>n</w:t>
      </w:r>
      <w:r w:rsidRPr="003458D4">
        <w:t>vorderseite</w:t>
      </w:r>
      <w:bookmarkEnd w:id="85"/>
      <w:bookmarkEnd w:id="86"/>
      <w:bookmarkEnd w:id="87"/>
      <w:bookmarkEnd w:id="88"/>
      <w:bookmarkEnd w:id="89"/>
      <w:bookmarkEnd w:id="90"/>
      <w:bookmarkEnd w:id="91"/>
      <w:bookmarkEnd w:id="92"/>
    </w:p>
    <w:p w:rsidR="0098496E" w:rsidRPr="003458D4" w:rsidRDefault="0098496E" w:rsidP="00645474">
      <w:pPr>
        <w:pStyle w:val="berschrift3"/>
      </w:pPr>
      <w:bookmarkStart w:id="93" w:name="_Toc121813399"/>
      <w:bookmarkStart w:id="94" w:name="_Toc126575056"/>
      <w:bookmarkStart w:id="95" w:name="_Toc126575299"/>
      <w:bookmarkStart w:id="96" w:name="_Toc175538636"/>
      <w:bookmarkStart w:id="97" w:name="_Toc175543307"/>
      <w:bookmarkStart w:id="98" w:name="_Toc175547568"/>
      <w:bookmarkStart w:id="99" w:name="_Toc486248324"/>
      <w:r w:rsidRPr="003458D4">
        <w:t>Gliederung der Karte in Felder</w:t>
      </w:r>
      <w:bookmarkEnd w:id="93"/>
      <w:bookmarkEnd w:id="94"/>
      <w:bookmarkEnd w:id="95"/>
      <w:bookmarkEnd w:id="96"/>
      <w:bookmarkEnd w:id="97"/>
      <w:bookmarkEnd w:id="98"/>
      <w:bookmarkEnd w:id="99"/>
    </w:p>
    <w:p w:rsidR="007E10B0" w:rsidRPr="003458D4" w:rsidRDefault="007E10B0" w:rsidP="00E71681">
      <w:pPr>
        <w:pStyle w:val="gemStandard"/>
        <w:tabs>
          <w:tab w:val="left" w:pos="567"/>
        </w:tabs>
        <w:ind w:left="567" w:hanging="567"/>
      </w:pPr>
      <w:r w:rsidRPr="003458D4">
        <w:rPr>
          <w:b/>
        </w:rPr>
        <w:sym w:font="Wingdings" w:char="F0D6"/>
      </w:r>
      <w:r w:rsidRPr="003458D4">
        <w:tab/>
      </w:r>
      <w:r w:rsidR="00133CEB" w:rsidRPr="003458D4">
        <w:rPr>
          <w:b/>
        </w:rPr>
        <w:t>Card-G2-A_2236</w:t>
      </w:r>
      <w:r w:rsidR="00E71681" w:rsidRPr="003458D4">
        <w:rPr>
          <w:b/>
        </w:rPr>
        <w:t xml:space="preserve"> </w:t>
      </w:r>
      <w:r w:rsidRPr="003458D4">
        <w:rPr>
          <w:b/>
        </w:rPr>
        <w:t>Gliederung der Vorderseite</w:t>
      </w:r>
    </w:p>
    <w:p w:rsidR="007E10B0" w:rsidRPr="003458D4" w:rsidRDefault="007E10B0" w:rsidP="00311625">
      <w:pPr>
        <w:pStyle w:val="gemEinzug"/>
      </w:pPr>
      <w:r w:rsidRPr="003458D4">
        <w:t xml:space="preserve">Die Vorderseite der eGK MUSS </w:t>
      </w:r>
      <w:r w:rsidR="00A93B37" w:rsidRPr="003458D4">
        <w:t xml:space="preserve">gemäß 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00AF6A6B" w:rsidRPr="003458D4">
        <w:t xml:space="preserve"> </w:t>
      </w:r>
      <w:r w:rsidRPr="003458D4">
        <w:t>grundsät</w:t>
      </w:r>
      <w:r w:rsidRPr="003458D4">
        <w:t>z</w:t>
      </w:r>
      <w:r w:rsidRPr="003458D4">
        <w:t>lich in sechs Felder gegliedert we</w:t>
      </w:r>
      <w:r w:rsidRPr="003458D4">
        <w:t>r</w:t>
      </w:r>
      <w:r w:rsidR="00AF6A6B" w:rsidRPr="003458D4">
        <w:t>den</w:t>
      </w:r>
      <w:r w:rsidR="004433B2" w:rsidRPr="003458D4">
        <w:t>.</w:t>
      </w:r>
    </w:p>
    <w:p w:rsidR="0098496E" w:rsidRPr="003458D4" w:rsidRDefault="0084001C" w:rsidP="002761EE">
      <w:pPr>
        <w:pStyle w:val="gemStandard"/>
        <w:jc w:val="center"/>
      </w:pPr>
      <w:r w:rsidRPr="003458D4">
        <w:lastRenderedPageBreak/>
        <w:pict>
          <v:shape id="_x0000_i1027" type="#_x0000_t75" style="width:305.4pt;height:210.6pt" o:allowoverlap="f">
            <v:imagedata r:id="rId14" o:title=""/>
          </v:shape>
        </w:pict>
      </w:r>
    </w:p>
    <w:p w:rsidR="00EC6071" w:rsidRPr="003458D4" w:rsidRDefault="0098496E" w:rsidP="00645474">
      <w:pPr>
        <w:pStyle w:val="Beschriftung"/>
        <w:jc w:val="center"/>
      </w:pPr>
      <w:bookmarkStart w:id="100" w:name="_Toc118259611"/>
      <w:bookmarkStart w:id="101" w:name="_Toc175031334"/>
      <w:bookmarkStart w:id="102" w:name="_Toc480790785"/>
      <w:r w:rsidRPr="003458D4">
        <w:t xml:space="preserve">Abbildung </w:t>
      </w:r>
      <w:r w:rsidRPr="003458D4">
        <w:fldChar w:fldCharType="begin"/>
      </w:r>
      <w:r w:rsidRPr="003458D4">
        <w:instrText xml:space="preserve"> SEQ Abbildung \* ARABIC </w:instrText>
      </w:r>
      <w:r w:rsidRPr="003458D4">
        <w:fldChar w:fldCharType="separate"/>
      </w:r>
      <w:r w:rsidR="00982A23" w:rsidRPr="003458D4">
        <w:rPr>
          <w:noProof/>
        </w:rPr>
        <w:t>2</w:t>
      </w:r>
      <w:r w:rsidRPr="003458D4">
        <w:fldChar w:fldCharType="end"/>
      </w:r>
      <w:r w:rsidR="00A93B37" w:rsidRPr="003458D4">
        <w:t xml:space="preserve">: </w:t>
      </w:r>
      <w:bookmarkStart w:id="103" w:name="Abb_eGKOPT_2"/>
      <w:r w:rsidR="00A93B37" w:rsidRPr="003458D4">
        <w:t>Abb_</w:t>
      </w:r>
      <w:r w:rsidR="0064214D" w:rsidRPr="003458D4">
        <w:t>eGKOPT_2</w:t>
      </w:r>
      <w:bookmarkEnd w:id="103"/>
      <w:r w:rsidR="00A93B37" w:rsidRPr="003458D4">
        <w:t xml:space="preserve"> –</w:t>
      </w:r>
      <w:r w:rsidRPr="003458D4">
        <w:t xml:space="preserve"> Felder der Kartenvorde</w:t>
      </w:r>
      <w:r w:rsidRPr="003458D4">
        <w:t>r</w:t>
      </w:r>
      <w:r w:rsidRPr="003458D4">
        <w:t>seite mit Bemaßung, Maße in mm</w:t>
      </w:r>
      <w:bookmarkEnd w:id="101"/>
      <w:bookmarkEnd w:id="102"/>
    </w:p>
    <w:p w:rsidR="00645474" w:rsidRDefault="00645474" w:rsidP="00311625">
      <w:pPr>
        <w:pStyle w:val="gemEinzug"/>
        <w:rPr>
          <w:b/>
        </w:rPr>
      </w:pPr>
    </w:p>
    <w:p w:rsidR="008C1AAE" w:rsidRPr="00645474" w:rsidRDefault="00645474" w:rsidP="00645474">
      <w:pPr>
        <w:pStyle w:val="gemStandard"/>
      </w:pPr>
      <w:r>
        <w:rPr>
          <w:b/>
        </w:rPr>
        <w:sym w:font="Wingdings" w:char="F0D5"/>
      </w:r>
    </w:p>
    <w:p w:rsidR="008C1AAE" w:rsidRPr="003458D4" w:rsidRDefault="008C1AAE" w:rsidP="008C1AAE">
      <w:pPr>
        <w:pStyle w:val="gemStandard"/>
        <w:tabs>
          <w:tab w:val="left" w:pos="567"/>
        </w:tabs>
        <w:ind w:left="567" w:hanging="567"/>
        <w:rPr>
          <w:b/>
        </w:rPr>
      </w:pPr>
      <w:r w:rsidRPr="003458D4">
        <w:rPr>
          <w:b/>
        </w:rPr>
        <w:sym w:font="Wingdings" w:char="F0D6"/>
      </w:r>
      <w:r w:rsidRPr="003458D4">
        <w:rPr>
          <w:b/>
        </w:rPr>
        <w:tab/>
      </w:r>
      <w:r w:rsidR="00133CEB" w:rsidRPr="003458D4">
        <w:rPr>
          <w:b/>
        </w:rPr>
        <w:t>Card-G2-A_2237</w:t>
      </w:r>
      <w:r w:rsidRPr="003458D4">
        <w:rPr>
          <w:b/>
        </w:rPr>
        <w:t xml:space="preserve"> Vorderseite der eGK-Inhalt Feld 1</w:t>
      </w:r>
    </w:p>
    <w:p w:rsidR="00645474" w:rsidRDefault="008C1AAE" w:rsidP="00311625">
      <w:pPr>
        <w:pStyle w:val="gemEinzug"/>
        <w:rPr>
          <w:b/>
        </w:rPr>
      </w:pPr>
      <w:r w:rsidRPr="003458D4">
        <w:t>Feld 1 der eGK</w:t>
      </w:r>
      <w:r w:rsidR="00741124" w:rsidRPr="003458D4">
        <w:t xml:space="preserve"> gemäß 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Pr="003458D4">
        <w:t xml:space="preserve"> MUSS das über alle eGK ein</w:t>
      </w:r>
      <w:r w:rsidR="00311625" w:rsidRPr="003458D4">
        <w:softHyphen/>
      </w:r>
      <w:r w:rsidRPr="003458D4">
        <w:t>heitliche Logo „Leonardo“ als Erkennung</w:t>
      </w:r>
      <w:r w:rsidRPr="003458D4">
        <w:t>s</w:t>
      </w:r>
      <w:r w:rsidRPr="003458D4">
        <w:t>merkmal enthalten.</w:t>
      </w:r>
    </w:p>
    <w:p w:rsidR="008C1AAE" w:rsidRPr="00645474" w:rsidRDefault="00645474" w:rsidP="00645474">
      <w:pPr>
        <w:pStyle w:val="gemStandard"/>
      </w:pPr>
      <w:r>
        <w:rPr>
          <w:b/>
        </w:rPr>
        <w:sym w:font="Wingdings" w:char="F0D5"/>
      </w:r>
    </w:p>
    <w:p w:rsidR="008C1AAE" w:rsidRPr="003458D4" w:rsidRDefault="008C1AAE" w:rsidP="008C1AAE">
      <w:pPr>
        <w:pStyle w:val="gemStandard"/>
        <w:tabs>
          <w:tab w:val="left" w:pos="567"/>
        </w:tabs>
        <w:ind w:left="567" w:hanging="567"/>
        <w:rPr>
          <w:b/>
        </w:rPr>
      </w:pPr>
      <w:r w:rsidRPr="003458D4">
        <w:rPr>
          <w:b/>
        </w:rPr>
        <w:sym w:font="Wingdings" w:char="F0D6"/>
      </w:r>
      <w:r w:rsidRPr="003458D4">
        <w:rPr>
          <w:b/>
        </w:rPr>
        <w:tab/>
      </w:r>
      <w:r w:rsidR="00133CEB" w:rsidRPr="003458D4">
        <w:rPr>
          <w:b/>
        </w:rPr>
        <w:t>Card-G2-A_2238</w:t>
      </w:r>
      <w:r w:rsidRPr="003458D4">
        <w:rPr>
          <w:b/>
        </w:rPr>
        <w:t xml:space="preserve"> Vorderseite der eGK-Inhalt Feld</w:t>
      </w:r>
      <w:r w:rsidR="008F4F7B" w:rsidRPr="003458D4">
        <w:rPr>
          <w:b/>
        </w:rPr>
        <w:t xml:space="preserve"> </w:t>
      </w:r>
      <w:r w:rsidRPr="003458D4">
        <w:rPr>
          <w:b/>
        </w:rPr>
        <w:t>2</w:t>
      </w:r>
    </w:p>
    <w:p w:rsidR="00645474" w:rsidRDefault="008C1AAE" w:rsidP="00311625">
      <w:pPr>
        <w:pStyle w:val="gemEinzug"/>
        <w:rPr>
          <w:b/>
        </w:rPr>
      </w:pPr>
      <w:r w:rsidRPr="003458D4">
        <w:t>Feld 2 der eGK</w:t>
      </w:r>
      <w:r w:rsidR="00741124" w:rsidRPr="003458D4">
        <w:t xml:space="preserve"> gemäß 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Pr="003458D4">
        <w:t xml:space="preserve"> MUSS die über alle eGK ei</w:t>
      </w:r>
      <w:r w:rsidRPr="003458D4">
        <w:t>n</w:t>
      </w:r>
      <w:r w:rsidRPr="003458D4">
        <w:t>heit</w:t>
      </w:r>
      <w:r w:rsidR="00311625" w:rsidRPr="003458D4">
        <w:softHyphen/>
      </w:r>
      <w:r w:rsidRPr="003458D4">
        <w:t>lichen Kartenbezeichnungen „Gesun</w:t>
      </w:r>
      <w:r w:rsidRPr="003458D4">
        <w:t>d</w:t>
      </w:r>
      <w:r w:rsidRPr="003458D4">
        <w:t>heitskarte“ und „G 2“ enthalten.</w:t>
      </w:r>
    </w:p>
    <w:p w:rsidR="008C1AAE" w:rsidRPr="00645474" w:rsidRDefault="00645474" w:rsidP="00645474">
      <w:pPr>
        <w:pStyle w:val="gemStandard"/>
      </w:pPr>
      <w:r>
        <w:rPr>
          <w:b/>
        </w:rPr>
        <w:sym w:font="Wingdings" w:char="F0D5"/>
      </w:r>
    </w:p>
    <w:p w:rsidR="008F4F7B" w:rsidRPr="003458D4" w:rsidRDefault="008F4F7B" w:rsidP="008F4F7B">
      <w:pPr>
        <w:pStyle w:val="gemStandard"/>
        <w:tabs>
          <w:tab w:val="left" w:pos="567"/>
        </w:tabs>
        <w:ind w:left="567" w:hanging="567"/>
        <w:rPr>
          <w:b/>
        </w:rPr>
      </w:pPr>
      <w:r w:rsidRPr="003458D4">
        <w:rPr>
          <w:b/>
        </w:rPr>
        <w:sym w:font="Wingdings" w:char="F0D6"/>
      </w:r>
      <w:r w:rsidRPr="003458D4">
        <w:rPr>
          <w:b/>
        </w:rPr>
        <w:tab/>
      </w:r>
      <w:r w:rsidR="00202872" w:rsidRPr="003458D4">
        <w:rPr>
          <w:b/>
        </w:rPr>
        <w:t>Card-G2-A_2883</w:t>
      </w:r>
      <w:r w:rsidRPr="003458D4">
        <w:rPr>
          <w:b/>
        </w:rPr>
        <w:t xml:space="preserve"> Vorderseite der eGK- CAN in Feld 2</w:t>
      </w:r>
    </w:p>
    <w:p w:rsidR="00645474" w:rsidRDefault="008F4F7B" w:rsidP="008F4F7B">
      <w:pPr>
        <w:pStyle w:val="gemEinzug"/>
        <w:jc w:val="left"/>
        <w:rPr>
          <w:b/>
        </w:rPr>
      </w:pPr>
      <w:r w:rsidRPr="003458D4">
        <w:t xml:space="preserve">Sofern die optionale kontaktlose Schnittstelle vorhanden und aktiviert ist, MUSS Feld 2 </w:t>
      </w:r>
      <w:r w:rsidR="00653A49" w:rsidRPr="003458D4">
        <w:t xml:space="preserve">der eGK </w:t>
      </w:r>
      <w:r w:rsidRPr="003458D4">
        <w:t>die 6-stellige CAN enthalten.</w:t>
      </w:r>
    </w:p>
    <w:p w:rsidR="008F4F7B" w:rsidRPr="00645474" w:rsidRDefault="00645474" w:rsidP="00645474">
      <w:pPr>
        <w:pStyle w:val="gemStandard"/>
      </w:pPr>
      <w:r>
        <w:rPr>
          <w:b/>
        </w:rPr>
        <w:sym w:font="Wingdings" w:char="F0D5"/>
      </w:r>
    </w:p>
    <w:p w:rsidR="008F4F7B" w:rsidRPr="003458D4" w:rsidRDefault="008F4F7B" w:rsidP="008F4F7B">
      <w:pPr>
        <w:pStyle w:val="gemStandard"/>
        <w:tabs>
          <w:tab w:val="left" w:pos="567"/>
        </w:tabs>
        <w:ind w:left="567" w:hanging="567"/>
        <w:rPr>
          <w:b/>
        </w:rPr>
      </w:pPr>
      <w:r w:rsidRPr="003458D4">
        <w:rPr>
          <w:b/>
        </w:rPr>
        <w:sym w:font="Wingdings" w:char="F0D6"/>
      </w:r>
      <w:r w:rsidRPr="003458D4">
        <w:rPr>
          <w:b/>
        </w:rPr>
        <w:tab/>
      </w:r>
      <w:r w:rsidR="00202872" w:rsidRPr="003458D4">
        <w:rPr>
          <w:b/>
        </w:rPr>
        <w:t>Card-G2-A_2884</w:t>
      </w:r>
      <w:r w:rsidRPr="003458D4">
        <w:rPr>
          <w:b/>
        </w:rPr>
        <w:t xml:space="preserve"> Vorderseite der eGK- Folgenummer in Feld 2</w:t>
      </w:r>
    </w:p>
    <w:p w:rsidR="00645474" w:rsidRDefault="008F4F7B" w:rsidP="008F4F7B">
      <w:pPr>
        <w:pStyle w:val="gemEinzug"/>
        <w:jc w:val="left"/>
        <w:rPr>
          <w:b/>
        </w:rPr>
      </w:pPr>
      <w:r w:rsidRPr="003458D4">
        <w:t xml:space="preserve">Zur optischen Unterscheidbarkeit von Folgekarten KANN Feld 2 </w:t>
      </w:r>
      <w:r w:rsidR="00653A49" w:rsidRPr="003458D4">
        <w:t xml:space="preserve">der eGK </w:t>
      </w:r>
      <w:r w:rsidRPr="003458D4">
        <w:t>eine 2-stellige Folgenummer enthalten.</w:t>
      </w:r>
    </w:p>
    <w:p w:rsidR="008F4F7B" w:rsidRPr="00645474" w:rsidRDefault="00645474" w:rsidP="00645474">
      <w:pPr>
        <w:pStyle w:val="gemStandard"/>
      </w:pPr>
      <w:r>
        <w:rPr>
          <w:b/>
        </w:rPr>
        <w:sym w:font="Wingdings" w:char="F0D5"/>
      </w:r>
    </w:p>
    <w:p w:rsidR="008C1AAE" w:rsidRPr="003458D4" w:rsidRDefault="008C1AAE" w:rsidP="008C1AAE">
      <w:pPr>
        <w:pStyle w:val="gemStandard"/>
        <w:tabs>
          <w:tab w:val="left" w:pos="567"/>
        </w:tabs>
        <w:ind w:left="567" w:hanging="567"/>
        <w:rPr>
          <w:b/>
        </w:rPr>
      </w:pPr>
      <w:r w:rsidRPr="003458D4">
        <w:rPr>
          <w:b/>
        </w:rPr>
        <w:sym w:font="Wingdings" w:char="F0D6"/>
      </w:r>
      <w:r w:rsidRPr="003458D4">
        <w:rPr>
          <w:b/>
        </w:rPr>
        <w:tab/>
      </w:r>
      <w:r w:rsidR="00133CEB" w:rsidRPr="003458D4">
        <w:rPr>
          <w:b/>
        </w:rPr>
        <w:t>Card-G2-A_2239</w:t>
      </w:r>
      <w:r w:rsidRPr="003458D4">
        <w:rPr>
          <w:b/>
        </w:rPr>
        <w:t xml:space="preserve"> Vorderseite der eGK-Inhalt Feld 3</w:t>
      </w:r>
    </w:p>
    <w:p w:rsidR="00645474" w:rsidRDefault="008C1AAE" w:rsidP="00311625">
      <w:pPr>
        <w:pStyle w:val="gemEinzug"/>
        <w:rPr>
          <w:b/>
        </w:rPr>
      </w:pPr>
      <w:r w:rsidRPr="003458D4">
        <w:t>Feld 3 der eGK</w:t>
      </w:r>
      <w:r w:rsidR="00741124" w:rsidRPr="003458D4">
        <w:t xml:space="preserve"> gemäß 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Pr="003458D4">
        <w:t xml:space="preserve"> MUSS das Lichtbild des Karte</w:t>
      </w:r>
      <w:r w:rsidRPr="003458D4">
        <w:t>n</w:t>
      </w:r>
      <w:r w:rsidRPr="003458D4">
        <w:t>inhabers enthalten (Ausnahmen sind in [</w:t>
      </w:r>
      <w:r w:rsidR="004B5E3E" w:rsidRPr="003458D4">
        <w:fldChar w:fldCharType="begin"/>
      </w:r>
      <w:r w:rsidR="004B5E3E" w:rsidRPr="003458D4">
        <w:instrText xml:space="preserve"> REF qCard_G2_A_2268 \h </w:instrText>
      </w:r>
      <w:r w:rsidR="004B5E3E" w:rsidRPr="003458D4">
        <w:instrText xml:space="preserve"> \* MERGEFORMAT </w:instrText>
      </w:r>
      <w:r w:rsidR="004B5E3E" w:rsidRPr="003458D4">
        <w:fldChar w:fldCharType="separate"/>
      </w:r>
      <w:r w:rsidR="00982A23" w:rsidRPr="003458D4">
        <w:t>Card-G2-A_2268</w:t>
      </w:r>
      <w:r w:rsidR="004B5E3E" w:rsidRPr="003458D4">
        <w:fldChar w:fldCharType="end"/>
      </w:r>
      <w:r w:rsidRPr="003458D4">
        <w:t>] def</w:t>
      </w:r>
      <w:r w:rsidRPr="003458D4">
        <w:t>i</w:t>
      </w:r>
      <w:r w:rsidRPr="003458D4">
        <w:t>niert).</w:t>
      </w:r>
    </w:p>
    <w:p w:rsidR="008C1AAE" w:rsidRPr="00645474" w:rsidRDefault="00645474" w:rsidP="00645474">
      <w:pPr>
        <w:pStyle w:val="gemStandard"/>
      </w:pPr>
      <w:r>
        <w:rPr>
          <w:b/>
        </w:rPr>
        <w:sym w:font="Wingdings" w:char="F0D5"/>
      </w:r>
    </w:p>
    <w:p w:rsidR="008C1AAE" w:rsidRPr="003458D4" w:rsidRDefault="008C1AAE" w:rsidP="008C1AAE">
      <w:pPr>
        <w:pStyle w:val="gemStandard"/>
        <w:tabs>
          <w:tab w:val="left" w:pos="567"/>
        </w:tabs>
        <w:ind w:left="567" w:hanging="567"/>
        <w:rPr>
          <w:b/>
        </w:rPr>
      </w:pPr>
      <w:r w:rsidRPr="003458D4">
        <w:rPr>
          <w:b/>
        </w:rPr>
        <w:lastRenderedPageBreak/>
        <w:sym w:font="Wingdings" w:char="F0D6"/>
      </w:r>
      <w:r w:rsidRPr="003458D4">
        <w:rPr>
          <w:b/>
        </w:rPr>
        <w:tab/>
      </w:r>
      <w:r w:rsidR="00133CEB" w:rsidRPr="003458D4">
        <w:rPr>
          <w:b/>
        </w:rPr>
        <w:t>Card-G2-A_2240</w:t>
      </w:r>
      <w:r w:rsidRPr="003458D4">
        <w:rPr>
          <w:b/>
        </w:rPr>
        <w:t xml:space="preserve"> Vorderseite der eGK-Inhalt Feld 4</w:t>
      </w:r>
    </w:p>
    <w:p w:rsidR="00645474" w:rsidRDefault="008C1AAE" w:rsidP="00311625">
      <w:pPr>
        <w:pStyle w:val="gemEinzug"/>
        <w:rPr>
          <w:b/>
        </w:rPr>
      </w:pPr>
      <w:r w:rsidRPr="003458D4">
        <w:t xml:space="preserve">Feld 4 der eGK </w:t>
      </w:r>
      <w:r w:rsidR="00741124" w:rsidRPr="003458D4">
        <w:t xml:space="preserve">gemäß 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00741124" w:rsidRPr="003458D4">
        <w:t xml:space="preserve"> </w:t>
      </w:r>
      <w:r w:rsidRPr="003458D4">
        <w:t>KANN die Buchstaben „egk“ in Braille-Schrift sowie optional eine Bildmarke für das vom BSI erteilte Zertifikat zum Protection Profile enthalten.</w:t>
      </w:r>
    </w:p>
    <w:p w:rsidR="008C1AAE" w:rsidRPr="00645474" w:rsidRDefault="00645474" w:rsidP="00645474">
      <w:pPr>
        <w:pStyle w:val="gemStandard"/>
      </w:pPr>
      <w:r>
        <w:rPr>
          <w:b/>
        </w:rPr>
        <w:sym w:font="Wingdings" w:char="F0D5"/>
      </w:r>
    </w:p>
    <w:p w:rsidR="008C1AAE" w:rsidRPr="003458D4" w:rsidRDefault="008C1AAE" w:rsidP="008C1AAE">
      <w:pPr>
        <w:pStyle w:val="gemStandard"/>
        <w:tabs>
          <w:tab w:val="left" w:pos="567"/>
        </w:tabs>
        <w:ind w:left="567" w:hanging="567"/>
        <w:rPr>
          <w:b/>
        </w:rPr>
      </w:pPr>
      <w:r w:rsidRPr="003458D4">
        <w:rPr>
          <w:b/>
        </w:rPr>
        <w:sym w:font="Wingdings" w:char="F0D6"/>
      </w:r>
      <w:r w:rsidRPr="003458D4">
        <w:rPr>
          <w:b/>
        </w:rPr>
        <w:tab/>
      </w:r>
      <w:r w:rsidR="00133CEB" w:rsidRPr="003458D4">
        <w:rPr>
          <w:b/>
        </w:rPr>
        <w:t>Card-G2-A_2241</w:t>
      </w:r>
      <w:r w:rsidRPr="003458D4">
        <w:rPr>
          <w:b/>
        </w:rPr>
        <w:t xml:space="preserve"> Vorderseite der eGK-Inhalt Feld 5</w:t>
      </w:r>
    </w:p>
    <w:p w:rsidR="00645474" w:rsidRDefault="008C1AAE" w:rsidP="00311625">
      <w:pPr>
        <w:pStyle w:val="gemEinzug"/>
        <w:rPr>
          <w:b/>
        </w:rPr>
      </w:pPr>
      <w:r w:rsidRPr="003458D4">
        <w:t xml:space="preserve">Feld 5 der eGK </w:t>
      </w:r>
      <w:r w:rsidR="00741124" w:rsidRPr="003458D4">
        <w:t xml:space="preserve">gemäß 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00741124" w:rsidRPr="003458D4">
        <w:t xml:space="preserve"> </w:t>
      </w:r>
      <w:r w:rsidRPr="003458D4">
        <w:t>MUSS die bei der Personalisi</w:t>
      </w:r>
      <w:r w:rsidRPr="003458D4">
        <w:t>e</w:t>
      </w:r>
      <w:r w:rsidRPr="003458D4">
        <w:t>rung aufzubringenden Daten des Karteni</w:t>
      </w:r>
      <w:r w:rsidRPr="003458D4">
        <w:t>n</w:t>
      </w:r>
      <w:r w:rsidRPr="003458D4">
        <w:t>habers enthalten.</w:t>
      </w:r>
    </w:p>
    <w:p w:rsidR="008C1AAE" w:rsidRPr="00645474" w:rsidRDefault="00645474" w:rsidP="00645474">
      <w:pPr>
        <w:pStyle w:val="gemStandard"/>
      </w:pPr>
      <w:r>
        <w:rPr>
          <w:b/>
        </w:rPr>
        <w:sym w:font="Wingdings" w:char="F0D5"/>
      </w:r>
    </w:p>
    <w:p w:rsidR="008C1AAE" w:rsidRPr="003458D4" w:rsidRDefault="008C1AAE" w:rsidP="008C1AAE">
      <w:pPr>
        <w:pStyle w:val="gemStandard"/>
        <w:tabs>
          <w:tab w:val="left" w:pos="567"/>
        </w:tabs>
        <w:ind w:left="567" w:hanging="567"/>
        <w:rPr>
          <w:b/>
        </w:rPr>
      </w:pPr>
      <w:r w:rsidRPr="003458D4">
        <w:rPr>
          <w:b/>
        </w:rPr>
        <w:sym w:font="Wingdings" w:char="F0D6"/>
      </w:r>
      <w:r w:rsidRPr="003458D4">
        <w:rPr>
          <w:b/>
        </w:rPr>
        <w:tab/>
      </w:r>
      <w:r w:rsidR="00133CEB" w:rsidRPr="003458D4">
        <w:rPr>
          <w:b/>
        </w:rPr>
        <w:t>Card-G2-A_2242</w:t>
      </w:r>
      <w:r w:rsidRPr="003458D4">
        <w:rPr>
          <w:b/>
        </w:rPr>
        <w:t xml:space="preserve"> Vorderseite der eGK-Inhalt Feld 6</w:t>
      </w:r>
    </w:p>
    <w:p w:rsidR="00645474" w:rsidRDefault="008C1AAE" w:rsidP="00311625">
      <w:pPr>
        <w:pStyle w:val="gemEinzug"/>
        <w:rPr>
          <w:b/>
        </w:rPr>
      </w:pPr>
      <w:r w:rsidRPr="003458D4">
        <w:t>Feld 6 der eGK</w:t>
      </w:r>
      <w:r w:rsidR="00741124" w:rsidRPr="003458D4">
        <w:t xml:space="preserve"> gemäß 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Pr="003458D4">
        <w:t xml:space="preserve"> KANN das Logo des ausstelle</w:t>
      </w:r>
      <w:r w:rsidRPr="003458D4">
        <w:t>n</w:t>
      </w:r>
      <w:r w:rsidRPr="003458D4">
        <w:t>den Kostenträgers und ggf. spezifische Angaben enthalten</w:t>
      </w:r>
      <w:r w:rsidRPr="003458D4">
        <w:rPr>
          <w:b/>
        </w:rPr>
        <w:t xml:space="preserve"> </w:t>
      </w:r>
    </w:p>
    <w:p w:rsidR="008C1AAE" w:rsidRPr="00645474" w:rsidRDefault="00645474" w:rsidP="00645474">
      <w:pPr>
        <w:pStyle w:val="gemStandard"/>
      </w:pPr>
      <w:r>
        <w:rPr>
          <w:b/>
        </w:rPr>
        <w:sym w:font="Wingdings" w:char="F0D5"/>
      </w:r>
    </w:p>
    <w:bookmarkEnd w:id="100"/>
    <w:p w:rsidR="0098496E" w:rsidRPr="003458D4" w:rsidRDefault="0098496E" w:rsidP="00232632">
      <w:pPr>
        <w:pStyle w:val="gemStandard"/>
      </w:pPr>
      <w:r w:rsidRPr="003458D4">
        <w:t>Gemeinsam ergeben die Felder 1, 2, 3 und 5 das einheitliche und unverwechselbare E</w:t>
      </w:r>
      <w:r w:rsidRPr="003458D4">
        <w:t>r</w:t>
      </w:r>
      <w:r w:rsidRPr="003458D4">
        <w:t>kennungszeichen der eGK und sind in ihrer Lage und Gr</w:t>
      </w:r>
      <w:r w:rsidRPr="003458D4">
        <w:t>ö</w:t>
      </w:r>
      <w:r w:rsidRPr="003458D4">
        <w:t>ße festgelegt.</w:t>
      </w:r>
    </w:p>
    <w:p w:rsidR="00C318E6" w:rsidRPr="003458D4" w:rsidRDefault="00C318E6" w:rsidP="00C318E6">
      <w:pPr>
        <w:pStyle w:val="gemStandard"/>
        <w:tabs>
          <w:tab w:val="left" w:pos="567"/>
        </w:tabs>
        <w:ind w:left="567" w:hanging="567"/>
      </w:pPr>
      <w:r w:rsidRPr="003458D4">
        <w:rPr>
          <w:b/>
        </w:rPr>
        <w:sym w:font="Wingdings" w:char="F0D6"/>
      </w:r>
      <w:r w:rsidRPr="003458D4">
        <w:tab/>
      </w:r>
      <w:r w:rsidR="00133CEB" w:rsidRPr="003458D4">
        <w:rPr>
          <w:b/>
        </w:rPr>
        <w:t>Card-G2-A_2243</w:t>
      </w:r>
      <w:r w:rsidRPr="003458D4">
        <w:rPr>
          <w:b/>
        </w:rPr>
        <w:t xml:space="preserve"> Ausdehnung Feld 6</w:t>
      </w:r>
    </w:p>
    <w:p w:rsidR="00741124" w:rsidRPr="003458D4" w:rsidRDefault="00C318E6" w:rsidP="00311625">
      <w:pPr>
        <w:pStyle w:val="gemEinzug"/>
      </w:pPr>
      <w:r w:rsidRPr="003458D4">
        <w:t xml:space="preserve">Bezüglich des optischen Layouts </w:t>
      </w:r>
      <w:r w:rsidR="007A44D1" w:rsidRPr="003458D4">
        <w:t xml:space="preserve">der eGK </w:t>
      </w:r>
      <w:r w:rsidRPr="003458D4">
        <w:t xml:space="preserve">gilt die Feldaufteilung </w:t>
      </w:r>
      <w:r w:rsidR="00AF6A6B" w:rsidRPr="003458D4">
        <w:t xml:space="preserve">gemäß </w:t>
      </w:r>
      <w:r w:rsidR="00741124" w:rsidRPr="003458D4">
        <w:t xml:space="preserve">Abbildung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00AF6A6B" w:rsidRPr="003458D4">
        <w:t xml:space="preserve"> </w:t>
      </w:r>
      <w:r w:rsidRPr="003458D4">
        <w:t>als Grundschema. Die Grenzen von Feld 6 KÖNNEN i</w:t>
      </w:r>
      <w:r w:rsidRPr="003458D4">
        <w:t>n</w:t>
      </w:r>
      <w:r w:rsidRPr="003458D4">
        <w:t xml:space="preserve">nerhalb der in </w:t>
      </w:r>
      <w:r w:rsidR="00B04E53" w:rsidRPr="003458D4">
        <w:t>[</w:t>
      </w:r>
      <w:r w:rsidR="004B5E3E" w:rsidRPr="003458D4">
        <w:fldChar w:fldCharType="begin"/>
      </w:r>
      <w:r w:rsidR="004B5E3E" w:rsidRPr="003458D4">
        <w:instrText xml:space="preserve"> REF qCard_G2_A_2265 \h </w:instrText>
      </w:r>
      <w:r w:rsidR="004B5E3E" w:rsidRPr="003458D4">
        <w:instrText xml:space="preserve"> \* MERGEFORMAT </w:instrText>
      </w:r>
      <w:r w:rsidR="004B5E3E" w:rsidRPr="003458D4">
        <w:fldChar w:fldCharType="separate"/>
      </w:r>
      <w:r w:rsidR="00982A23" w:rsidRPr="003458D4">
        <w:t>Card-G2-A_2265</w:t>
      </w:r>
      <w:r w:rsidR="004B5E3E" w:rsidRPr="003458D4">
        <w:fldChar w:fldCharType="end"/>
      </w:r>
      <w:r w:rsidR="00B04E53" w:rsidRPr="003458D4">
        <w:t>] und [</w:t>
      </w:r>
      <w:r w:rsidR="004B5E3E" w:rsidRPr="003458D4">
        <w:fldChar w:fldCharType="begin"/>
      </w:r>
      <w:r w:rsidR="004B5E3E" w:rsidRPr="003458D4">
        <w:instrText xml:space="preserve"> REF qCard_G2_A_2266 \h </w:instrText>
      </w:r>
      <w:r w:rsidR="004B5E3E" w:rsidRPr="003458D4">
        <w:instrText xml:space="preserve"> \* MERGEFORMAT </w:instrText>
      </w:r>
      <w:r w:rsidR="004B5E3E" w:rsidRPr="003458D4">
        <w:fldChar w:fldCharType="separate"/>
      </w:r>
      <w:r w:rsidR="00982A23" w:rsidRPr="003458D4">
        <w:t>Card-G2-A_2266</w:t>
      </w:r>
      <w:r w:rsidR="004B5E3E" w:rsidRPr="003458D4">
        <w:fldChar w:fldCharType="end"/>
      </w:r>
      <w:r w:rsidR="00B04E53" w:rsidRPr="003458D4">
        <w:t>]</w:t>
      </w:r>
      <w:r w:rsidRPr="003458D4">
        <w:t xml:space="preserve"> beschriebenen Vorg</w:t>
      </w:r>
      <w:r w:rsidRPr="003458D4">
        <w:t>a</w:t>
      </w:r>
      <w:r w:rsidRPr="003458D4">
        <w:t>ben überschritten und über die gesamte eGK ausgedehnt werden</w:t>
      </w:r>
      <w:r w:rsidR="00741124" w:rsidRPr="003458D4">
        <w:t>.</w:t>
      </w:r>
      <w:r w:rsidRPr="003458D4">
        <w:t xml:space="preserve"> </w:t>
      </w:r>
    </w:p>
    <w:p w:rsidR="00645474" w:rsidRDefault="00C318E6" w:rsidP="00311625">
      <w:pPr>
        <w:pStyle w:val="gemEinzug"/>
        <w:rPr>
          <w:b/>
        </w:rPr>
      </w:pPr>
      <w:r w:rsidRPr="003458D4">
        <w:t>In diesem Fall wird empfohlen, durch geeignete Farbwahl sicherzustellen, dass die Elemente und Konturen in den Feldern 1 bis 5 klar und deutlich erkennbar ble</w:t>
      </w:r>
      <w:r w:rsidRPr="003458D4">
        <w:t>i</w:t>
      </w:r>
      <w:r w:rsidRPr="003458D4">
        <w:t>ben.</w:t>
      </w:r>
    </w:p>
    <w:p w:rsidR="00C318E6" w:rsidRPr="00645474" w:rsidRDefault="00645474" w:rsidP="00645474">
      <w:pPr>
        <w:pStyle w:val="gemStandard"/>
      </w:pPr>
      <w:r>
        <w:rPr>
          <w:b/>
        </w:rPr>
        <w:sym w:font="Wingdings" w:char="F0D5"/>
      </w:r>
    </w:p>
    <w:p w:rsidR="0098496E" w:rsidRPr="003458D4" w:rsidRDefault="0098496E" w:rsidP="00A06FC0">
      <w:pPr>
        <w:pStyle w:val="gemStandard"/>
      </w:pPr>
      <w:r w:rsidRPr="003458D4">
        <w:t>Die Standardvorlage der Vorderseite der elektronischen Gesundheit</w:t>
      </w:r>
      <w:r w:rsidRPr="003458D4">
        <w:t>s</w:t>
      </w:r>
      <w:r w:rsidRPr="003458D4">
        <w:t>karte ist in Weiß gehalten und beinhaltet fo</w:t>
      </w:r>
      <w:r w:rsidRPr="003458D4">
        <w:t>l</w:t>
      </w:r>
      <w:r w:rsidRPr="003458D4">
        <w:t>gende Elemente:</w:t>
      </w:r>
    </w:p>
    <w:p w:rsidR="0098496E" w:rsidRPr="003458D4" w:rsidRDefault="0084001C" w:rsidP="003340A9">
      <w:pPr>
        <w:pStyle w:val="gemStandard"/>
        <w:jc w:val="center"/>
      </w:pPr>
      <w:r w:rsidRPr="003458D4">
        <w:lastRenderedPageBreak/>
        <w:pict>
          <v:shape id="_x0000_i1028" type="#_x0000_t75" style="width:382.2pt;height:282pt" o:allowoverlap="f">
            <v:imagedata r:id="rId15" o:title=""/>
          </v:shape>
        </w:pict>
      </w:r>
    </w:p>
    <w:p w:rsidR="0098496E" w:rsidRPr="003458D4" w:rsidRDefault="0098496E" w:rsidP="00645474">
      <w:pPr>
        <w:pStyle w:val="Beschriftung"/>
        <w:jc w:val="center"/>
      </w:pPr>
      <w:bookmarkStart w:id="104" w:name="_Ref162746386"/>
      <w:bookmarkStart w:id="105" w:name="_Toc175031335"/>
      <w:bookmarkStart w:id="106" w:name="_Ref181775435"/>
      <w:bookmarkStart w:id="107" w:name="_Toc480790786"/>
      <w:r w:rsidRPr="003458D4">
        <w:t xml:space="preserve">Abbildung </w:t>
      </w:r>
      <w:r w:rsidRPr="003458D4">
        <w:fldChar w:fldCharType="begin"/>
      </w:r>
      <w:r w:rsidRPr="003458D4">
        <w:instrText xml:space="preserve"> SEQ Abbildung \* ARABIC </w:instrText>
      </w:r>
      <w:r w:rsidRPr="003458D4">
        <w:fldChar w:fldCharType="separate"/>
      </w:r>
      <w:r w:rsidR="00982A23" w:rsidRPr="003458D4">
        <w:rPr>
          <w:noProof/>
        </w:rPr>
        <w:t>3</w:t>
      </w:r>
      <w:r w:rsidRPr="003458D4">
        <w:fldChar w:fldCharType="end"/>
      </w:r>
      <w:bookmarkEnd w:id="106"/>
      <w:r w:rsidR="00741124" w:rsidRPr="003458D4">
        <w:t xml:space="preserve">: </w:t>
      </w:r>
      <w:bookmarkStart w:id="108" w:name="Abb_eGKOPT_3"/>
      <w:r w:rsidR="00741124" w:rsidRPr="003458D4">
        <w:t>Abb_</w:t>
      </w:r>
      <w:r w:rsidR="0064214D" w:rsidRPr="003458D4">
        <w:t>eGKOPT_3</w:t>
      </w:r>
      <w:bookmarkEnd w:id="108"/>
      <w:r w:rsidR="00741124" w:rsidRPr="003458D4">
        <w:t xml:space="preserve"> – </w:t>
      </w:r>
      <w:r w:rsidRPr="003458D4">
        <w:t>Unveränderbare Elemente der Ka</w:t>
      </w:r>
      <w:r w:rsidRPr="003458D4">
        <w:t>r</w:t>
      </w:r>
      <w:r w:rsidRPr="003458D4">
        <w:t xml:space="preserve">tenvorderseite </w:t>
      </w:r>
      <w:r w:rsidR="00AB08AA" w:rsidRPr="003458D4">
        <w:br/>
      </w:r>
      <w:r w:rsidR="00505880" w:rsidRPr="003458D4">
        <w:t>mit Bemaßung</w:t>
      </w:r>
      <w:r w:rsidRPr="003458D4">
        <w:t>, M</w:t>
      </w:r>
      <w:r w:rsidRPr="003458D4">
        <w:t>a</w:t>
      </w:r>
      <w:r w:rsidRPr="003458D4">
        <w:t>ße in mm</w:t>
      </w:r>
      <w:bookmarkEnd w:id="104"/>
      <w:bookmarkEnd w:id="105"/>
      <w:bookmarkEnd w:id="107"/>
    </w:p>
    <w:p w:rsidR="00741124" w:rsidRPr="003458D4" w:rsidRDefault="00741124" w:rsidP="00E71681">
      <w:pPr>
        <w:pStyle w:val="gemStandard"/>
      </w:pPr>
    </w:p>
    <w:p w:rsidR="0098496E" w:rsidRPr="003458D4" w:rsidRDefault="0098496E" w:rsidP="00886A3A">
      <w:pPr>
        <w:pStyle w:val="gemStandard"/>
      </w:pPr>
      <w:r w:rsidRPr="003458D4">
        <w:t xml:space="preserve">Zur Bemaßung der </w:t>
      </w:r>
      <w:r w:rsidR="007443A4" w:rsidRPr="003458D4">
        <w:t xml:space="preserve">(optionalen) </w:t>
      </w:r>
      <w:r w:rsidRPr="003458D4">
        <w:t xml:space="preserve">Braille-Kennzeichnung siehe </w:t>
      </w:r>
      <w:r w:rsidR="004B1829" w:rsidRPr="003458D4">
        <w:t xml:space="preserve">Kap. </w:t>
      </w:r>
      <w:r w:rsidR="004B1829" w:rsidRPr="003458D4">
        <w:fldChar w:fldCharType="begin"/>
      </w:r>
      <w:r w:rsidR="004B1829" w:rsidRPr="003458D4">
        <w:instrText xml:space="preserve"> REF _Ref330903949 \r \h </w:instrText>
      </w:r>
      <w:r w:rsidR="00BA2E89" w:rsidRPr="003458D4">
        <w:instrText xml:space="preserve"> \* MERGEFORMAT </w:instrText>
      </w:r>
      <w:r w:rsidR="004B1829" w:rsidRPr="003458D4">
        <w:fldChar w:fldCharType="separate"/>
      </w:r>
      <w:r w:rsidR="00982A23" w:rsidRPr="003458D4">
        <w:t>2.2.2</w:t>
      </w:r>
      <w:r w:rsidR="004B1829" w:rsidRPr="003458D4">
        <w:fldChar w:fldCharType="end"/>
      </w:r>
      <w:r w:rsidR="00B04E53" w:rsidRPr="003458D4">
        <w:t>.</w:t>
      </w:r>
    </w:p>
    <w:p w:rsidR="0098496E" w:rsidRPr="003458D4" w:rsidRDefault="0098496E" w:rsidP="00645474">
      <w:pPr>
        <w:pStyle w:val="berschrift4"/>
      </w:pPr>
      <w:bookmarkStart w:id="109" w:name="_Toc121813401"/>
      <w:bookmarkStart w:id="110" w:name="_Toc126575301"/>
      <w:bookmarkStart w:id="111" w:name="_Toc175538638"/>
      <w:bookmarkStart w:id="112" w:name="_Ref285639241"/>
      <w:bookmarkStart w:id="113" w:name="_Ref285640354"/>
      <w:bookmarkStart w:id="114" w:name="_Ref317585615"/>
      <w:bookmarkStart w:id="115" w:name="_Toc486248325"/>
      <w:r w:rsidRPr="003458D4">
        <w:t>Unveränderbare Elemente</w:t>
      </w:r>
      <w:bookmarkEnd w:id="109"/>
      <w:bookmarkEnd w:id="110"/>
      <w:bookmarkEnd w:id="111"/>
      <w:bookmarkEnd w:id="112"/>
      <w:bookmarkEnd w:id="113"/>
      <w:bookmarkEnd w:id="114"/>
      <w:bookmarkEnd w:id="115"/>
    </w:p>
    <w:p w:rsidR="00C318E6" w:rsidRPr="003458D4" w:rsidRDefault="0098496E" w:rsidP="00232632">
      <w:pPr>
        <w:pStyle w:val="gemStandard"/>
      </w:pPr>
      <w:r w:rsidRPr="003458D4">
        <w:rPr>
          <w:lang w:eastAsia="en-US"/>
        </w:rPr>
        <w:t>Das Layout der Kartenvorderseite wird geprägt durch die im Folgenden aufgeführten u</w:t>
      </w:r>
      <w:r w:rsidRPr="003458D4">
        <w:rPr>
          <w:lang w:eastAsia="en-US"/>
        </w:rPr>
        <w:t>n</w:t>
      </w:r>
      <w:r w:rsidRPr="003458D4">
        <w:rPr>
          <w:lang w:eastAsia="en-US"/>
        </w:rPr>
        <w:t>veränderbaren Elemente der elektronischen G</w:t>
      </w:r>
      <w:r w:rsidRPr="003458D4">
        <w:rPr>
          <w:lang w:eastAsia="en-US"/>
        </w:rPr>
        <w:t>e</w:t>
      </w:r>
      <w:r w:rsidRPr="003458D4">
        <w:rPr>
          <w:lang w:eastAsia="en-US"/>
        </w:rPr>
        <w:t>sundheitskarte (minimale Anforderungen als S</w:t>
      </w:r>
      <w:r w:rsidRPr="003458D4">
        <w:rPr>
          <w:lang w:eastAsia="en-US"/>
        </w:rPr>
        <w:t>i</w:t>
      </w:r>
      <w:r w:rsidRPr="003458D4">
        <w:rPr>
          <w:lang w:eastAsia="en-US"/>
        </w:rPr>
        <w:t>cherheitsmerkmal)</w:t>
      </w:r>
      <w:r w:rsidRPr="003458D4">
        <w:t xml:space="preserve">. </w:t>
      </w:r>
    </w:p>
    <w:p w:rsidR="00C318E6" w:rsidRPr="003458D4" w:rsidRDefault="00C318E6" w:rsidP="00C318E6">
      <w:pPr>
        <w:pStyle w:val="gemStandard"/>
        <w:tabs>
          <w:tab w:val="left" w:pos="567"/>
        </w:tabs>
        <w:ind w:left="567" w:hanging="567"/>
        <w:rPr>
          <w:b/>
        </w:rPr>
      </w:pPr>
      <w:r w:rsidRPr="003458D4">
        <w:rPr>
          <w:b/>
        </w:rPr>
        <w:sym w:font="Wingdings" w:char="F0D6"/>
      </w:r>
      <w:r w:rsidRPr="003458D4">
        <w:tab/>
      </w:r>
      <w:r w:rsidR="00133CEB" w:rsidRPr="003458D4">
        <w:rPr>
          <w:b/>
        </w:rPr>
        <w:t>Card-G2-A_2244</w:t>
      </w:r>
      <w:r w:rsidR="00E71681" w:rsidRPr="003458D4">
        <w:rPr>
          <w:b/>
        </w:rPr>
        <w:t xml:space="preserve"> </w:t>
      </w:r>
      <w:r w:rsidRPr="003458D4">
        <w:rPr>
          <w:b/>
        </w:rPr>
        <w:t>Vorlagen</w:t>
      </w:r>
      <w:r w:rsidR="00E71681" w:rsidRPr="003458D4">
        <w:rPr>
          <w:b/>
        </w:rPr>
        <w:t xml:space="preserve"> für Bedruckung der Vorderseite</w:t>
      </w:r>
    </w:p>
    <w:p w:rsidR="00645474" w:rsidRDefault="00C318E6" w:rsidP="00311625">
      <w:pPr>
        <w:pStyle w:val="gemEinzug"/>
      </w:pPr>
      <w:r w:rsidRPr="003458D4">
        <w:t>Für die Bedruckung der eGK mit den unveränderbaren Elementen SOLLEN die en</w:t>
      </w:r>
      <w:r w:rsidRPr="003458D4">
        <w:t>t</w:t>
      </w:r>
      <w:r w:rsidRPr="003458D4">
        <w:t>sprechenden Vorlagen, die im Downloadbereich der gematik-Website (</w:t>
      </w:r>
      <w:hyperlink r:id="rId16" w:history="1">
        <w:r w:rsidRPr="003458D4">
          <w:rPr>
            <w:rStyle w:val="Hyperlink"/>
          </w:rPr>
          <w:t>www.gematik.de</w:t>
        </w:r>
      </w:hyperlink>
      <w:r w:rsidRPr="003458D4">
        <w:t>) zur Verf</w:t>
      </w:r>
      <w:r w:rsidRPr="003458D4">
        <w:t>ü</w:t>
      </w:r>
      <w:r w:rsidRPr="003458D4">
        <w:t>gung gestellt sind, genutzt werden.</w:t>
      </w:r>
    </w:p>
    <w:p w:rsidR="0098496E" w:rsidRPr="00645474" w:rsidRDefault="00645474" w:rsidP="00645474">
      <w:pPr>
        <w:pStyle w:val="gemStandard"/>
      </w:pPr>
      <w:r>
        <w:rPr>
          <w:b/>
        </w:rPr>
        <w:sym w:font="Wingdings" w:char="F0D5"/>
      </w:r>
    </w:p>
    <w:p w:rsidR="0098496E" w:rsidRPr="003458D4" w:rsidRDefault="003776F5" w:rsidP="00645474">
      <w:pPr>
        <w:pStyle w:val="berschrift5"/>
      </w:pPr>
      <w:bookmarkStart w:id="116" w:name="_Ref319414160"/>
      <w:r w:rsidRPr="003458D4">
        <w:t xml:space="preserve"> </w:t>
      </w:r>
      <w:bookmarkStart w:id="117" w:name="_Toc486248326"/>
      <w:r w:rsidR="0098496E" w:rsidRPr="003458D4">
        <w:t>„Leonardo“ in Feld 1</w:t>
      </w:r>
      <w:bookmarkEnd w:id="116"/>
      <w:bookmarkEnd w:id="117"/>
    </w:p>
    <w:p w:rsidR="00222A87" w:rsidRPr="003458D4" w:rsidRDefault="0098496E" w:rsidP="00232632">
      <w:pPr>
        <w:pStyle w:val="gemStandard"/>
      </w:pPr>
      <w:r w:rsidRPr="003458D4">
        <w:t>Eine Darstellung des Menschen in den Proportionen des goldenen Schnittes</w:t>
      </w:r>
      <w:r w:rsidR="002C7261" w:rsidRPr="003458D4">
        <w:t>,</w:t>
      </w:r>
      <w:r w:rsidRPr="003458D4">
        <w:t xml:space="preserve"> nach einer Zeichnung von Leonardo da Vinci</w:t>
      </w:r>
      <w:r w:rsidR="002C7261" w:rsidRPr="003458D4">
        <w:t>,</w:t>
      </w:r>
      <w:r w:rsidRPr="003458D4">
        <w:t xml:space="preserve"> kennzeichnet die Verwendung der Karte im Gesun</w:t>
      </w:r>
      <w:r w:rsidRPr="003458D4">
        <w:t>d</w:t>
      </w:r>
      <w:r w:rsidRPr="003458D4">
        <w:t xml:space="preserve">heitswesen. Das Element der Leonardo-Abbildung </w:t>
      </w:r>
      <w:r w:rsidR="00EF12AD" w:rsidRPr="003458D4">
        <w:t>wird im Normalfall</w:t>
      </w:r>
      <w:r w:rsidR="000936DA" w:rsidRPr="003458D4">
        <w:t xml:space="preserve"> </w:t>
      </w:r>
      <w:r w:rsidRPr="003458D4">
        <w:t>transparent mit e</w:t>
      </w:r>
      <w:r w:rsidRPr="003458D4">
        <w:t>i</w:t>
      </w:r>
      <w:r w:rsidRPr="003458D4">
        <w:t>ner vom Hintergrund sich deutlich unterscheidenden Linienfarbe dar</w:t>
      </w:r>
      <w:r w:rsidR="00805AB9" w:rsidRPr="003458D4">
        <w:t xml:space="preserve">gestellt </w:t>
      </w:r>
      <w:r w:rsidRPr="003458D4">
        <w:t>(nur „Ou</w:t>
      </w:r>
      <w:r w:rsidRPr="003458D4">
        <w:t>t</w:t>
      </w:r>
      <w:r w:rsidRPr="003458D4">
        <w:t xml:space="preserve">line“). </w:t>
      </w:r>
    </w:p>
    <w:p w:rsidR="00222A87" w:rsidRPr="003458D4" w:rsidRDefault="00222A87" w:rsidP="00222A87">
      <w:pPr>
        <w:pStyle w:val="gemStandard"/>
        <w:tabs>
          <w:tab w:val="left" w:pos="567"/>
        </w:tabs>
        <w:ind w:left="567" w:hanging="567"/>
      </w:pPr>
      <w:r w:rsidRPr="003458D4">
        <w:rPr>
          <w:b/>
        </w:rPr>
        <w:sym w:font="Wingdings" w:char="F0D6"/>
      </w:r>
      <w:r w:rsidRPr="003458D4">
        <w:tab/>
      </w:r>
      <w:r w:rsidR="00133CEB" w:rsidRPr="003458D4">
        <w:rPr>
          <w:b/>
        </w:rPr>
        <w:t>Card-G2-A_2245</w:t>
      </w:r>
      <w:r w:rsidR="00E71681" w:rsidRPr="003458D4">
        <w:rPr>
          <w:b/>
        </w:rPr>
        <w:t xml:space="preserve"> Darstellung Leonardo</w:t>
      </w:r>
    </w:p>
    <w:p w:rsidR="00645474" w:rsidRDefault="007A44D1" w:rsidP="00311625">
      <w:pPr>
        <w:pStyle w:val="gemEinzug"/>
        <w:rPr>
          <w:b/>
        </w:rPr>
      </w:pPr>
      <w:r w:rsidRPr="003458D4">
        <w:lastRenderedPageBreak/>
        <w:t xml:space="preserve">Für die Darstellung der Figur des „Leonardo“ </w:t>
      </w:r>
      <w:r w:rsidR="00653A49" w:rsidRPr="003458D4">
        <w:t xml:space="preserve">auf der eGK </w:t>
      </w:r>
      <w:r w:rsidR="00B04E53" w:rsidRPr="003458D4">
        <w:t>MÜSSEN</w:t>
      </w:r>
      <w:r w:rsidR="00222A87" w:rsidRPr="003458D4">
        <w:t xml:space="preserve"> die Vorgabe</w:t>
      </w:r>
      <w:r w:rsidR="00B04E53" w:rsidRPr="003458D4">
        <w:t>n</w:t>
      </w:r>
      <w:r w:rsidR="00222A87" w:rsidRPr="003458D4">
        <w:t xml:space="preserve"> zu Feld </w:t>
      </w:r>
      <w:r w:rsidR="00007F51" w:rsidRPr="003458D4">
        <w:t>1</w:t>
      </w:r>
      <w:r w:rsidR="00222A87" w:rsidRPr="003458D4">
        <w:t xml:space="preserve"> </w:t>
      </w:r>
      <w:r w:rsidR="00746A43" w:rsidRPr="003458D4">
        <w:t xml:space="preserve">der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00746A43" w:rsidRPr="003458D4">
        <w:t xml:space="preserve"> </w:t>
      </w:r>
      <w:r w:rsidR="00222A87" w:rsidRPr="003458D4">
        <w:t>berücksichtigt we</w:t>
      </w:r>
      <w:r w:rsidR="00222A87" w:rsidRPr="003458D4">
        <w:t>r</w:t>
      </w:r>
      <w:r w:rsidR="00222A87" w:rsidRPr="003458D4">
        <w:t xml:space="preserve">den. </w:t>
      </w:r>
    </w:p>
    <w:p w:rsidR="00C318E6" w:rsidRPr="00645474" w:rsidRDefault="00645474" w:rsidP="00645474">
      <w:pPr>
        <w:pStyle w:val="gemStandard"/>
      </w:pPr>
      <w:r>
        <w:rPr>
          <w:b/>
        </w:rPr>
        <w:sym w:font="Wingdings" w:char="F0D5"/>
      </w:r>
    </w:p>
    <w:p w:rsidR="00C318E6" w:rsidRPr="003458D4" w:rsidRDefault="00C318E6" w:rsidP="00C318E6">
      <w:pPr>
        <w:pStyle w:val="gemStandard"/>
        <w:tabs>
          <w:tab w:val="left" w:pos="567"/>
        </w:tabs>
        <w:ind w:left="567" w:hanging="567"/>
      </w:pPr>
      <w:r w:rsidRPr="003458D4">
        <w:rPr>
          <w:b/>
        </w:rPr>
        <w:sym w:font="Wingdings" w:char="F0D6"/>
      </w:r>
      <w:r w:rsidR="00222A87" w:rsidRPr="003458D4">
        <w:tab/>
      </w:r>
      <w:r w:rsidR="00133CEB" w:rsidRPr="003458D4">
        <w:rPr>
          <w:b/>
        </w:rPr>
        <w:t>Card-G2-A_2246</w:t>
      </w:r>
      <w:r w:rsidR="00E71681" w:rsidRPr="003458D4">
        <w:rPr>
          <w:b/>
        </w:rPr>
        <w:t xml:space="preserve"> Schnittkanten Leonardo</w:t>
      </w:r>
    </w:p>
    <w:p w:rsidR="00645474" w:rsidRDefault="00C318E6" w:rsidP="00311625">
      <w:pPr>
        <w:pStyle w:val="gemEinzug"/>
        <w:rPr>
          <w:b/>
        </w:rPr>
      </w:pPr>
      <w:r w:rsidRPr="003458D4">
        <w:t>Es DARF KEINE Abweichungen bei den Schnittkanten der Zeichnung von Le</w:t>
      </w:r>
      <w:r w:rsidRPr="003458D4">
        <w:t>o</w:t>
      </w:r>
      <w:r w:rsidRPr="003458D4">
        <w:t xml:space="preserve">nardo da Vinci </w:t>
      </w:r>
      <w:r w:rsidR="00653A49" w:rsidRPr="003458D4">
        <w:t xml:space="preserve">auf der eGK </w:t>
      </w:r>
      <w:r w:rsidRPr="003458D4">
        <w:t xml:space="preserve">geben. </w:t>
      </w:r>
    </w:p>
    <w:p w:rsidR="00C318E6" w:rsidRPr="00645474" w:rsidRDefault="00645474" w:rsidP="00645474">
      <w:pPr>
        <w:pStyle w:val="gemStandard"/>
      </w:pPr>
      <w:r>
        <w:rPr>
          <w:b/>
        </w:rPr>
        <w:sym w:font="Wingdings" w:char="F0D5"/>
      </w:r>
    </w:p>
    <w:p w:rsidR="00C318E6" w:rsidRPr="003458D4" w:rsidRDefault="00C318E6" w:rsidP="00C318E6">
      <w:pPr>
        <w:pStyle w:val="gemStandard"/>
        <w:tabs>
          <w:tab w:val="left" w:pos="567"/>
        </w:tabs>
        <w:ind w:left="567" w:hanging="567"/>
      </w:pPr>
      <w:r w:rsidRPr="003458D4">
        <w:rPr>
          <w:b/>
        </w:rPr>
        <w:sym w:font="Wingdings" w:char="F0D6"/>
      </w:r>
      <w:r w:rsidR="00222A87" w:rsidRPr="003458D4">
        <w:tab/>
      </w:r>
      <w:r w:rsidR="00133CEB" w:rsidRPr="003458D4">
        <w:rPr>
          <w:b/>
        </w:rPr>
        <w:t>Card-G2-A_2247</w:t>
      </w:r>
      <w:r w:rsidR="00E71681" w:rsidRPr="003458D4">
        <w:rPr>
          <w:b/>
        </w:rPr>
        <w:t xml:space="preserve"> Farbe Leonardo</w:t>
      </w:r>
    </w:p>
    <w:p w:rsidR="00645474" w:rsidRDefault="00C318E6" w:rsidP="00311625">
      <w:pPr>
        <w:pStyle w:val="gemEinzug"/>
        <w:rPr>
          <w:b/>
        </w:rPr>
      </w:pPr>
      <w:r w:rsidRPr="003458D4">
        <w:t xml:space="preserve">Als Farbe </w:t>
      </w:r>
      <w:r w:rsidR="000176A4" w:rsidRPr="003458D4">
        <w:t>für die Figur des „Leonardo“</w:t>
      </w:r>
      <w:r w:rsidR="00BA1D3D" w:rsidRPr="003458D4">
        <w:t xml:space="preserve"> </w:t>
      </w:r>
      <w:r w:rsidR="00653A49" w:rsidRPr="003458D4">
        <w:t xml:space="preserve">auf der eGK </w:t>
      </w:r>
      <w:r w:rsidRPr="003458D4">
        <w:t>SOLL Schwarz verwendet we</w:t>
      </w:r>
      <w:r w:rsidRPr="003458D4">
        <w:t>r</w:t>
      </w:r>
      <w:r w:rsidRPr="003458D4">
        <w:t>den. Wird eine andere Farbe gewählt, soll sie sich vom Hintergrund deutlich abh</w:t>
      </w:r>
      <w:r w:rsidRPr="003458D4">
        <w:t>e</w:t>
      </w:r>
      <w:r w:rsidRPr="003458D4">
        <w:t>ben.</w:t>
      </w:r>
    </w:p>
    <w:p w:rsidR="0098496E" w:rsidRPr="00645474" w:rsidRDefault="00645474" w:rsidP="00645474">
      <w:pPr>
        <w:pStyle w:val="gemStandard"/>
      </w:pPr>
      <w:r>
        <w:rPr>
          <w:b/>
        </w:rPr>
        <w:sym w:font="Wingdings" w:char="F0D5"/>
      </w:r>
    </w:p>
    <w:p w:rsidR="00222A87" w:rsidRPr="003458D4" w:rsidRDefault="00222A87" w:rsidP="00222A87">
      <w:pPr>
        <w:pStyle w:val="gemStandard"/>
        <w:tabs>
          <w:tab w:val="left" w:pos="567"/>
        </w:tabs>
        <w:ind w:left="567" w:hanging="567"/>
      </w:pPr>
      <w:r w:rsidRPr="003458D4">
        <w:rPr>
          <w:b/>
        </w:rPr>
        <w:sym w:font="Wingdings" w:char="F0D6"/>
      </w:r>
      <w:r w:rsidRPr="003458D4">
        <w:tab/>
      </w:r>
      <w:r w:rsidR="00133CEB" w:rsidRPr="003458D4">
        <w:rPr>
          <w:b/>
        </w:rPr>
        <w:t>Card-G2-A_2248</w:t>
      </w:r>
      <w:r w:rsidR="00E71681" w:rsidRPr="003458D4">
        <w:rPr>
          <w:b/>
        </w:rPr>
        <w:t xml:space="preserve"> Kreisdurchmesser Leonardo</w:t>
      </w:r>
    </w:p>
    <w:p w:rsidR="00645474" w:rsidRDefault="00222A87" w:rsidP="00311625">
      <w:pPr>
        <w:pStyle w:val="gemEinzug"/>
        <w:rPr>
          <w:b/>
        </w:rPr>
      </w:pPr>
      <w:r w:rsidRPr="003458D4">
        <w:t xml:space="preserve">Die </w:t>
      </w:r>
      <w:r w:rsidR="000176A4" w:rsidRPr="003458D4">
        <w:t xml:space="preserve">Figur des „Leonardo“ </w:t>
      </w:r>
      <w:r w:rsidR="00653A49" w:rsidRPr="003458D4">
        <w:t xml:space="preserve">auf der eGK </w:t>
      </w:r>
      <w:r w:rsidRPr="003458D4">
        <w:t>MUSS in einem Kreis mit einem Durchmesser von 30,00 mm st</w:t>
      </w:r>
      <w:r w:rsidRPr="003458D4">
        <w:t>e</w:t>
      </w:r>
      <w:r w:rsidRPr="003458D4">
        <w:t xml:space="preserve">hen. </w:t>
      </w:r>
    </w:p>
    <w:p w:rsidR="00222A87" w:rsidRPr="00645474" w:rsidRDefault="00645474" w:rsidP="00645474">
      <w:pPr>
        <w:pStyle w:val="gemStandard"/>
      </w:pPr>
      <w:r>
        <w:rPr>
          <w:b/>
        </w:rPr>
        <w:sym w:font="Wingdings" w:char="F0D5"/>
      </w:r>
    </w:p>
    <w:p w:rsidR="00222A87" w:rsidRPr="003458D4" w:rsidRDefault="00222A87" w:rsidP="00222A87">
      <w:pPr>
        <w:pStyle w:val="gemStandard"/>
        <w:tabs>
          <w:tab w:val="left" w:pos="567"/>
        </w:tabs>
        <w:ind w:left="567" w:hanging="567"/>
      </w:pPr>
      <w:r w:rsidRPr="003458D4">
        <w:rPr>
          <w:b/>
        </w:rPr>
        <w:sym w:font="Wingdings" w:char="F0D6"/>
      </w:r>
      <w:r w:rsidRPr="003458D4">
        <w:tab/>
      </w:r>
      <w:r w:rsidR="00133CEB" w:rsidRPr="003458D4">
        <w:rPr>
          <w:b/>
        </w:rPr>
        <w:t>Card-G2-A_2249</w:t>
      </w:r>
      <w:r w:rsidR="00E71681" w:rsidRPr="003458D4">
        <w:rPr>
          <w:b/>
        </w:rPr>
        <w:t xml:space="preserve"> Positionierung Leonardo</w:t>
      </w:r>
    </w:p>
    <w:p w:rsidR="00645474" w:rsidRDefault="00222A87" w:rsidP="00311625">
      <w:pPr>
        <w:pStyle w:val="gemEinzug"/>
        <w:rPr>
          <w:b/>
        </w:rPr>
      </w:pPr>
      <w:r w:rsidRPr="003458D4">
        <w:t xml:space="preserve">Der Kreis </w:t>
      </w:r>
      <w:r w:rsidR="000176A4" w:rsidRPr="003458D4">
        <w:t xml:space="preserve">des „Leonardo“ </w:t>
      </w:r>
      <w:r w:rsidR="00653A49" w:rsidRPr="003458D4">
        <w:t xml:space="preserve">auf der eGK </w:t>
      </w:r>
      <w:r w:rsidRPr="003458D4">
        <w:t>MUSS horizontal so positioniert werden, dass er links um 1,75 mm angeschni</w:t>
      </w:r>
      <w:r w:rsidRPr="003458D4">
        <w:t>t</w:t>
      </w:r>
      <w:r w:rsidRPr="003458D4">
        <w:t>ten wird.</w:t>
      </w:r>
    </w:p>
    <w:p w:rsidR="00746A43" w:rsidRPr="00645474" w:rsidRDefault="00645474" w:rsidP="00645474">
      <w:pPr>
        <w:pStyle w:val="gemStandard"/>
      </w:pPr>
      <w:r>
        <w:rPr>
          <w:b/>
        </w:rPr>
        <w:sym w:font="Wingdings" w:char="F0D5"/>
      </w:r>
    </w:p>
    <w:p w:rsidR="005B232D" w:rsidRPr="003458D4" w:rsidRDefault="005B232D" w:rsidP="005B232D">
      <w:pPr>
        <w:pStyle w:val="gemStandard"/>
      </w:pPr>
    </w:p>
    <w:p w:rsidR="0098496E" w:rsidRPr="003458D4" w:rsidRDefault="0098496E" w:rsidP="00645474">
      <w:pPr>
        <w:pStyle w:val="berschrift5"/>
      </w:pPr>
      <w:bookmarkStart w:id="118" w:name="_Toc486248327"/>
      <w:r w:rsidRPr="003458D4">
        <w:t>Schriftzug „Gesundheitskarte“ in Feld 2</w:t>
      </w:r>
      <w:bookmarkEnd w:id="118"/>
    </w:p>
    <w:p w:rsidR="00222A87" w:rsidRPr="003458D4" w:rsidRDefault="00222A87" w:rsidP="00222A87">
      <w:pPr>
        <w:pStyle w:val="gemStandard"/>
        <w:tabs>
          <w:tab w:val="left" w:pos="567"/>
        </w:tabs>
        <w:ind w:left="567" w:hanging="567"/>
      </w:pPr>
      <w:r w:rsidRPr="003458D4">
        <w:rPr>
          <w:b/>
        </w:rPr>
        <w:sym w:font="Wingdings" w:char="F0D6"/>
      </w:r>
      <w:r w:rsidRPr="003458D4">
        <w:tab/>
      </w:r>
      <w:r w:rsidR="00133CEB" w:rsidRPr="003458D4">
        <w:rPr>
          <w:b/>
        </w:rPr>
        <w:t>Card-G2-A_2250</w:t>
      </w:r>
      <w:r w:rsidR="00E71681" w:rsidRPr="003458D4">
        <w:rPr>
          <w:b/>
        </w:rPr>
        <w:t xml:space="preserve"> Schriftzug Gesundheitskarte</w:t>
      </w:r>
    </w:p>
    <w:p w:rsidR="00645474" w:rsidRDefault="00222A87" w:rsidP="00311625">
      <w:pPr>
        <w:pStyle w:val="gemEinzug"/>
        <w:rPr>
          <w:b/>
        </w:rPr>
      </w:pPr>
      <w:r w:rsidRPr="003458D4">
        <w:t>Der Schriftzug „Gesundheitskarte“ und rechtsbündig darunter ein Block in den nati</w:t>
      </w:r>
      <w:r w:rsidRPr="003458D4">
        <w:t>o</w:t>
      </w:r>
      <w:r w:rsidRPr="003458D4">
        <w:t xml:space="preserve">nalen Farben MÜSSEN vorhanden sein, um den Anwendungsbereich </w:t>
      </w:r>
      <w:r w:rsidR="007A44D1" w:rsidRPr="003458D4">
        <w:t xml:space="preserve">der eGK </w:t>
      </w:r>
      <w:r w:rsidRPr="003458D4">
        <w:t xml:space="preserve">zu kennzeichnen. </w:t>
      </w:r>
    </w:p>
    <w:p w:rsidR="00222A87" w:rsidRPr="00645474" w:rsidRDefault="00645474" w:rsidP="00645474">
      <w:pPr>
        <w:pStyle w:val="gemStandard"/>
      </w:pPr>
      <w:r>
        <w:rPr>
          <w:b/>
        </w:rPr>
        <w:sym w:font="Wingdings" w:char="F0D5"/>
      </w:r>
    </w:p>
    <w:p w:rsidR="00222A87" w:rsidRPr="003458D4" w:rsidRDefault="00222A87" w:rsidP="00222A87">
      <w:pPr>
        <w:pStyle w:val="gemStandard"/>
        <w:tabs>
          <w:tab w:val="left" w:pos="567"/>
        </w:tabs>
        <w:ind w:left="567" w:hanging="567"/>
      </w:pPr>
      <w:r w:rsidRPr="003458D4">
        <w:rPr>
          <w:b/>
        </w:rPr>
        <w:sym w:font="Wingdings" w:char="F0D6"/>
      </w:r>
      <w:r w:rsidRPr="003458D4">
        <w:tab/>
      </w:r>
      <w:r w:rsidR="00133CEB" w:rsidRPr="003458D4">
        <w:rPr>
          <w:b/>
        </w:rPr>
        <w:t>Card-G2-A_2251</w:t>
      </w:r>
      <w:r w:rsidR="00E71681" w:rsidRPr="003458D4">
        <w:rPr>
          <w:b/>
        </w:rPr>
        <w:t xml:space="preserve"> Kennzeichnung Generation</w:t>
      </w:r>
    </w:p>
    <w:p w:rsidR="00440668" w:rsidRPr="003458D4" w:rsidRDefault="00222A87" w:rsidP="00311625">
      <w:pPr>
        <w:pStyle w:val="gemEinzug"/>
      </w:pPr>
      <w:r w:rsidRPr="003458D4">
        <w:t xml:space="preserve">Die Karten der Generation 2 </w:t>
      </w:r>
      <w:r w:rsidR="007A44D1" w:rsidRPr="003458D4">
        <w:t xml:space="preserve">der eGK </w:t>
      </w:r>
      <w:r w:rsidRPr="003458D4">
        <w:t xml:space="preserve">MÜSSEN optisch erkennbar sein. Deshalb MUSS unter dem Block in den nationalen Farben rechtsbündig die </w:t>
      </w:r>
      <w:r w:rsidR="00B95A9B" w:rsidRPr="003458D4">
        <w:t xml:space="preserve">folgende </w:t>
      </w:r>
      <w:r w:rsidRPr="003458D4">
        <w:t>Ze</w:t>
      </w:r>
      <w:r w:rsidRPr="003458D4">
        <w:t>i</w:t>
      </w:r>
      <w:r w:rsidRPr="003458D4">
        <w:t>chenfolge eingefügt werden</w:t>
      </w:r>
      <w:r w:rsidR="00B95A9B" w:rsidRPr="003458D4">
        <w:t>:</w:t>
      </w:r>
      <w:r w:rsidR="00440668" w:rsidRPr="003458D4">
        <w:t xml:space="preserve"> </w:t>
      </w:r>
    </w:p>
    <w:p w:rsidR="00B95A9B" w:rsidRPr="003458D4" w:rsidRDefault="00B95A9B" w:rsidP="00B95A9B">
      <w:pPr>
        <w:pStyle w:val="gemEinzug"/>
        <w:numPr>
          <w:ilvl w:val="0"/>
          <w:numId w:val="12"/>
        </w:numPr>
        <w:adjustRightInd/>
      </w:pPr>
      <w:r w:rsidRPr="003458D4">
        <w:t>Für eGK der Generation 2 ( Produkttypversion eGK-Objektsystem 4.3.2) die Ze</w:t>
      </w:r>
      <w:r w:rsidRPr="003458D4">
        <w:t>i</w:t>
      </w:r>
      <w:r w:rsidRPr="003458D4">
        <w:t xml:space="preserve">chenfolge „G 2“, </w:t>
      </w:r>
    </w:p>
    <w:p w:rsidR="00645474" w:rsidRDefault="00B95A9B" w:rsidP="00B95A9B">
      <w:pPr>
        <w:pStyle w:val="Listenabsatz"/>
        <w:numPr>
          <w:ilvl w:val="0"/>
          <w:numId w:val="12"/>
        </w:numPr>
        <w:rPr>
          <w:b/>
        </w:rPr>
      </w:pPr>
      <w:r w:rsidRPr="003458D4">
        <w:rPr>
          <w:rFonts w:ascii="Arial" w:hAnsi="Arial" w:cs="Arial"/>
        </w:rPr>
        <w:t>Für eGK der Generation 2.1 (Produkttypversion eGK-Objektsystem 4.4.0) die Ze</w:t>
      </w:r>
      <w:r w:rsidRPr="003458D4">
        <w:rPr>
          <w:rFonts w:ascii="Arial" w:hAnsi="Arial" w:cs="Arial"/>
        </w:rPr>
        <w:t>i</w:t>
      </w:r>
      <w:r w:rsidRPr="003458D4">
        <w:rPr>
          <w:rFonts w:ascii="Arial" w:hAnsi="Arial" w:cs="Arial"/>
        </w:rPr>
        <w:t>chenfolge „G</w:t>
      </w:r>
      <w:r w:rsidR="00100901" w:rsidRPr="003458D4">
        <w:rPr>
          <w:rFonts w:ascii="Arial" w:hAnsi="Arial" w:cs="Arial"/>
        </w:rPr>
        <w:t xml:space="preserve"> </w:t>
      </w:r>
      <w:r w:rsidRPr="003458D4">
        <w:rPr>
          <w:rFonts w:ascii="Arial" w:hAnsi="Arial" w:cs="Arial"/>
        </w:rPr>
        <w:t>2“ oder „G 2.1“.</w:t>
      </w:r>
    </w:p>
    <w:p w:rsidR="00222A87" w:rsidRPr="00645474" w:rsidRDefault="00645474" w:rsidP="00B95A9B">
      <w:pPr>
        <w:pStyle w:val="Listenabsatz"/>
        <w:numPr>
          <w:ilvl w:val="0"/>
          <w:numId w:val="12"/>
        </w:numPr>
        <w:rPr>
          <w:rFonts w:ascii="Arial" w:hAnsi="Arial" w:cs="Arial"/>
          <w:b/>
        </w:rPr>
      </w:pPr>
      <w:r>
        <w:rPr>
          <w:b/>
        </w:rPr>
        <w:sym w:font="Wingdings" w:char="F0D5"/>
      </w:r>
      <w:r w:rsidR="00222A87" w:rsidRPr="00645474">
        <w:rPr>
          <w:b/>
        </w:rPr>
        <w:t xml:space="preserve"> </w:t>
      </w:r>
    </w:p>
    <w:p w:rsidR="00222A87" w:rsidRPr="003458D4" w:rsidRDefault="00222A87" w:rsidP="00222A87">
      <w:pPr>
        <w:pStyle w:val="gemStandard"/>
        <w:tabs>
          <w:tab w:val="left" w:pos="567"/>
        </w:tabs>
        <w:ind w:left="567" w:hanging="567"/>
      </w:pPr>
      <w:r w:rsidRPr="003458D4">
        <w:rPr>
          <w:b/>
        </w:rPr>
        <w:lastRenderedPageBreak/>
        <w:sym w:font="Wingdings" w:char="F0D6"/>
      </w:r>
      <w:r w:rsidRPr="003458D4">
        <w:tab/>
      </w:r>
      <w:r w:rsidR="00133CEB" w:rsidRPr="003458D4">
        <w:rPr>
          <w:b/>
        </w:rPr>
        <w:t>Card-G2-A_2252</w:t>
      </w:r>
      <w:r w:rsidR="00E71681" w:rsidRPr="003458D4">
        <w:rPr>
          <w:b/>
        </w:rPr>
        <w:t xml:space="preserve"> </w:t>
      </w:r>
      <w:r w:rsidRPr="003458D4">
        <w:rPr>
          <w:b/>
        </w:rPr>
        <w:t>Positionier</w:t>
      </w:r>
      <w:r w:rsidR="00E71681" w:rsidRPr="003458D4">
        <w:rPr>
          <w:b/>
        </w:rPr>
        <w:t>ung Schriftzug Gesundheitskarte</w:t>
      </w:r>
    </w:p>
    <w:p w:rsidR="00645474" w:rsidRDefault="00505880" w:rsidP="00311625">
      <w:pPr>
        <w:pStyle w:val="gemEinzug"/>
        <w:rPr>
          <w:b/>
        </w:rPr>
      </w:pPr>
      <w:r w:rsidRPr="003458D4">
        <w:t>Die Maße aus der</w:t>
      </w:r>
      <w:r w:rsidR="00222A87" w:rsidRPr="003458D4">
        <w:t xml:space="preserve"> </w:t>
      </w:r>
      <w:r w:rsidR="007E1887" w:rsidRPr="003458D4">
        <w:t xml:space="preserve">Abbildung </w:t>
      </w:r>
      <w:r w:rsidR="000C2863" w:rsidRPr="003458D4">
        <w:fldChar w:fldCharType="begin"/>
      </w:r>
      <w:r w:rsidR="000C2863" w:rsidRPr="003458D4">
        <w:instrText xml:space="preserve"> REF Abb_eGKOPT_3 \h </w:instrText>
      </w:r>
      <w:r w:rsidR="00BA2E89" w:rsidRPr="003458D4">
        <w:instrText xml:space="preserve"> \* MERGEFORMAT </w:instrText>
      </w:r>
      <w:r w:rsidR="000C2863" w:rsidRPr="003458D4">
        <w:fldChar w:fldCharType="separate"/>
      </w:r>
      <w:r w:rsidR="00982A23" w:rsidRPr="003458D4">
        <w:t>Abb_eGKOPT_3</w:t>
      </w:r>
      <w:r w:rsidR="000C2863" w:rsidRPr="003458D4">
        <w:fldChar w:fldCharType="end"/>
      </w:r>
      <w:r w:rsidR="007E1887" w:rsidRPr="003458D4">
        <w:t xml:space="preserve"> </w:t>
      </w:r>
      <w:r w:rsidR="00222A87" w:rsidRPr="003458D4">
        <w:t xml:space="preserve">bezüglich der Position der Elemente </w:t>
      </w:r>
      <w:r w:rsidR="000176A4" w:rsidRPr="003458D4">
        <w:t xml:space="preserve">„Schriftzug Gesundheitskarte“ und „Kennzeichnung Generation“ </w:t>
      </w:r>
      <w:r w:rsidR="00EC6071" w:rsidRPr="003458D4">
        <w:t xml:space="preserve">der eGK </w:t>
      </w:r>
      <w:r w:rsidR="00222A87" w:rsidRPr="003458D4">
        <w:t>MÜ</w:t>
      </w:r>
      <w:r w:rsidR="00222A87" w:rsidRPr="003458D4">
        <w:t>S</w:t>
      </w:r>
      <w:r w:rsidR="00222A87" w:rsidRPr="003458D4">
        <w:t>SEN eingehalten werden.</w:t>
      </w:r>
    </w:p>
    <w:p w:rsidR="00222A87" w:rsidRPr="00645474" w:rsidRDefault="00645474" w:rsidP="00645474">
      <w:pPr>
        <w:pStyle w:val="gemStandard"/>
      </w:pPr>
      <w:r>
        <w:rPr>
          <w:b/>
        </w:rPr>
        <w:sym w:font="Wingdings" w:char="F0D5"/>
      </w:r>
    </w:p>
    <w:p w:rsidR="00222A87" w:rsidRPr="003458D4" w:rsidRDefault="00222A87" w:rsidP="00222A87">
      <w:pPr>
        <w:pStyle w:val="gemStandard"/>
        <w:tabs>
          <w:tab w:val="left" w:pos="567"/>
        </w:tabs>
        <w:ind w:left="567" w:hanging="567"/>
      </w:pPr>
      <w:r w:rsidRPr="003458D4">
        <w:rPr>
          <w:b/>
        </w:rPr>
        <w:sym w:font="Wingdings" w:char="F0D6"/>
      </w:r>
      <w:r w:rsidRPr="003458D4">
        <w:tab/>
      </w:r>
      <w:r w:rsidR="00133CEB" w:rsidRPr="003458D4">
        <w:rPr>
          <w:b/>
        </w:rPr>
        <w:t>Card-G2-A_2253</w:t>
      </w:r>
      <w:r w:rsidR="00E71681" w:rsidRPr="003458D4">
        <w:rPr>
          <w:b/>
        </w:rPr>
        <w:t xml:space="preserve"> </w:t>
      </w:r>
      <w:r w:rsidRPr="003458D4">
        <w:rPr>
          <w:b/>
        </w:rPr>
        <w:t>Schrift</w:t>
      </w:r>
      <w:r w:rsidR="00E71681" w:rsidRPr="003458D4">
        <w:rPr>
          <w:b/>
        </w:rPr>
        <w:t>art Schriftzug Gesundheitskarte</w:t>
      </w:r>
    </w:p>
    <w:p w:rsidR="00645474" w:rsidRDefault="00222A87" w:rsidP="00311625">
      <w:pPr>
        <w:pStyle w:val="gemEinzug"/>
        <w:rPr>
          <w:b/>
        </w:rPr>
      </w:pPr>
      <w:r w:rsidRPr="003458D4">
        <w:t xml:space="preserve">Für das Wort „Gesundheitskarte“ </w:t>
      </w:r>
      <w:r w:rsidR="007A44D1" w:rsidRPr="003458D4">
        <w:t xml:space="preserve">der eGK </w:t>
      </w:r>
      <w:r w:rsidRPr="003458D4">
        <w:t>MUSS die Schriftart Verdana True Type in der Größe 12 pt fett in Schwarz verwe</w:t>
      </w:r>
      <w:r w:rsidRPr="003458D4">
        <w:t>n</w:t>
      </w:r>
      <w:r w:rsidRPr="003458D4">
        <w:t xml:space="preserve">det werden. </w:t>
      </w:r>
    </w:p>
    <w:p w:rsidR="00746A43" w:rsidRPr="00645474" w:rsidRDefault="00645474" w:rsidP="00645474">
      <w:pPr>
        <w:pStyle w:val="gemStandard"/>
      </w:pPr>
      <w:r>
        <w:rPr>
          <w:b/>
        </w:rPr>
        <w:sym w:font="Wingdings" w:char="F0D5"/>
      </w:r>
    </w:p>
    <w:p w:rsidR="00222A87" w:rsidRPr="003458D4" w:rsidRDefault="00222A87" w:rsidP="00222A87">
      <w:pPr>
        <w:pStyle w:val="gemStandard"/>
        <w:tabs>
          <w:tab w:val="left" w:pos="567"/>
        </w:tabs>
        <w:ind w:left="567" w:hanging="567"/>
      </w:pPr>
      <w:r w:rsidRPr="003458D4">
        <w:rPr>
          <w:b/>
        </w:rPr>
        <w:sym w:font="Wingdings" w:char="F0D6"/>
      </w:r>
      <w:r w:rsidRPr="003458D4">
        <w:tab/>
      </w:r>
      <w:r w:rsidR="00133CEB" w:rsidRPr="003458D4">
        <w:rPr>
          <w:b/>
        </w:rPr>
        <w:t>Card-G2-A_2254</w:t>
      </w:r>
      <w:r w:rsidR="00E71681" w:rsidRPr="003458D4">
        <w:rPr>
          <w:b/>
        </w:rPr>
        <w:t xml:space="preserve"> </w:t>
      </w:r>
      <w:r w:rsidRPr="003458D4">
        <w:rPr>
          <w:b/>
        </w:rPr>
        <w:t>Schattier</w:t>
      </w:r>
      <w:r w:rsidR="00E71681" w:rsidRPr="003458D4">
        <w:rPr>
          <w:b/>
        </w:rPr>
        <w:t>ung Schriftzug Gesundheitskarte</w:t>
      </w:r>
      <w:r w:rsidR="007D3C31" w:rsidRPr="003458D4">
        <w:rPr>
          <w:b/>
        </w:rPr>
        <w:t>: Fa</w:t>
      </w:r>
      <w:r w:rsidR="007D3C31" w:rsidRPr="003458D4">
        <w:rPr>
          <w:b/>
        </w:rPr>
        <w:t>r</w:t>
      </w:r>
      <w:r w:rsidR="007D3C31" w:rsidRPr="003458D4">
        <w:rPr>
          <w:b/>
        </w:rPr>
        <w:t>be</w:t>
      </w:r>
    </w:p>
    <w:p w:rsidR="00645474" w:rsidRDefault="00222A87" w:rsidP="00311625">
      <w:pPr>
        <w:pStyle w:val="gemEinzug"/>
        <w:rPr>
          <w:b/>
        </w:rPr>
      </w:pPr>
      <w:r w:rsidRPr="003458D4">
        <w:t xml:space="preserve">Optional KANN die Schrift </w:t>
      </w:r>
      <w:r w:rsidR="007A44D1" w:rsidRPr="003458D4">
        <w:t xml:space="preserve">des Schriftzugs </w:t>
      </w:r>
      <w:r w:rsidR="00653A49" w:rsidRPr="003458D4">
        <w:t>„</w:t>
      </w:r>
      <w:r w:rsidR="007A44D1" w:rsidRPr="003458D4">
        <w:t>Gesundheitskarte</w:t>
      </w:r>
      <w:r w:rsidR="00653A49" w:rsidRPr="003458D4">
        <w:t>“</w:t>
      </w:r>
      <w:r w:rsidR="007A44D1" w:rsidRPr="003458D4">
        <w:t xml:space="preserve"> der eGK </w:t>
      </w:r>
      <w:r w:rsidRPr="003458D4">
        <w:t>grau scha</w:t>
      </w:r>
      <w:r w:rsidRPr="003458D4">
        <w:t>t</w:t>
      </w:r>
      <w:r w:rsidRPr="003458D4">
        <w:t xml:space="preserve">tiert werden (Schattierung entweder in Schwarz-Raster (65 %) und Gelb-Raster (25 %), in HKS 96 oder in gerastertem Schwarz (65 %)). </w:t>
      </w:r>
    </w:p>
    <w:p w:rsidR="0098496E" w:rsidRPr="00645474" w:rsidRDefault="00645474" w:rsidP="00645474">
      <w:pPr>
        <w:pStyle w:val="gemStandard"/>
      </w:pPr>
      <w:r>
        <w:rPr>
          <w:b/>
        </w:rPr>
        <w:sym w:font="Wingdings" w:char="F0D5"/>
      </w:r>
    </w:p>
    <w:p w:rsidR="007D3C31" w:rsidRPr="003458D4" w:rsidRDefault="007D3C31" w:rsidP="007D3C31">
      <w:pPr>
        <w:pStyle w:val="gemStandard"/>
        <w:tabs>
          <w:tab w:val="left" w:pos="567"/>
        </w:tabs>
        <w:ind w:left="567" w:hanging="567"/>
        <w:rPr>
          <w:b/>
        </w:rPr>
      </w:pPr>
      <w:r w:rsidRPr="003458D4">
        <w:rPr>
          <w:b/>
        </w:rPr>
        <w:sym w:font="Wingdings" w:char="F0D6"/>
      </w:r>
      <w:r w:rsidRPr="003458D4">
        <w:rPr>
          <w:b/>
        </w:rPr>
        <w:tab/>
      </w:r>
      <w:r w:rsidR="00133CEB" w:rsidRPr="003458D4">
        <w:rPr>
          <w:b/>
        </w:rPr>
        <w:t>Card-G2-A_2255</w:t>
      </w:r>
      <w:r w:rsidRPr="003458D4">
        <w:rPr>
          <w:b/>
        </w:rPr>
        <w:t xml:space="preserve"> Schattierung Schriftzug Gesundheitskarte: Position</w:t>
      </w:r>
    </w:p>
    <w:p w:rsidR="00645474" w:rsidRDefault="00746A43" w:rsidP="00311625">
      <w:pPr>
        <w:pStyle w:val="gemEinzug"/>
        <w:rPr>
          <w:b/>
        </w:rPr>
      </w:pPr>
      <w:r w:rsidRPr="003458D4">
        <w:t>Sofern eine</w:t>
      </w:r>
      <w:r w:rsidR="00DD3BF9" w:rsidRPr="003458D4">
        <w:t xml:space="preserve"> Schattierung </w:t>
      </w:r>
      <w:r w:rsidRPr="003458D4">
        <w:t xml:space="preserve">für den Schriftzug „Gesundheitskarte“ </w:t>
      </w:r>
      <w:r w:rsidR="00653A49" w:rsidRPr="003458D4">
        <w:t xml:space="preserve">der eGK </w:t>
      </w:r>
      <w:r w:rsidR="00DD3BF9" w:rsidRPr="003458D4">
        <w:t>gewählt wird</w:t>
      </w:r>
      <w:r w:rsidRPr="003458D4">
        <w:t>, MUSS d</w:t>
      </w:r>
      <w:r w:rsidR="007D3C31" w:rsidRPr="003458D4">
        <w:t>er grau schattierte Schriftzug „Gesundheitskarte“ in gleicher Schriftart und -größe um je 0,28mm nach rechts und nach unten ve</w:t>
      </w:r>
      <w:r w:rsidR="007D3C31" w:rsidRPr="003458D4">
        <w:t>r</w:t>
      </w:r>
      <w:r w:rsidR="007D3C31" w:rsidRPr="003458D4">
        <w:t>setzt werden</w:t>
      </w:r>
      <w:r w:rsidR="007D3C31" w:rsidRPr="003458D4">
        <w:rPr>
          <w:b/>
        </w:rPr>
        <w:t xml:space="preserve"> </w:t>
      </w:r>
    </w:p>
    <w:p w:rsidR="007D3C31" w:rsidRPr="00645474" w:rsidRDefault="00645474" w:rsidP="00645474">
      <w:pPr>
        <w:pStyle w:val="gemStandard"/>
      </w:pPr>
      <w:r>
        <w:rPr>
          <w:b/>
        </w:rPr>
        <w:sym w:font="Wingdings" w:char="F0D5"/>
      </w:r>
    </w:p>
    <w:p w:rsidR="00886A3A" w:rsidRPr="003458D4" w:rsidRDefault="00886A3A" w:rsidP="008B7E00">
      <w:pPr>
        <w:pStyle w:val="gemStandard"/>
      </w:pPr>
      <w:r w:rsidRPr="003458D4">
        <w:t>Um eine eindeutige Positionierung des Wortes „Gesundheitskarte“ mit und ohne Schatti</w:t>
      </w:r>
      <w:r w:rsidRPr="003458D4">
        <w:t>e</w:t>
      </w:r>
      <w:r w:rsidRPr="003458D4">
        <w:t>rung sicherzustellen, werden unterschiedliche Maße für die Positionierung des Schriftzugs mit und ohne Schatt</w:t>
      </w:r>
      <w:r w:rsidR="00AF6587" w:rsidRPr="003458D4">
        <w:t>ierung</w:t>
      </w:r>
      <w:r w:rsidRPr="003458D4">
        <w:t xml:space="preserve"> a</w:t>
      </w:r>
      <w:r w:rsidRPr="003458D4">
        <w:t>n</w:t>
      </w:r>
      <w:r w:rsidRPr="003458D4">
        <w:t>gegeben:</w:t>
      </w:r>
    </w:p>
    <w:p w:rsidR="00222A87" w:rsidRPr="003458D4" w:rsidRDefault="00222A87" w:rsidP="00222A87">
      <w:pPr>
        <w:pStyle w:val="gemStandard"/>
        <w:tabs>
          <w:tab w:val="left" w:pos="567"/>
        </w:tabs>
        <w:ind w:left="567" w:hanging="567"/>
      </w:pPr>
      <w:r w:rsidRPr="003458D4">
        <w:rPr>
          <w:b/>
        </w:rPr>
        <w:sym w:font="Wingdings" w:char="F0D6"/>
      </w:r>
      <w:r w:rsidRPr="003458D4">
        <w:tab/>
      </w:r>
      <w:r w:rsidR="00133CEB" w:rsidRPr="003458D4">
        <w:rPr>
          <w:b/>
        </w:rPr>
        <w:t>Card-G2-A_2256</w:t>
      </w:r>
      <w:r w:rsidR="00E71681" w:rsidRPr="003458D4">
        <w:rPr>
          <w:b/>
        </w:rPr>
        <w:t xml:space="preserve"> </w:t>
      </w:r>
      <w:r w:rsidRPr="003458D4">
        <w:rPr>
          <w:b/>
        </w:rPr>
        <w:t>Bemaßung Schriftzug Gesundheitskarte ohne Schatti</w:t>
      </w:r>
      <w:r w:rsidRPr="003458D4">
        <w:rPr>
          <w:b/>
        </w:rPr>
        <w:t>e</w:t>
      </w:r>
      <w:r w:rsidR="00E71681" w:rsidRPr="003458D4">
        <w:rPr>
          <w:b/>
        </w:rPr>
        <w:t>rung</w:t>
      </w:r>
    </w:p>
    <w:p w:rsidR="00222A87" w:rsidRPr="003458D4" w:rsidRDefault="00222A87" w:rsidP="00311625">
      <w:pPr>
        <w:pStyle w:val="gemEinzug"/>
      </w:pPr>
      <w:r w:rsidRPr="003458D4">
        <w:t xml:space="preserve">Folgende Maße MÜSSEN für den Schriftzug „Gesundheitskarte“ </w:t>
      </w:r>
      <w:r w:rsidR="007A44D1" w:rsidRPr="003458D4">
        <w:t xml:space="preserve">der eGK </w:t>
      </w:r>
      <w:r w:rsidRPr="003458D4">
        <w:t>ohne Schattierung ei</w:t>
      </w:r>
      <w:r w:rsidRPr="003458D4">
        <w:t>n</w:t>
      </w:r>
      <w:r w:rsidRPr="003458D4">
        <w:t>gehalten werden:</w:t>
      </w:r>
    </w:p>
    <w:p w:rsidR="00222A87" w:rsidRPr="003458D4" w:rsidRDefault="00222A87" w:rsidP="00E71681">
      <w:pPr>
        <w:pStyle w:val="gemAufzhlung"/>
      </w:pPr>
      <w:r w:rsidRPr="003458D4">
        <w:t>Oberkante bei 2,5 mm, Unterkante bei 5,72 mm,</w:t>
      </w:r>
    </w:p>
    <w:p w:rsidR="00645474" w:rsidRDefault="00222A87" w:rsidP="00E71681">
      <w:pPr>
        <w:pStyle w:val="gemAufzhlung"/>
        <w:rPr>
          <w:b/>
        </w:rPr>
      </w:pPr>
      <w:r w:rsidRPr="003458D4">
        <w:t>linke Kante bei 39,2 mm, rechtsbündig bei 80,80 mm</w:t>
      </w:r>
    </w:p>
    <w:p w:rsidR="00222A87" w:rsidRPr="00645474" w:rsidRDefault="00645474" w:rsidP="00645474">
      <w:pPr>
        <w:pStyle w:val="gemStandard"/>
      </w:pPr>
      <w:r>
        <w:rPr>
          <w:b/>
        </w:rPr>
        <w:sym w:font="Wingdings" w:char="F0D5"/>
      </w:r>
    </w:p>
    <w:p w:rsidR="00FA5F28" w:rsidRPr="003458D4" w:rsidRDefault="00FA5F28" w:rsidP="00FA5F28">
      <w:pPr>
        <w:pStyle w:val="gemStandard"/>
        <w:tabs>
          <w:tab w:val="left" w:pos="567"/>
        </w:tabs>
        <w:ind w:left="567" w:hanging="567"/>
        <w:rPr>
          <w:b/>
          <w:lang w:val="en-US"/>
        </w:rPr>
      </w:pPr>
      <w:r w:rsidRPr="003458D4">
        <w:rPr>
          <w:b/>
        </w:rPr>
        <w:sym w:font="Wingdings" w:char="F0D6"/>
      </w:r>
      <w:r w:rsidRPr="003458D4">
        <w:rPr>
          <w:b/>
          <w:lang w:val="en-US"/>
        </w:rPr>
        <w:tab/>
      </w:r>
      <w:r w:rsidR="00202872" w:rsidRPr="003458D4">
        <w:rPr>
          <w:b/>
          <w:lang w:val="en-US"/>
        </w:rPr>
        <w:t>Card-G2-A_2885</w:t>
      </w:r>
      <w:r w:rsidRPr="003458D4">
        <w:rPr>
          <w:b/>
          <w:lang w:val="en-US"/>
        </w:rPr>
        <w:t xml:space="preserve"> Position von G2</w:t>
      </w:r>
    </w:p>
    <w:p w:rsidR="00645474" w:rsidRDefault="00FA5F28" w:rsidP="00FA5F28">
      <w:pPr>
        <w:pStyle w:val="gemEinzug"/>
        <w:jc w:val="left"/>
        <w:rPr>
          <w:b/>
        </w:rPr>
      </w:pPr>
      <w:r w:rsidRPr="003458D4">
        <w:t xml:space="preserve">Der Schriftzug „G 2“ MUSS in folgender Position </w:t>
      </w:r>
      <w:r w:rsidR="00E96B23" w:rsidRPr="003458D4">
        <w:t>auf die</w:t>
      </w:r>
      <w:r w:rsidR="00653A49" w:rsidRPr="003458D4">
        <w:t xml:space="preserve"> eGK </w:t>
      </w:r>
      <w:r w:rsidRPr="003458D4">
        <w:t>gedruckt werden:</w:t>
      </w:r>
      <w:r w:rsidRPr="003458D4">
        <w:br/>
        <w:t xml:space="preserve">Unterkante bei 10,5 mm, rechtsbündig bei 80,80 mm </w:t>
      </w:r>
    </w:p>
    <w:p w:rsidR="00FA5F28" w:rsidRPr="00645474" w:rsidRDefault="00645474" w:rsidP="00645474">
      <w:pPr>
        <w:pStyle w:val="gemStandard"/>
      </w:pPr>
      <w:r>
        <w:rPr>
          <w:b/>
        </w:rPr>
        <w:sym w:font="Wingdings" w:char="F0D5"/>
      </w:r>
    </w:p>
    <w:p w:rsidR="00222A87" w:rsidRPr="003458D4" w:rsidRDefault="00222A87" w:rsidP="00222A87">
      <w:pPr>
        <w:pStyle w:val="gemStandard"/>
        <w:tabs>
          <w:tab w:val="left" w:pos="567"/>
        </w:tabs>
        <w:ind w:left="567" w:hanging="567"/>
      </w:pPr>
      <w:r w:rsidRPr="003458D4">
        <w:rPr>
          <w:b/>
        </w:rPr>
        <w:sym w:font="Wingdings" w:char="F0D6"/>
      </w:r>
      <w:r w:rsidRPr="003458D4">
        <w:tab/>
      </w:r>
      <w:r w:rsidR="00133CEB" w:rsidRPr="003458D4">
        <w:rPr>
          <w:b/>
        </w:rPr>
        <w:t>Card-G2-A_2257</w:t>
      </w:r>
      <w:r w:rsidR="00E71681" w:rsidRPr="003458D4">
        <w:rPr>
          <w:b/>
        </w:rPr>
        <w:t xml:space="preserve"> </w:t>
      </w:r>
      <w:r w:rsidRPr="003458D4">
        <w:rPr>
          <w:b/>
        </w:rPr>
        <w:t>Bemaßung Schriftzug Gesundheitskarte mit Scha</w:t>
      </w:r>
      <w:r w:rsidRPr="003458D4">
        <w:rPr>
          <w:b/>
        </w:rPr>
        <w:t>t</w:t>
      </w:r>
      <w:r w:rsidRPr="003458D4">
        <w:rPr>
          <w:b/>
        </w:rPr>
        <w:t>tie</w:t>
      </w:r>
      <w:r w:rsidR="00E71681" w:rsidRPr="003458D4">
        <w:rPr>
          <w:b/>
        </w:rPr>
        <w:t>rung</w:t>
      </w:r>
    </w:p>
    <w:p w:rsidR="00222A87" w:rsidRPr="003458D4" w:rsidRDefault="00222A87" w:rsidP="00311625">
      <w:pPr>
        <w:pStyle w:val="gemEinzug"/>
      </w:pPr>
      <w:r w:rsidRPr="003458D4">
        <w:t xml:space="preserve">Folgende Maße MÜSSEN für den Schriftzug „Gesundheitskarte“ </w:t>
      </w:r>
      <w:r w:rsidR="007A44D1" w:rsidRPr="003458D4">
        <w:t xml:space="preserve">der eGK </w:t>
      </w:r>
      <w:r w:rsidRPr="003458D4">
        <w:t>mit Scha</w:t>
      </w:r>
      <w:r w:rsidRPr="003458D4">
        <w:t>t</w:t>
      </w:r>
      <w:r w:rsidRPr="003458D4">
        <w:t>tierung ei</w:t>
      </w:r>
      <w:r w:rsidRPr="003458D4">
        <w:t>n</w:t>
      </w:r>
      <w:r w:rsidRPr="003458D4">
        <w:t>gehalten werden:</w:t>
      </w:r>
    </w:p>
    <w:p w:rsidR="00222A87" w:rsidRPr="003458D4" w:rsidRDefault="00222A87" w:rsidP="00E71681">
      <w:pPr>
        <w:pStyle w:val="gemAufzhlung"/>
      </w:pPr>
      <w:r w:rsidRPr="003458D4">
        <w:t>Oberkante bei 2,5 mm , Unterkante bei 6,00 mm</w:t>
      </w:r>
    </w:p>
    <w:p w:rsidR="00222A87" w:rsidRPr="003458D4" w:rsidRDefault="00222A87" w:rsidP="00E71681">
      <w:pPr>
        <w:pStyle w:val="gemAufzhlung"/>
      </w:pPr>
      <w:r w:rsidRPr="003458D4">
        <w:lastRenderedPageBreak/>
        <w:t>linke Kante bei 38,92 mm, rechtsbündig (Schatten) bei 80,80 mm</w:t>
      </w:r>
    </w:p>
    <w:p w:rsidR="00645474" w:rsidRDefault="00222A87" w:rsidP="00E71681">
      <w:pPr>
        <w:pStyle w:val="gemAufzhlung"/>
        <w:rPr>
          <w:b/>
        </w:rPr>
      </w:pPr>
      <w:r w:rsidRPr="003458D4">
        <w:t>Schr</w:t>
      </w:r>
      <w:r w:rsidR="000A6906" w:rsidRPr="003458D4">
        <w:t>iftzug „G 2“ Unterkante bei 10,</w:t>
      </w:r>
      <w:r w:rsidRPr="003458D4">
        <w:t>5 mm, rechtsbündig bei 80,80 mm</w:t>
      </w:r>
      <w:r w:rsidR="00F3682C" w:rsidRPr="003458D4">
        <w:t xml:space="preserve"> </w:t>
      </w:r>
    </w:p>
    <w:p w:rsidR="00D52E1E" w:rsidRPr="00645474" w:rsidRDefault="00645474" w:rsidP="00645474">
      <w:pPr>
        <w:pStyle w:val="gemStandard"/>
      </w:pPr>
      <w:r>
        <w:rPr>
          <w:b/>
        </w:rPr>
        <w:sym w:font="Wingdings" w:char="F0D5"/>
      </w:r>
    </w:p>
    <w:p w:rsidR="00D52E1E" w:rsidRPr="003458D4" w:rsidRDefault="00D52E1E" w:rsidP="00D52E1E">
      <w:pPr>
        <w:pStyle w:val="gemStandard"/>
        <w:tabs>
          <w:tab w:val="left" w:pos="567"/>
        </w:tabs>
        <w:ind w:left="567" w:hanging="567"/>
      </w:pPr>
      <w:r w:rsidRPr="003458D4">
        <w:rPr>
          <w:b/>
        </w:rPr>
        <w:sym w:font="Wingdings" w:char="F0D6"/>
      </w:r>
      <w:r w:rsidRPr="003458D4">
        <w:tab/>
      </w:r>
      <w:r w:rsidR="00133CEB" w:rsidRPr="003458D4">
        <w:rPr>
          <w:b/>
        </w:rPr>
        <w:t>Card-G2-A_2259</w:t>
      </w:r>
      <w:r w:rsidR="00E71681" w:rsidRPr="003458D4">
        <w:rPr>
          <w:b/>
        </w:rPr>
        <w:t xml:space="preserve"> </w:t>
      </w:r>
      <w:r w:rsidRPr="003458D4">
        <w:rPr>
          <w:b/>
        </w:rPr>
        <w:t>Fa</w:t>
      </w:r>
      <w:r w:rsidR="00E71681" w:rsidRPr="003458D4">
        <w:rPr>
          <w:b/>
        </w:rPr>
        <w:t>rbgebung Block nationale Farben</w:t>
      </w:r>
    </w:p>
    <w:p w:rsidR="00645474" w:rsidRDefault="00D52E1E" w:rsidP="00311625">
      <w:pPr>
        <w:pStyle w:val="gemEinzug"/>
        <w:rPr>
          <w:b/>
        </w:rPr>
      </w:pPr>
      <w:r w:rsidRPr="003458D4">
        <w:t xml:space="preserve">Die Farbgebung für den Block in den nationalen Farben </w:t>
      </w:r>
      <w:r w:rsidR="007A44D1" w:rsidRPr="003458D4">
        <w:t xml:space="preserve">der eGK </w:t>
      </w:r>
      <w:r w:rsidRPr="003458D4">
        <w:t>ist vierfarbig CMYK. Als CMYK-Werte MÜSSEN für Rot C10 M100 Y100 und für Gold M25 Y100 verwendet we</w:t>
      </w:r>
      <w:r w:rsidRPr="003458D4">
        <w:t>r</w:t>
      </w:r>
      <w:r w:rsidRPr="003458D4">
        <w:t>den.</w:t>
      </w:r>
    </w:p>
    <w:p w:rsidR="0098496E" w:rsidRPr="00645474" w:rsidRDefault="00645474" w:rsidP="00645474">
      <w:pPr>
        <w:pStyle w:val="gemStandard"/>
      </w:pPr>
      <w:r>
        <w:rPr>
          <w:b/>
        </w:rPr>
        <w:sym w:font="Wingdings" w:char="F0D5"/>
      </w:r>
    </w:p>
    <w:p w:rsidR="00D52E1E" w:rsidRPr="003458D4" w:rsidRDefault="00D52E1E" w:rsidP="00D52E1E">
      <w:pPr>
        <w:pStyle w:val="gemStandard"/>
        <w:tabs>
          <w:tab w:val="left" w:pos="567"/>
        </w:tabs>
        <w:ind w:left="567" w:hanging="567"/>
      </w:pPr>
      <w:r w:rsidRPr="003458D4">
        <w:rPr>
          <w:b/>
        </w:rPr>
        <w:sym w:font="Wingdings" w:char="F0D6"/>
      </w:r>
      <w:r w:rsidRPr="003458D4">
        <w:tab/>
      </w:r>
      <w:r w:rsidR="00133CEB" w:rsidRPr="003458D4">
        <w:rPr>
          <w:b/>
        </w:rPr>
        <w:t>Card-G2-A_2260</w:t>
      </w:r>
      <w:r w:rsidR="00E71681" w:rsidRPr="003458D4">
        <w:rPr>
          <w:b/>
        </w:rPr>
        <w:t xml:space="preserve"> Schriftart G2</w:t>
      </w:r>
    </w:p>
    <w:p w:rsidR="00645474" w:rsidRDefault="00D52E1E" w:rsidP="00311625">
      <w:pPr>
        <w:pStyle w:val="gemEinzug"/>
        <w:rPr>
          <w:b/>
        </w:rPr>
      </w:pPr>
      <w:r w:rsidRPr="003458D4">
        <w:t xml:space="preserve">Für die Zeichenfolge „G 2“ </w:t>
      </w:r>
      <w:r w:rsidR="007A44D1" w:rsidRPr="003458D4">
        <w:t xml:space="preserve">auf der eGK </w:t>
      </w:r>
      <w:r w:rsidRPr="003458D4">
        <w:t>M</w:t>
      </w:r>
      <w:r w:rsidR="00AF6A6B" w:rsidRPr="003458D4">
        <w:t>USS</w:t>
      </w:r>
      <w:r w:rsidRPr="003458D4">
        <w:t xml:space="preserve"> die Schriftart Verdana True Type in der Größe 6 pt fett in Schwarz ve</w:t>
      </w:r>
      <w:r w:rsidRPr="003458D4">
        <w:t>r</w:t>
      </w:r>
      <w:r w:rsidRPr="003458D4">
        <w:t>wendet werden.</w:t>
      </w:r>
    </w:p>
    <w:p w:rsidR="00376F58" w:rsidRPr="00645474" w:rsidRDefault="00645474" w:rsidP="00645474">
      <w:pPr>
        <w:pStyle w:val="gemStandard"/>
      </w:pPr>
      <w:r>
        <w:rPr>
          <w:b/>
        </w:rPr>
        <w:sym w:font="Wingdings" w:char="F0D5"/>
      </w:r>
    </w:p>
    <w:p w:rsidR="0098496E" w:rsidRPr="003458D4" w:rsidRDefault="0098496E" w:rsidP="00645474">
      <w:pPr>
        <w:pStyle w:val="berschrift5"/>
      </w:pPr>
      <w:bookmarkStart w:id="119" w:name="_Toc486248328"/>
      <w:r w:rsidRPr="003458D4">
        <w:t>Legenden zu den Druckzeilen in Feld 5</w:t>
      </w:r>
      <w:bookmarkEnd w:id="119"/>
    </w:p>
    <w:p w:rsidR="00D52E1E" w:rsidRPr="003458D4" w:rsidRDefault="00D52E1E" w:rsidP="00D52E1E">
      <w:pPr>
        <w:pStyle w:val="gemStandard"/>
        <w:tabs>
          <w:tab w:val="left" w:pos="567"/>
        </w:tabs>
        <w:ind w:left="567" w:hanging="567"/>
      </w:pPr>
      <w:r w:rsidRPr="003458D4">
        <w:sym w:font="Wingdings" w:char="F0D6"/>
      </w:r>
      <w:r w:rsidR="00034573" w:rsidRPr="003458D4">
        <w:tab/>
      </w:r>
      <w:r w:rsidR="00133CEB" w:rsidRPr="003458D4">
        <w:rPr>
          <w:b/>
        </w:rPr>
        <w:t>Card-G2-A_2261</w:t>
      </w:r>
      <w:r w:rsidR="00E71681" w:rsidRPr="003458D4">
        <w:rPr>
          <w:b/>
        </w:rPr>
        <w:t xml:space="preserve"> </w:t>
      </w:r>
      <w:r w:rsidRPr="003458D4">
        <w:rPr>
          <w:b/>
        </w:rPr>
        <w:t>Text Ve</w:t>
      </w:r>
      <w:r w:rsidR="00E71681" w:rsidRPr="003458D4">
        <w:rPr>
          <w:b/>
        </w:rPr>
        <w:t>rsicherung - Versichertennummer</w:t>
      </w:r>
    </w:p>
    <w:p w:rsidR="00645474" w:rsidRDefault="00D52E1E" w:rsidP="00311625">
      <w:pPr>
        <w:pStyle w:val="gemEinzug"/>
      </w:pPr>
      <w:r w:rsidRPr="003458D4">
        <w:t xml:space="preserve">Als weitere unveränderbare Elemente MÜSSEN </w:t>
      </w:r>
      <w:r w:rsidR="007A44D1" w:rsidRPr="003458D4">
        <w:t xml:space="preserve">auf der eGK </w:t>
      </w:r>
      <w:r w:rsidRPr="003458D4">
        <w:t>die Legenden „Vers</w:t>
      </w:r>
      <w:r w:rsidRPr="003458D4">
        <w:t>i</w:t>
      </w:r>
      <w:r w:rsidRPr="003458D4">
        <w:t>che</w:t>
      </w:r>
      <w:r w:rsidR="00601FAB" w:rsidRPr="003458D4">
        <w:softHyphen/>
      </w:r>
      <w:r w:rsidRPr="003458D4">
        <w:t>rung“ und „Versichertennummer“ zu den Druckzeilen in Feld 5</w:t>
      </w:r>
      <w:r w:rsidR="00746A43" w:rsidRPr="003458D4">
        <w:t xml:space="preserve"> gemäß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Pr="003458D4">
        <w:t xml:space="preserve"> aufgedruckt we</w:t>
      </w:r>
      <w:r w:rsidRPr="003458D4">
        <w:t>r</w:t>
      </w:r>
      <w:r w:rsidRPr="003458D4">
        <w:t>den.</w:t>
      </w:r>
      <w:r w:rsidR="00F3682C" w:rsidRPr="003458D4">
        <w:t xml:space="preserve"> </w:t>
      </w:r>
    </w:p>
    <w:p w:rsidR="00D52E1E" w:rsidRPr="00645474" w:rsidRDefault="00645474" w:rsidP="00645474">
      <w:pPr>
        <w:pStyle w:val="gemStandard"/>
      </w:pPr>
      <w:r>
        <w:rPr>
          <w:b/>
        </w:rPr>
        <w:sym w:font="Wingdings" w:char="F0D5"/>
      </w:r>
    </w:p>
    <w:p w:rsidR="00F3682C" w:rsidRPr="003458D4" w:rsidRDefault="00F3682C" w:rsidP="00F3682C">
      <w:pPr>
        <w:pStyle w:val="gemStandard"/>
        <w:tabs>
          <w:tab w:val="left" w:pos="567"/>
        </w:tabs>
        <w:ind w:left="567" w:hanging="567"/>
        <w:rPr>
          <w:b/>
        </w:rPr>
      </w:pPr>
      <w:r w:rsidRPr="003458D4">
        <w:sym w:font="Wingdings" w:char="F0D6"/>
      </w:r>
      <w:r w:rsidRPr="003458D4">
        <w:tab/>
      </w:r>
      <w:r w:rsidR="00133CEB" w:rsidRPr="003458D4">
        <w:rPr>
          <w:b/>
        </w:rPr>
        <w:t>Card-G2-A_2262</w:t>
      </w:r>
      <w:r w:rsidR="00E71681" w:rsidRPr="003458D4">
        <w:rPr>
          <w:b/>
        </w:rPr>
        <w:t xml:space="preserve"> </w:t>
      </w:r>
      <w:r w:rsidRPr="003458D4">
        <w:rPr>
          <w:b/>
        </w:rPr>
        <w:t>Maße Text Versicherung - Versichertennummer</w:t>
      </w:r>
    </w:p>
    <w:p w:rsidR="00645474" w:rsidRDefault="00F3682C" w:rsidP="00311625">
      <w:pPr>
        <w:pStyle w:val="gemEinzug"/>
        <w:rPr>
          <w:b/>
        </w:rPr>
      </w:pPr>
      <w:r w:rsidRPr="003458D4">
        <w:t xml:space="preserve">Die Maße aus </w:t>
      </w:r>
      <w:r w:rsidR="007E1887" w:rsidRPr="003458D4">
        <w:t xml:space="preserve">den Abbildungen </w:t>
      </w:r>
      <w:r w:rsidR="000C2863" w:rsidRPr="003458D4">
        <w:fldChar w:fldCharType="begin"/>
      </w:r>
      <w:r w:rsidR="000C2863" w:rsidRPr="003458D4">
        <w:instrText xml:space="preserve"> REF Abb_eGKOPT_3 \h </w:instrText>
      </w:r>
      <w:r w:rsidR="00BA2E89" w:rsidRPr="003458D4">
        <w:instrText xml:space="preserve"> \* MERGEFORMAT </w:instrText>
      </w:r>
      <w:r w:rsidR="000C2863" w:rsidRPr="003458D4">
        <w:fldChar w:fldCharType="separate"/>
      </w:r>
      <w:r w:rsidR="00982A23" w:rsidRPr="003458D4">
        <w:t>Abb_eGKOPT_3</w:t>
      </w:r>
      <w:r w:rsidR="000C2863" w:rsidRPr="003458D4">
        <w:fldChar w:fldCharType="end"/>
      </w:r>
      <w:r w:rsidR="007E1887" w:rsidRPr="003458D4">
        <w:t xml:space="preserve"> und </w:t>
      </w:r>
      <w:r w:rsidR="000C2863" w:rsidRPr="003458D4">
        <w:fldChar w:fldCharType="begin"/>
      </w:r>
      <w:r w:rsidR="000C2863" w:rsidRPr="003458D4">
        <w:instrText xml:space="preserve"> REF Abb_eGKOPT_5 \h </w:instrText>
      </w:r>
      <w:r w:rsidR="00BA2E89" w:rsidRPr="003458D4">
        <w:instrText xml:space="preserve"> \* MERGEFORMAT </w:instrText>
      </w:r>
      <w:r w:rsidR="000C2863" w:rsidRPr="003458D4">
        <w:fldChar w:fldCharType="separate"/>
      </w:r>
      <w:r w:rsidR="00982A23" w:rsidRPr="003458D4">
        <w:t>Abb_eGKOPT_5</w:t>
      </w:r>
      <w:r w:rsidR="000C2863" w:rsidRPr="003458D4">
        <w:fldChar w:fldCharType="end"/>
      </w:r>
      <w:r w:rsidR="000176A4" w:rsidRPr="003458D4">
        <w:t xml:space="preserve"> bezüglich der Position d</w:t>
      </w:r>
      <w:r w:rsidRPr="003458D4">
        <w:t xml:space="preserve">er Elemente </w:t>
      </w:r>
      <w:r w:rsidR="000176A4" w:rsidRPr="003458D4">
        <w:t xml:space="preserve">„Versicherung“ und „Versichertennummer“ </w:t>
      </w:r>
      <w:r w:rsidR="007A44D1" w:rsidRPr="003458D4">
        <w:t xml:space="preserve">der eGK </w:t>
      </w:r>
      <w:r w:rsidRPr="003458D4">
        <w:t>MÜSSEN eingehalten we</w:t>
      </w:r>
      <w:r w:rsidRPr="003458D4">
        <w:t>r</w:t>
      </w:r>
      <w:r w:rsidRPr="003458D4">
        <w:t>den.</w:t>
      </w:r>
    </w:p>
    <w:p w:rsidR="0098496E" w:rsidRPr="00645474" w:rsidRDefault="00645474" w:rsidP="00645474">
      <w:pPr>
        <w:pStyle w:val="gemStandard"/>
      </w:pPr>
      <w:r>
        <w:rPr>
          <w:b/>
        </w:rPr>
        <w:sym w:font="Wingdings" w:char="F0D5"/>
      </w:r>
    </w:p>
    <w:p w:rsidR="0098496E" w:rsidRPr="003458D4" w:rsidRDefault="0098496E" w:rsidP="00645474">
      <w:pPr>
        <w:pStyle w:val="berschrift5"/>
      </w:pPr>
      <w:bookmarkStart w:id="120" w:name="_Toc486248329"/>
      <w:r w:rsidRPr="003458D4">
        <w:t>Logo BSI-Zertifikat zum Protection Profile der eGK (opti</w:t>
      </w:r>
      <w:r w:rsidRPr="003458D4">
        <w:t>o</w:t>
      </w:r>
      <w:r w:rsidRPr="003458D4">
        <w:t>nal)</w:t>
      </w:r>
      <w:bookmarkEnd w:id="120"/>
    </w:p>
    <w:p w:rsidR="00D52E1E" w:rsidRPr="003458D4" w:rsidRDefault="00D52E1E" w:rsidP="00D52E1E">
      <w:pPr>
        <w:pStyle w:val="gemStandard"/>
        <w:tabs>
          <w:tab w:val="left" w:pos="567"/>
        </w:tabs>
        <w:ind w:left="567" w:hanging="567"/>
      </w:pPr>
      <w:r w:rsidRPr="003458D4">
        <w:sym w:font="Wingdings" w:char="F0D6"/>
      </w:r>
      <w:r w:rsidR="00034573" w:rsidRPr="003458D4">
        <w:tab/>
      </w:r>
      <w:r w:rsidR="00133CEB" w:rsidRPr="003458D4">
        <w:rPr>
          <w:b/>
        </w:rPr>
        <w:t>Card-G2-A_2263</w:t>
      </w:r>
      <w:r w:rsidR="00E71681" w:rsidRPr="003458D4">
        <w:rPr>
          <w:b/>
        </w:rPr>
        <w:t xml:space="preserve"> BSI-Logo</w:t>
      </w:r>
    </w:p>
    <w:p w:rsidR="00645474" w:rsidRDefault="00D52E1E" w:rsidP="00311625">
      <w:pPr>
        <w:pStyle w:val="gemEinzug"/>
      </w:pPr>
      <w:r w:rsidRPr="003458D4">
        <w:t>Eine eGK, die vom BSI gemäß Protection Profile 00</w:t>
      </w:r>
      <w:r w:rsidR="00DB06E2" w:rsidRPr="003458D4">
        <w:t>82</w:t>
      </w:r>
      <w:r w:rsidRPr="003458D4">
        <w:t xml:space="preserve"> </w:t>
      </w:r>
      <w:r w:rsidR="003C757C" w:rsidRPr="003458D4">
        <w:fldChar w:fldCharType="begin"/>
      </w:r>
      <w:r w:rsidR="003C757C" w:rsidRPr="003458D4">
        <w:instrText xml:space="preserve"> REF BSI_CC_PP_082 \h </w:instrText>
      </w:r>
      <w:r w:rsidR="003C757C" w:rsidRPr="003458D4">
        <w:instrText xml:space="preserve"> \* MERGEFORMAT </w:instrText>
      </w:r>
      <w:r w:rsidR="003C757C" w:rsidRPr="003458D4">
        <w:fldChar w:fldCharType="separate"/>
      </w:r>
      <w:r w:rsidR="00982A23" w:rsidRPr="003458D4">
        <w:t xml:space="preserve"> [BSI-CC-PP-082</w:t>
      </w:r>
      <w:r w:rsidR="00982A23" w:rsidRPr="00645474">
        <w:rPr>
          <w:sz w:val="20"/>
        </w:rPr>
        <w:t>]</w:t>
      </w:r>
      <w:r w:rsidR="003C757C" w:rsidRPr="003458D4">
        <w:fldChar w:fldCharType="end"/>
      </w:r>
      <w:r w:rsidR="003C757C" w:rsidRPr="003458D4">
        <w:t xml:space="preserve"> </w:t>
      </w:r>
      <w:r w:rsidRPr="003458D4">
        <w:t>zertifiziert wurde, KANN als Nachweis ihrer Sicherheit in der rechten unteren Ecke mit dem BSI-Logo versehen werden. Das Logo ist im Standardlayout als sep</w:t>
      </w:r>
      <w:r w:rsidRPr="003458D4">
        <w:t>a</w:t>
      </w:r>
      <w:r w:rsidRPr="003458D4">
        <w:t>rates Element entha</w:t>
      </w:r>
      <w:r w:rsidRPr="003458D4">
        <w:t>l</w:t>
      </w:r>
      <w:r w:rsidRPr="003458D4">
        <w:t xml:space="preserve">ten. </w:t>
      </w:r>
    </w:p>
    <w:p w:rsidR="00AF6A6B" w:rsidRPr="00645474" w:rsidRDefault="00645474" w:rsidP="00645474">
      <w:pPr>
        <w:pStyle w:val="gemStandard"/>
      </w:pPr>
      <w:r>
        <w:rPr>
          <w:b/>
        </w:rPr>
        <w:sym w:font="Wingdings" w:char="F0D5"/>
      </w:r>
    </w:p>
    <w:p w:rsidR="00AF6A6B" w:rsidRPr="003458D4" w:rsidRDefault="00AF6A6B" w:rsidP="00AF6A6B">
      <w:pPr>
        <w:pStyle w:val="gemStandard"/>
        <w:tabs>
          <w:tab w:val="left" w:pos="567"/>
        </w:tabs>
        <w:ind w:left="567" w:hanging="567"/>
      </w:pPr>
      <w:r w:rsidRPr="003458D4">
        <w:sym w:font="Wingdings" w:char="F0D6"/>
      </w:r>
      <w:r w:rsidRPr="003458D4">
        <w:tab/>
      </w:r>
      <w:r w:rsidR="00133CEB" w:rsidRPr="003458D4">
        <w:rPr>
          <w:b/>
        </w:rPr>
        <w:t>Card-G2-A_2264</w:t>
      </w:r>
      <w:r w:rsidR="00E71681" w:rsidRPr="003458D4">
        <w:rPr>
          <w:b/>
        </w:rPr>
        <w:t xml:space="preserve"> </w:t>
      </w:r>
      <w:r w:rsidRPr="003458D4">
        <w:rPr>
          <w:b/>
        </w:rPr>
        <w:t>Maße bezüg</w:t>
      </w:r>
      <w:r w:rsidR="00E71681" w:rsidRPr="003458D4">
        <w:rPr>
          <w:b/>
        </w:rPr>
        <w:t>lich der Position des BSI-Logos</w:t>
      </w:r>
    </w:p>
    <w:p w:rsidR="00F3682C" w:rsidRPr="003458D4" w:rsidRDefault="00746A43" w:rsidP="00311625">
      <w:pPr>
        <w:pStyle w:val="gemEinzug"/>
      </w:pPr>
      <w:r w:rsidRPr="003458D4">
        <w:t>Bezüglich der Position des BSI-Logos auf der eGK MÜSSEN d</w:t>
      </w:r>
      <w:r w:rsidR="00AF6A6B" w:rsidRPr="003458D4">
        <w:t>ie Maße aus den A</w:t>
      </w:r>
      <w:r w:rsidR="00AF6A6B" w:rsidRPr="003458D4">
        <w:t>b</w:t>
      </w:r>
      <w:r w:rsidR="00AF6A6B" w:rsidRPr="003458D4">
        <w:t xml:space="preserve">bildungen </w:t>
      </w:r>
      <w:r w:rsidR="000C2863" w:rsidRPr="003458D4">
        <w:fldChar w:fldCharType="begin"/>
      </w:r>
      <w:r w:rsidR="000C2863" w:rsidRPr="003458D4">
        <w:instrText xml:space="preserve"> REF Abb_eGKOPT_3 \h </w:instrText>
      </w:r>
      <w:r w:rsidR="00BA2E89" w:rsidRPr="003458D4">
        <w:instrText xml:space="preserve"> \* MERGEFORMAT </w:instrText>
      </w:r>
      <w:r w:rsidR="000C2863" w:rsidRPr="003458D4">
        <w:fldChar w:fldCharType="separate"/>
      </w:r>
      <w:r w:rsidR="00982A23" w:rsidRPr="003458D4">
        <w:t>Abb_eGKOPT_3</w:t>
      </w:r>
      <w:r w:rsidR="000C2863" w:rsidRPr="003458D4">
        <w:fldChar w:fldCharType="end"/>
      </w:r>
      <w:r w:rsidR="00AF6A6B" w:rsidRPr="003458D4">
        <w:t xml:space="preserve"> und </w:t>
      </w:r>
      <w:r w:rsidR="000C2863" w:rsidRPr="003458D4">
        <w:fldChar w:fldCharType="begin"/>
      </w:r>
      <w:r w:rsidR="000C2863" w:rsidRPr="003458D4">
        <w:instrText xml:space="preserve"> REF Abb_eGKOPT_5 \h </w:instrText>
      </w:r>
      <w:r w:rsidR="00BA2E89" w:rsidRPr="003458D4">
        <w:instrText xml:space="preserve"> \* MERGEFORMAT </w:instrText>
      </w:r>
      <w:r w:rsidR="000C2863" w:rsidRPr="003458D4">
        <w:fldChar w:fldCharType="separate"/>
      </w:r>
      <w:r w:rsidR="00982A23" w:rsidRPr="003458D4">
        <w:t>Abb_eGKOPT_5</w:t>
      </w:r>
      <w:r w:rsidR="000C2863" w:rsidRPr="003458D4">
        <w:fldChar w:fldCharType="end"/>
      </w:r>
      <w:r w:rsidR="00AF6A6B" w:rsidRPr="003458D4">
        <w:t xml:space="preserve"> eingehalten we</w:t>
      </w:r>
      <w:r w:rsidR="00AF6A6B" w:rsidRPr="003458D4">
        <w:t>r</w:t>
      </w:r>
      <w:r w:rsidR="00AF6A6B" w:rsidRPr="003458D4">
        <w:t>den.</w:t>
      </w:r>
    </w:p>
    <w:p w:rsidR="00886A3A" w:rsidRPr="003458D4" w:rsidRDefault="00886A3A" w:rsidP="00311625">
      <w:pPr>
        <w:pStyle w:val="gemEinzug"/>
      </w:pPr>
      <w:r w:rsidRPr="003458D4">
        <w:t xml:space="preserve">Folgende </w:t>
      </w:r>
      <w:r w:rsidR="005A1062" w:rsidRPr="003458D4">
        <w:t xml:space="preserve">ergänzende </w:t>
      </w:r>
      <w:r w:rsidRPr="003458D4">
        <w:t>Bemaßung gilt für die Einpassung des BSI-Zertifikats:</w:t>
      </w:r>
    </w:p>
    <w:p w:rsidR="00645474" w:rsidRDefault="00886A3A" w:rsidP="00311625">
      <w:pPr>
        <w:pStyle w:val="gemEinzug"/>
      </w:pPr>
      <w:r w:rsidRPr="003458D4">
        <w:lastRenderedPageBreak/>
        <w:t>BSI-Zertifikat: Oberkante Bundesadler bei 47 mm, d.</w:t>
      </w:r>
      <w:r w:rsidR="008C7AE9" w:rsidRPr="003458D4">
        <w:t xml:space="preserve"> </w:t>
      </w:r>
      <w:r w:rsidRPr="003458D4">
        <w:t>h. Obe</w:t>
      </w:r>
      <w:r w:rsidRPr="003458D4">
        <w:t>r</w:t>
      </w:r>
      <w:r w:rsidRPr="003458D4">
        <w:t>kante Schriftzug „BSI</w:t>
      </w:r>
      <w:r w:rsidR="005A1062" w:rsidRPr="003458D4">
        <w:t>-</w:t>
      </w:r>
      <w:r w:rsidRPr="003458D4">
        <w:t>Zertif</w:t>
      </w:r>
      <w:r w:rsidRPr="003458D4">
        <w:t>i</w:t>
      </w:r>
      <w:r w:rsidRPr="003458D4">
        <w:t>kat“ bei 47,22mm</w:t>
      </w:r>
      <w:r w:rsidR="00117E44" w:rsidRPr="003458D4">
        <w:t xml:space="preserve">. </w:t>
      </w:r>
    </w:p>
    <w:p w:rsidR="00886A3A" w:rsidRPr="00645474" w:rsidRDefault="00645474" w:rsidP="00645474">
      <w:pPr>
        <w:pStyle w:val="gemStandard"/>
      </w:pPr>
      <w:r>
        <w:rPr>
          <w:b/>
        </w:rPr>
        <w:sym w:font="Wingdings" w:char="F0D5"/>
      </w:r>
    </w:p>
    <w:p w:rsidR="00446097" w:rsidRPr="003458D4" w:rsidRDefault="00446097" w:rsidP="008B7E00">
      <w:pPr>
        <w:pStyle w:val="gemStandard"/>
      </w:pPr>
      <w:r w:rsidRPr="003458D4">
        <w:t xml:space="preserve">Wird das Logo nicht aufgedruckt, kann dieser Bereich </w:t>
      </w:r>
      <w:r w:rsidR="005A1062" w:rsidRPr="003458D4">
        <w:t xml:space="preserve">– wie in </w:t>
      </w:r>
      <w:r w:rsidR="00B04E53" w:rsidRPr="003458D4">
        <w:t>[</w:t>
      </w:r>
      <w:r w:rsidR="004B5E3E" w:rsidRPr="003458D4">
        <w:fldChar w:fldCharType="begin"/>
      </w:r>
      <w:r w:rsidR="004B5E3E" w:rsidRPr="003458D4">
        <w:instrText xml:space="preserve"> REF qCard_G2_A_2265 \h </w:instrText>
      </w:r>
      <w:r w:rsidR="004B5E3E" w:rsidRPr="003458D4">
        <w:instrText xml:space="preserve"> \* MERGEFORMAT </w:instrText>
      </w:r>
      <w:r w:rsidR="004B5E3E" w:rsidRPr="003458D4">
        <w:fldChar w:fldCharType="separate"/>
      </w:r>
      <w:r w:rsidR="00982A23" w:rsidRPr="003458D4">
        <w:t>Card-G2-A_2265</w:t>
      </w:r>
      <w:r w:rsidR="004B5E3E" w:rsidRPr="003458D4">
        <w:fldChar w:fldCharType="end"/>
      </w:r>
      <w:r w:rsidR="00B04E53" w:rsidRPr="003458D4">
        <w:t>] festg</w:t>
      </w:r>
      <w:r w:rsidR="00B04E53" w:rsidRPr="003458D4">
        <w:t>e</w:t>
      </w:r>
      <w:r w:rsidR="00B04E53" w:rsidRPr="003458D4">
        <w:t>legt</w:t>
      </w:r>
      <w:r w:rsidR="008B7E00" w:rsidRPr="003458D4">
        <w:t xml:space="preserve"> – </w:t>
      </w:r>
      <w:r w:rsidRPr="003458D4">
        <w:t xml:space="preserve">für die </w:t>
      </w:r>
      <w:r w:rsidR="005A1062" w:rsidRPr="003458D4">
        <w:t>individuelle</w:t>
      </w:r>
      <w:r w:rsidRPr="003458D4">
        <w:t xml:space="preserve"> Gestaltung </w:t>
      </w:r>
      <w:r w:rsidR="005A1062" w:rsidRPr="003458D4">
        <w:t xml:space="preserve">der Vorderseite </w:t>
      </w:r>
      <w:r w:rsidRPr="003458D4">
        <w:t>ve</w:t>
      </w:r>
      <w:r w:rsidRPr="003458D4">
        <w:t>r</w:t>
      </w:r>
      <w:r w:rsidRPr="003458D4">
        <w:t>wendet werden,</w:t>
      </w:r>
    </w:p>
    <w:p w:rsidR="0098496E" w:rsidRPr="003458D4" w:rsidRDefault="0098496E" w:rsidP="00645474">
      <w:pPr>
        <w:pStyle w:val="berschrift4"/>
      </w:pPr>
      <w:bookmarkStart w:id="121" w:name="_Toc121813402"/>
      <w:bookmarkStart w:id="122" w:name="_Toc126575302"/>
      <w:bookmarkStart w:id="123" w:name="_Ref135631409"/>
      <w:bookmarkStart w:id="124" w:name="_Ref135631556"/>
      <w:bookmarkStart w:id="125" w:name="_Ref135631620"/>
      <w:bookmarkStart w:id="126" w:name="_Toc175538639"/>
      <w:bookmarkStart w:id="127" w:name="_Ref319398354"/>
      <w:bookmarkStart w:id="128" w:name="_Ref319398406"/>
      <w:bookmarkStart w:id="129" w:name="_Ref326740463"/>
      <w:bookmarkStart w:id="130" w:name="_Ref326741647"/>
      <w:bookmarkStart w:id="131" w:name="_Toc486248330"/>
      <w:r w:rsidRPr="003458D4">
        <w:t>Darstellung des Kostenträgers</w:t>
      </w:r>
      <w:bookmarkEnd w:id="121"/>
      <w:bookmarkEnd w:id="122"/>
      <w:bookmarkEnd w:id="123"/>
      <w:bookmarkEnd w:id="124"/>
      <w:bookmarkEnd w:id="125"/>
      <w:bookmarkEnd w:id="126"/>
      <w:bookmarkEnd w:id="127"/>
      <w:bookmarkEnd w:id="128"/>
      <w:bookmarkEnd w:id="129"/>
      <w:bookmarkEnd w:id="130"/>
      <w:bookmarkEnd w:id="131"/>
    </w:p>
    <w:p w:rsidR="0098496E" w:rsidRPr="003458D4" w:rsidRDefault="0098496E" w:rsidP="00645474">
      <w:pPr>
        <w:pStyle w:val="berschrift5"/>
      </w:pPr>
      <w:bookmarkStart w:id="132" w:name="_Ref321908705"/>
      <w:bookmarkStart w:id="133" w:name="_Toc486248331"/>
      <w:r w:rsidRPr="003458D4">
        <w:t>Feld 6: Logo des Kostenträgers</w:t>
      </w:r>
      <w:bookmarkEnd w:id="132"/>
      <w:bookmarkEnd w:id="133"/>
    </w:p>
    <w:p w:rsidR="00D52E1E" w:rsidRPr="003458D4" w:rsidRDefault="00D52E1E" w:rsidP="00D52E1E">
      <w:pPr>
        <w:pStyle w:val="gemStandard"/>
        <w:tabs>
          <w:tab w:val="left" w:pos="567"/>
        </w:tabs>
        <w:ind w:left="567" w:hanging="567"/>
      </w:pPr>
      <w:r w:rsidRPr="003458D4">
        <w:rPr>
          <w:b/>
        </w:rPr>
        <w:sym w:font="Wingdings" w:char="F0D6"/>
      </w:r>
      <w:r w:rsidR="00034573" w:rsidRPr="003458D4">
        <w:tab/>
      </w:r>
      <w:bookmarkStart w:id="134" w:name="qCard_G2_A_2265"/>
      <w:r w:rsidR="00133CEB" w:rsidRPr="003458D4">
        <w:rPr>
          <w:b/>
        </w:rPr>
        <w:t>Card-G2-A_2265</w:t>
      </w:r>
      <w:bookmarkEnd w:id="134"/>
      <w:r w:rsidR="00E71681" w:rsidRPr="003458D4">
        <w:rPr>
          <w:b/>
        </w:rPr>
        <w:t xml:space="preserve"> Individuelle Gestaltung</w:t>
      </w:r>
    </w:p>
    <w:p w:rsidR="00645474" w:rsidRDefault="00034573" w:rsidP="00311625">
      <w:pPr>
        <w:pStyle w:val="gemEinzug"/>
      </w:pPr>
      <w:r w:rsidRPr="003458D4">
        <w:t xml:space="preserve">Die gesamte Vorderseite der </w:t>
      </w:r>
      <w:r w:rsidR="007A44D1" w:rsidRPr="003458D4">
        <w:t>eGK</w:t>
      </w:r>
      <w:r w:rsidRPr="003458D4">
        <w:t xml:space="preserve"> </w:t>
      </w:r>
      <w:r w:rsidR="00785431" w:rsidRPr="003458D4">
        <w:t>-</w:t>
      </w:r>
      <w:r w:rsidRPr="003458D4">
        <w:t xml:space="preserve"> mit Ausnahme der </w:t>
      </w:r>
      <w:r w:rsidR="004D7BEC" w:rsidRPr="003458D4">
        <w:t>in einzelnen Anforderungen</w:t>
      </w:r>
      <w:r w:rsidRPr="003458D4">
        <w:t xml:space="preserve"> genannten einheitlichen Merkmale </w:t>
      </w:r>
      <w:r w:rsidR="00785431" w:rsidRPr="003458D4">
        <w:t>-</w:t>
      </w:r>
      <w:r w:rsidRPr="003458D4">
        <w:t xml:space="preserve"> KANN zur individuellen Gestaltung genutzt we</w:t>
      </w:r>
      <w:r w:rsidRPr="003458D4">
        <w:t>r</w:t>
      </w:r>
      <w:r w:rsidRPr="003458D4">
        <w:t>den.</w:t>
      </w:r>
    </w:p>
    <w:p w:rsidR="00D52E1E" w:rsidRPr="00645474" w:rsidRDefault="00645474" w:rsidP="00645474">
      <w:pPr>
        <w:pStyle w:val="gemStandard"/>
      </w:pPr>
      <w:r>
        <w:rPr>
          <w:b/>
        </w:rPr>
        <w:sym w:font="Wingdings" w:char="F0D5"/>
      </w:r>
    </w:p>
    <w:p w:rsidR="0098496E" w:rsidRPr="003458D4" w:rsidRDefault="000936DA" w:rsidP="00601FAB">
      <w:pPr>
        <w:pStyle w:val="gemStandard"/>
      </w:pPr>
      <w:r w:rsidRPr="003458D4">
        <w:t xml:space="preserve">Eine </w:t>
      </w:r>
      <w:r w:rsidR="0098496E" w:rsidRPr="003458D4">
        <w:t xml:space="preserve">individuelle Farbgestaltung der eGK-Vorderseite </w:t>
      </w:r>
      <w:r w:rsidRPr="003458D4">
        <w:t xml:space="preserve">ist </w:t>
      </w:r>
      <w:r w:rsidR="0098496E" w:rsidRPr="003458D4">
        <w:t xml:space="preserve">zugelassen. </w:t>
      </w:r>
      <w:r w:rsidR="0098380C" w:rsidRPr="003458D4">
        <w:t>Der Herau</w:t>
      </w:r>
      <w:r w:rsidR="0098380C" w:rsidRPr="003458D4">
        <w:t>s</w:t>
      </w:r>
      <w:r w:rsidR="0098380C" w:rsidRPr="003458D4">
        <w:t>geber der Karte ist dafür verantwortlich</w:t>
      </w:r>
      <w:r w:rsidR="0098496E" w:rsidRPr="003458D4">
        <w:t>, dass die Personalisierungsdaten und die unveränderl</w:t>
      </w:r>
      <w:r w:rsidR="0098496E" w:rsidRPr="003458D4">
        <w:t>i</w:t>
      </w:r>
      <w:r w:rsidR="0098496E" w:rsidRPr="003458D4">
        <w:t>chen Merkmale (z. B. die Leonardo-Abbildung) deutlich erkennbar ble</w:t>
      </w:r>
      <w:r w:rsidR="0098496E" w:rsidRPr="003458D4">
        <w:t>i</w:t>
      </w:r>
      <w:r w:rsidR="0098496E" w:rsidRPr="003458D4">
        <w:t>ben.</w:t>
      </w:r>
    </w:p>
    <w:p w:rsidR="00034573" w:rsidRPr="003458D4" w:rsidRDefault="00034573" w:rsidP="00034573">
      <w:pPr>
        <w:pStyle w:val="gemStandard"/>
        <w:tabs>
          <w:tab w:val="left" w:pos="567"/>
        </w:tabs>
        <w:ind w:left="567" w:hanging="567"/>
        <w:rPr>
          <w:lang w:val="en-US"/>
        </w:rPr>
      </w:pPr>
      <w:r w:rsidRPr="003458D4">
        <w:sym w:font="Wingdings" w:char="F0D6"/>
      </w:r>
      <w:r w:rsidRPr="003458D4">
        <w:rPr>
          <w:lang w:val="en-US"/>
        </w:rPr>
        <w:tab/>
      </w:r>
      <w:bookmarkStart w:id="135" w:name="qCard_G2_A_2266"/>
      <w:r w:rsidR="00133CEB" w:rsidRPr="003458D4">
        <w:rPr>
          <w:b/>
          <w:lang w:val="en-US"/>
        </w:rPr>
        <w:t>Card-G2-A_2266</w:t>
      </w:r>
      <w:bookmarkEnd w:id="135"/>
      <w:r w:rsidR="00E71681" w:rsidRPr="003458D4">
        <w:rPr>
          <w:b/>
          <w:lang w:val="en-US"/>
        </w:rPr>
        <w:t xml:space="preserve"> Grenze Feld 3</w:t>
      </w:r>
    </w:p>
    <w:p w:rsidR="00645474" w:rsidRDefault="00034573" w:rsidP="00311625">
      <w:pPr>
        <w:pStyle w:val="gemEinzug"/>
      </w:pPr>
      <w:r w:rsidRPr="003458D4">
        <w:t xml:space="preserve">Es DARF KEINE Überschreitung der Feldgrenzen zu Feld 3 </w:t>
      </w:r>
      <w:r w:rsidR="004D7BEC" w:rsidRPr="003458D4">
        <w:t>(Fotopersonalisi</w:t>
      </w:r>
      <w:r w:rsidR="004D7BEC" w:rsidRPr="003458D4">
        <w:t>e</w:t>
      </w:r>
      <w:r w:rsidR="004D7BEC" w:rsidRPr="003458D4">
        <w:t xml:space="preserve">rung) gemäß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004D7BEC" w:rsidRPr="003458D4">
        <w:t xml:space="preserve"> </w:t>
      </w:r>
      <w:r w:rsidR="007A44D1" w:rsidRPr="003458D4">
        <w:t xml:space="preserve">der eGK </w:t>
      </w:r>
      <w:r w:rsidR="00D079D7" w:rsidRPr="003458D4">
        <w:t>-</w:t>
      </w:r>
      <w:r w:rsidRPr="003458D4">
        <w:t xml:space="preserve"> mit der Ausnahme eines so genannten „A</w:t>
      </w:r>
      <w:r w:rsidRPr="003458D4">
        <w:t>b</w:t>
      </w:r>
      <w:r w:rsidRPr="003458D4">
        <w:t>softens“ der umgebenden graphischen und farblichen Elemente zur Mitte der Fot</w:t>
      </w:r>
      <w:r w:rsidRPr="003458D4">
        <w:t>o</w:t>
      </w:r>
      <w:r w:rsidRPr="003458D4">
        <w:t xml:space="preserve">position (durchscheinender Hintergrund) </w:t>
      </w:r>
      <w:r w:rsidR="00244F0D" w:rsidRPr="003458D4">
        <w:t>gemäß [</w:t>
      </w:r>
      <w:r w:rsidR="004B5E3E" w:rsidRPr="003458D4">
        <w:fldChar w:fldCharType="begin"/>
      </w:r>
      <w:r w:rsidR="004B5E3E" w:rsidRPr="003458D4">
        <w:instrText xml:space="preserve"> REF qCard_G2_A_2272 \h </w:instrText>
      </w:r>
      <w:r w:rsidR="004B5E3E" w:rsidRPr="003458D4">
        <w:instrText xml:space="preserve"> \* MERGEFORMAT </w:instrText>
      </w:r>
      <w:r w:rsidR="004B5E3E" w:rsidRPr="003458D4">
        <w:fldChar w:fldCharType="separate"/>
      </w:r>
      <w:r w:rsidR="00982A23" w:rsidRPr="003458D4">
        <w:t>Card-G2-A_2272</w:t>
      </w:r>
      <w:r w:rsidR="004B5E3E" w:rsidRPr="003458D4">
        <w:fldChar w:fldCharType="end"/>
      </w:r>
      <w:r w:rsidR="00244F0D" w:rsidRPr="003458D4">
        <w:t xml:space="preserve">] </w:t>
      </w:r>
      <w:r w:rsidR="00D079D7" w:rsidRPr="003458D4">
        <w:t>-</w:t>
      </w:r>
      <w:r w:rsidRPr="003458D4">
        <w:t xml:space="preserve"> geben, wenn ein Lichtbild da</w:t>
      </w:r>
      <w:r w:rsidRPr="003458D4">
        <w:t>r</w:t>
      </w:r>
      <w:r w:rsidRPr="003458D4">
        <w:t>gestellt wird.</w:t>
      </w:r>
    </w:p>
    <w:p w:rsidR="0098496E" w:rsidRPr="00645474" w:rsidRDefault="00645474" w:rsidP="00645474">
      <w:pPr>
        <w:pStyle w:val="gemStandard"/>
      </w:pPr>
      <w:r>
        <w:rPr>
          <w:b/>
        </w:rPr>
        <w:sym w:font="Wingdings" w:char="F0D5"/>
      </w:r>
    </w:p>
    <w:p w:rsidR="006E46E8" w:rsidRPr="003458D4" w:rsidRDefault="006E46E8" w:rsidP="00645474">
      <w:pPr>
        <w:pStyle w:val="berschrift4"/>
      </w:pPr>
      <w:bookmarkStart w:id="136" w:name="_Toc486248332"/>
      <w:r w:rsidRPr="003458D4">
        <w:t>Pe</w:t>
      </w:r>
      <w:r w:rsidRPr="003458D4">
        <w:t>r</w:t>
      </w:r>
      <w:r w:rsidRPr="003458D4">
        <w:t>sonalisierungsfelde</w:t>
      </w:r>
      <w:r w:rsidR="00B97A47" w:rsidRPr="003458D4">
        <w:t>r</w:t>
      </w:r>
      <w:bookmarkEnd w:id="136"/>
    </w:p>
    <w:p w:rsidR="00D85E6F" w:rsidRPr="003458D4" w:rsidRDefault="0084001C" w:rsidP="001B2715">
      <w:pPr>
        <w:pStyle w:val="gemStandard"/>
        <w:jc w:val="center"/>
      </w:pPr>
      <w:bookmarkStart w:id="137" w:name="_Toc118259612"/>
      <w:bookmarkStart w:id="138" w:name="_Toc175031336"/>
      <w:bookmarkStart w:id="139" w:name="_Ref181775125"/>
      <w:r w:rsidRPr="003458D4">
        <w:pict>
          <v:shape id="_x0000_i1029" type="#_x0000_t75" style="width:305.4pt;height:224.4pt" o:allowoverlap="f">
            <v:imagedata r:id="rId17" o:title=""/>
          </v:shape>
        </w:pict>
      </w:r>
    </w:p>
    <w:p w:rsidR="003E4E66" w:rsidRPr="003458D4" w:rsidRDefault="005C7DD7" w:rsidP="00645474">
      <w:pPr>
        <w:pStyle w:val="Beschriftung"/>
        <w:jc w:val="center"/>
      </w:pPr>
      <w:bookmarkStart w:id="140" w:name="_Ref185129487"/>
      <w:bookmarkStart w:id="141" w:name="_Ref185129503"/>
      <w:bookmarkStart w:id="142" w:name="_Ref185129521"/>
      <w:bookmarkStart w:id="143" w:name="_Ref285639714"/>
      <w:bookmarkStart w:id="144" w:name="_Toc480790787"/>
      <w:r w:rsidRPr="003458D4">
        <w:lastRenderedPageBreak/>
        <w:t xml:space="preserve">Abbildung </w:t>
      </w:r>
      <w:r w:rsidRPr="003458D4">
        <w:fldChar w:fldCharType="begin"/>
      </w:r>
      <w:r w:rsidRPr="003458D4">
        <w:instrText xml:space="preserve"> SEQ Abbildung \* ARABIC </w:instrText>
      </w:r>
      <w:r w:rsidRPr="003458D4">
        <w:fldChar w:fldCharType="separate"/>
      </w:r>
      <w:r w:rsidR="00982A23" w:rsidRPr="003458D4">
        <w:rPr>
          <w:noProof/>
        </w:rPr>
        <w:t>4</w:t>
      </w:r>
      <w:r w:rsidRPr="003458D4">
        <w:fldChar w:fldCharType="end"/>
      </w:r>
      <w:bookmarkEnd w:id="143"/>
      <w:r w:rsidR="004D7BEC" w:rsidRPr="003458D4">
        <w:t xml:space="preserve">: </w:t>
      </w:r>
      <w:bookmarkStart w:id="145" w:name="qAbb_eGKOPT_5"/>
      <w:bookmarkStart w:id="146" w:name="Abb_eGKOPT_5"/>
      <w:r w:rsidR="004D7BEC" w:rsidRPr="003458D4">
        <w:t>Abb_</w:t>
      </w:r>
      <w:r w:rsidR="0064214D" w:rsidRPr="003458D4">
        <w:t>eGKOPT_5</w:t>
      </w:r>
      <w:bookmarkEnd w:id="145"/>
      <w:bookmarkEnd w:id="146"/>
      <w:r w:rsidR="004D7BEC" w:rsidRPr="003458D4">
        <w:t xml:space="preserve"> –</w:t>
      </w:r>
      <w:r w:rsidRPr="003458D4">
        <w:t xml:space="preserve"> Beispiel für Kartenvorderseite mit Personalisierung</w:t>
      </w:r>
      <w:r w:rsidR="008E47D0" w:rsidRPr="003458D4">
        <w:t xml:space="preserve"> und</w:t>
      </w:r>
      <w:r w:rsidR="00A33502" w:rsidRPr="003458D4">
        <w:t xml:space="preserve"> CAN (</w:t>
      </w:r>
      <w:r w:rsidR="008E47D0" w:rsidRPr="003458D4">
        <w:t xml:space="preserve">die CAN ist </w:t>
      </w:r>
      <w:r w:rsidR="00A33502" w:rsidRPr="003458D4">
        <w:t>nur bei Nutzung der kontaktlosen Schnittstelle verpflichtend)</w:t>
      </w:r>
      <w:r w:rsidRPr="003458D4">
        <w:t xml:space="preserve"> und Bem</w:t>
      </w:r>
      <w:r w:rsidRPr="003458D4">
        <w:t>a</w:t>
      </w:r>
      <w:r w:rsidRPr="003458D4">
        <w:t>ßung, M</w:t>
      </w:r>
      <w:r w:rsidRPr="003458D4">
        <w:t>a</w:t>
      </w:r>
      <w:r w:rsidRPr="003458D4">
        <w:t>ße in mm</w:t>
      </w:r>
      <w:bookmarkEnd w:id="140"/>
      <w:bookmarkEnd w:id="141"/>
      <w:bookmarkEnd w:id="142"/>
      <w:bookmarkEnd w:id="144"/>
    </w:p>
    <w:p w:rsidR="005C7DD7" w:rsidRPr="003458D4" w:rsidRDefault="003E4E66" w:rsidP="00645474">
      <w:pPr>
        <w:pStyle w:val="Beschriftung"/>
      </w:pPr>
      <w:r w:rsidRPr="003458D4">
        <w:br w:type="page"/>
      </w:r>
    </w:p>
    <w:bookmarkEnd w:id="138"/>
    <w:bookmarkEnd w:id="139"/>
    <w:p w:rsidR="00EC0DC7" w:rsidRPr="003458D4" w:rsidRDefault="0084001C" w:rsidP="001B2715">
      <w:pPr>
        <w:pStyle w:val="gemStandard"/>
        <w:jc w:val="center"/>
      </w:pPr>
      <w:r w:rsidRPr="003458D4">
        <w:pict>
          <v:shape id="_x0000_i1030" type="#_x0000_t75" style="width:305.4pt;height:235.8pt" o:allowoverlap="f">
            <v:imagedata r:id="rId18" o:title=""/>
          </v:shape>
        </w:pict>
      </w:r>
    </w:p>
    <w:p w:rsidR="00EC0DC7" w:rsidRPr="003458D4" w:rsidRDefault="00644716" w:rsidP="00644716">
      <w:pPr>
        <w:pStyle w:val="Beschriftung"/>
        <w:jc w:val="center"/>
      </w:pPr>
      <w:bookmarkStart w:id="147" w:name="_Toc480790788"/>
      <w:bookmarkEnd w:id="137"/>
      <w:r w:rsidRPr="003458D4">
        <w:t xml:space="preserve">Abbildung </w:t>
      </w:r>
      <w:r w:rsidRPr="003458D4">
        <w:fldChar w:fldCharType="begin"/>
      </w:r>
      <w:r w:rsidRPr="003458D4">
        <w:instrText xml:space="preserve"> SEQ Abbildung \* ARABIC </w:instrText>
      </w:r>
      <w:r w:rsidRPr="003458D4">
        <w:fldChar w:fldCharType="separate"/>
      </w:r>
      <w:r w:rsidR="00982A23" w:rsidRPr="003458D4">
        <w:rPr>
          <w:noProof/>
        </w:rPr>
        <w:t>5</w:t>
      </w:r>
      <w:r w:rsidRPr="003458D4">
        <w:fldChar w:fldCharType="end"/>
      </w:r>
      <w:r w:rsidRPr="003458D4">
        <w:t xml:space="preserve">: </w:t>
      </w:r>
      <w:bookmarkStart w:id="148" w:name="qAbb_eGKOPT_6"/>
      <w:bookmarkStart w:id="149" w:name="Abb_eGKOPT_6"/>
      <w:r w:rsidRPr="003458D4">
        <w:t>Abb_eGKOPT_6</w:t>
      </w:r>
      <w:bookmarkEnd w:id="148"/>
      <w:bookmarkEnd w:id="149"/>
      <w:r w:rsidRPr="003458D4">
        <w:t xml:space="preserve"> – Beispiel für Kartenvorderseite mit Personalisierung, CAN (nur bei Nutzung der kontaktlosen Schnittstelle verpflichtend)</w:t>
      </w:r>
      <w:r w:rsidR="008E47D0" w:rsidRPr="003458D4">
        <w:t>,</w:t>
      </w:r>
      <w:r w:rsidRPr="003458D4">
        <w:t xml:space="preserve"> Folgekartenkennzeic</w:t>
      </w:r>
      <w:r w:rsidRPr="003458D4">
        <w:t>h</w:t>
      </w:r>
      <w:r w:rsidRPr="003458D4">
        <w:t>nung (optional) und Bemaßung, Maße in mm</w:t>
      </w:r>
      <w:bookmarkEnd w:id="147"/>
    </w:p>
    <w:p w:rsidR="0098496E" w:rsidRPr="003458D4" w:rsidRDefault="0098496E" w:rsidP="00645474">
      <w:pPr>
        <w:pStyle w:val="berschrift5"/>
      </w:pPr>
      <w:bookmarkStart w:id="150" w:name="_Ref319414221"/>
      <w:bookmarkStart w:id="151" w:name="_Toc486248333"/>
      <w:r w:rsidRPr="003458D4">
        <w:t>Feld 3: Personalisi</w:t>
      </w:r>
      <w:r w:rsidRPr="003458D4">
        <w:t>e</w:t>
      </w:r>
      <w:r w:rsidRPr="003458D4">
        <w:t>rung – Lichtbild</w:t>
      </w:r>
      <w:bookmarkEnd w:id="150"/>
      <w:bookmarkEnd w:id="151"/>
    </w:p>
    <w:p w:rsidR="004D7BEC" w:rsidRPr="003458D4" w:rsidRDefault="004D7BEC" w:rsidP="004D7BEC">
      <w:pPr>
        <w:pStyle w:val="gemStandard"/>
      </w:pPr>
      <w:r w:rsidRPr="003458D4">
        <w:t>Das Lichtbild des Karteninhabers dient zur Identifikation desselben. Hierzu wird zur Orie</w:t>
      </w:r>
      <w:r w:rsidRPr="003458D4">
        <w:t>n</w:t>
      </w:r>
      <w:r w:rsidRPr="003458D4">
        <w:t>tierung auf die Vorschriften der jeweils gültigen Passmusterverordnung verwi</w:t>
      </w:r>
      <w:r w:rsidRPr="003458D4">
        <w:t>e</w:t>
      </w:r>
      <w:r w:rsidRPr="003458D4">
        <w:t>sen.</w:t>
      </w:r>
    </w:p>
    <w:p w:rsidR="0070241A" w:rsidRPr="003458D4" w:rsidRDefault="0070241A" w:rsidP="0070241A">
      <w:pPr>
        <w:pStyle w:val="gemStandard"/>
        <w:tabs>
          <w:tab w:val="left" w:pos="567"/>
        </w:tabs>
        <w:ind w:left="567" w:hanging="567"/>
      </w:pPr>
      <w:r w:rsidRPr="003458D4">
        <w:sym w:font="Wingdings" w:char="F0D6"/>
      </w:r>
      <w:r w:rsidRPr="003458D4">
        <w:tab/>
      </w:r>
      <w:r w:rsidR="00133CEB" w:rsidRPr="003458D4">
        <w:rPr>
          <w:b/>
        </w:rPr>
        <w:t>Card-G2-A_2267</w:t>
      </w:r>
      <w:r w:rsidR="00E71681" w:rsidRPr="003458D4">
        <w:rPr>
          <w:b/>
        </w:rPr>
        <w:t xml:space="preserve"> V</w:t>
      </w:r>
      <w:r w:rsidRPr="003458D4">
        <w:rPr>
          <w:b/>
        </w:rPr>
        <w:t>erpflichtung zum Lichtbild</w:t>
      </w:r>
    </w:p>
    <w:p w:rsidR="00645474" w:rsidRDefault="0070241A" w:rsidP="00311625">
      <w:pPr>
        <w:pStyle w:val="gemEinzug"/>
      </w:pPr>
      <w:r w:rsidRPr="003458D4">
        <w:t>Als verbindliches Merkmal für die Zuordnung der eGK zum Ka</w:t>
      </w:r>
      <w:r w:rsidRPr="003458D4">
        <w:t>r</w:t>
      </w:r>
      <w:r w:rsidRPr="003458D4">
        <w:t>teninhaber MUSS auf Grund der gesetzlichen Vorgabe ein aktuelles schwarz-weißes oder farbiges Lich</w:t>
      </w:r>
      <w:r w:rsidRPr="003458D4">
        <w:t>t</w:t>
      </w:r>
      <w:r w:rsidRPr="003458D4">
        <w:t xml:space="preserve">bild des Karteninhabers aufgebracht werden </w:t>
      </w:r>
      <w:r w:rsidR="00F672B6" w:rsidRPr="003458D4">
        <w:t xml:space="preserve">(zulässige Ausnahmen siehe </w:t>
      </w:r>
      <w:r w:rsidR="004B5E3E" w:rsidRPr="003458D4">
        <w:fldChar w:fldCharType="begin"/>
      </w:r>
      <w:r w:rsidR="004B5E3E" w:rsidRPr="003458D4">
        <w:instrText xml:space="preserve"> REF qCard_G2_A_2268 \h </w:instrText>
      </w:r>
      <w:r w:rsidR="004B5E3E" w:rsidRPr="003458D4">
        <w:instrText xml:space="preserve"> \* MERGEFORMAT </w:instrText>
      </w:r>
      <w:r w:rsidR="004B5E3E" w:rsidRPr="003458D4">
        <w:fldChar w:fldCharType="separate"/>
      </w:r>
      <w:r w:rsidR="00982A23" w:rsidRPr="003458D4">
        <w:t>Card-G2-A_2268</w:t>
      </w:r>
      <w:r w:rsidR="004B5E3E" w:rsidRPr="003458D4">
        <w:fldChar w:fldCharType="end"/>
      </w:r>
      <w:r w:rsidR="00D2087A" w:rsidRPr="003458D4">
        <w:t xml:space="preserve"> und </w:t>
      </w:r>
      <w:r w:rsidR="00176ACD" w:rsidRPr="003458D4">
        <w:t>Card-G2-A_3046</w:t>
      </w:r>
      <w:r w:rsidR="00B97A47" w:rsidRPr="003458D4">
        <w:t>)</w:t>
      </w:r>
      <w:r w:rsidR="00F672B6" w:rsidRPr="003458D4">
        <w:t>.</w:t>
      </w:r>
    </w:p>
    <w:p w:rsidR="0070241A" w:rsidRPr="00645474" w:rsidRDefault="00645474" w:rsidP="00645474">
      <w:pPr>
        <w:pStyle w:val="gemStandard"/>
      </w:pPr>
      <w:r>
        <w:rPr>
          <w:b/>
        </w:rPr>
        <w:sym w:font="Wingdings" w:char="F0D5"/>
      </w:r>
    </w:p>
    <w:p w:rsidR="004D7BEC" w:rsidRPr="003458D4" w:rsidRDefault="004D7BEC" w:rsidP="004D7BEC">
      <w:pPr>
        <w:pStyle w:val="gemStandard"/>
        <w:tabs>
          <w:tab w:val="left" w:pos="567"/>
        </w:tabs>
        <w:ind w:left="567" w:hanging="567"/>
      </w:pPr>
      <w:r w:rsidRPr="003458D4">
        <w:sym w:font="Wingdings" w:char="F0D6"/>
      </w:r>
      <w:r w:rsidRPr="003458D4">
        <w:tab/>
      </w:r>
      <w:bookmarkStart w:id="152" w:name="qCard_G2_A_2268"/>
      <w:r w:rsidR="00133CEB" w:rsidRPr="003458D4">
        <w:rPr>
          <w:b/>
        </w:rPr>
        <w:t>Card-G2-A_2268</w:t>
      </w:r>
      <w:bookmarkEnd w:id="152"/>
      <w:r w:rsidRPr="003458D4">
        <w:rPr>
          <w:b/>
        </w:rPr>
        <w:t xml:space="preserve"> Ausnahme Verpflichtung zum Lichtbild</w:t>
      </w:r>
      <w:r w:rsidR="00D2087A" w:rsidRPr="003458D4">
        <w:rPr>
          <w:b/>
        </w:rPr>
        <w:t xml:space="preserve"> </w:t>
      </w:r>
    </w:p>
    <w:p w:rsidR="00645474" w:rsidRDefault="004D7BEC" w:rsidP="00311625">
      <w:pPr>
        <w:pStyle w:val="gemEinzug"/>
      </w:pPr>
      <w:r w:rsidRPr="003458D4">
        <w:t>Das Aufbringen eines Lichtbildes auf die eGK</w:t>
      </w:r>
      <w:r w:rsidR="00D2087A" w:rsidRPr="003458D4">
        <w:t xml:space="preserve"> MUSS </w:t>
      </w:r>
      <w:r w:rsidRPr="003458D4">
        <w:t>bei Versicherten, deren Mitwi</w:t>
      </w:r>
      <w:r w:rsidRPr="003458D4">
        <w:t>r</w:t>
      </w:r>
      <w:r w:rsidRPr="003458D4">
        <w:t>kung bei der Erstellung des Lichtbi</w:t>
      </w:r>
      <w:r w:rsidRPr="003458D4">
        <w:t>l</w:t>
      </w:r>
      <w:r w:rsidRPr="003458D4">
        <w:t>des nicht möglich ist, entfallen.</w:t>
      </w:r>
    </w:p>
    <w:p w:rsidR="004D7BEC" w:rsidRPr="00645474" w:rsidRDefault="00645474" w:rsidP="00645474">
      <w:pPr>
        <w:pStyle w:val="gemStandard"/>
      </w:pPr>
      <w:r>
        <w:rPr>
          <w:b/>
        </w:rPr>
        <w:sym w:font="Wingdings" w:char="F0D5"/>
      </w:r>
    </w:p>
    <w:p w:rsidR="00D2087A" w:rsidRPr="003458D4" w:rsidRDefault="00D2087A" w:rsidP="00D2087A">
      <w:pPr>
        <w:pStyle w:val="gemStandard"/>
        <w:tabs>
          <w:tab w:val="left" w:pos="567"/>
        </w:tabs>
        <w:ind w:left="567" w:hanging="567"/>
        <w:rPr>
          <w:b/>
        </w:rPr>
      </w:pPr>
      <w:r w:rsidRPr="003458D4">
        <w:rPr>
          <w:b/>
        </w:rPr>
        <w:sym w:font="Wingdings" w:char="F0D6"/>
      </w:r>
      <w:r w:rsidRPr="003458D4">
        <w:rPr>
          <w:b/>
        </w:rPr>
        <w:tab/>
      </w:r>
      <w:r w:rsidR="00176ACD" w:rsidRPr="003458D4">
        <w:rPr>
          <w:b/>
        </w:rPr>
        <w:t>Card-G2-A_3046</w:t>
      </w:r>
      <w:r w:rsidRPr="003458D4">
        <w:rPr>
          <w:b/>
        </w:rPr>
        <w:t xml:space="preserve"> Lichtbild bei Kindern bis zum 15.Lebensjahr</w:t>
      </w:r>
    </w:p>
    <w:p w:rsidR="00645474" w:rsidRDefault="00D2087A" w:rsidP="00D2087A">
      <w:pPr>
        <w:pStyle w:val="gemEinzug"/>
        <w:jc w:val="left"/>
        <w:rPr>
          <w:b/>
        </w:rPr>
      </w:pPr>
      <w:r w:rsidRPr="003458D4">
        <w:t>Das Aufbringen eines Lichtbildes auf die eGK KANN bei Kindern bis zur Volle</w:t>
      </w:r>
      <w:r w:rsidRPr="003458D4">
        <w:t>n</w:t>
      </w:r>
      <w:r w:rsidRPr="003458D4">
        <w:t>dung des 15. Lebensjahres entfallen</w:t>
      </w:r>
      <w:r w:rsidR="00753B6F" w:rsidRPr="003458D4">
        <w:t>.</w:t>
      </w:r>
    </w:p>
    <w:p w:rsidR="00D2087A" w:rsidRPr="00645474" w:rsidRDefault="00645474" w:rsidP="00645474">
      <w:pPr>
        <w:pStyle w:val="gemStandard"/>
      </w:pPr>
      <w:r>
        <w:rPr>
          <w:b/>
        </w:rPr>
        <w:sym w:font="Wingdings" w:char="F0D5"/>
      </w:r>
    </w:p>
    <w:p w:rsidR="004D7BEC" w:rsidRPr="003458D4" w:rsidRDefault="004D7BEC" w:rsidP="004D7BEC">
      <w:pPr>
        <w:pStyle w:val="gemStandard"/>
        <w:tabs>
          <w:tab w:val="left" w:pos="567"/>
        </w:tabs>
        <w:ind w:left="567" w:hanging="567"/>
      </w:pPr>
      <w:r w:rsidRPr="003458D4">
        <w:sym w:font="Wingdings" w:char="F0D6"/>
      </w:r>
      <w:r w:rsidRPr="003458D4">
        <w:tab/>
      </w:r>
      <w:r w:rsidR="00133CEB" w:rsidRPr="003458D4">
        <w:rPr>
          <w:b/>
        </w:rPr>
        <w:t>Card-G2-A_2269</w:t>
      </w:r>
      <w:r w:rsidRPr="003458D4">
        <w:rPr>
          <w:b/>
        </w:rPr>
        <w:t xml:space="preserve"> Nutzung Fläche ohne Lichtbild</w:t>
      </w:r>
    </w:p>
    <w:p w:rsidR="00645474" w:rsidRDefault="004D7BEC" w:rsidP="00311625">
      <w:pPr>
        <w:pStyle w:val="gemEinzug"/>
      </w:pPr>
      <w:r w:rsidRPr="003458D4">
        <w:lastRenderedPageBreak/>
        <w:t>Sofern für den Versicherten auf Grund der genannten Ausnahmeregeln kein Lich</w:t>
      </w:r>
      <w:r w:rsidRPr="003458D4">
        <w:t>t</w:t>
      </w:r>
      <w:r w:rsidRPr="003458D4">
        <w:t xml:space="preserve">bild </w:t>
      </w:r>
      <w:r w:rsidR="00653A49" w:rsidRPr="003458D4">
        <w:t>auf der</w:t>
      </w:r>
      <w:r w:rsidRPr="003458D4">
        <w:t xml:space="preserve"> eGK aufzubringen ist, KANN der Kartenherausgeber entweder den für das Lichtbild vorgesehenen Platz freilassen, in das freibleibende Feld e</w:t>
      </w:r>
      <w:r w:rsidRPr="003458D4">
        <w:t>i</w:t>
      </w:r>
      <w:r w:rsidRPr="003458D4">
        <w:t>nen Text wie z. B. „eGK ist ohne Lichtbild gültig“ einfügen oder die Fläche für die individuelle G</w:t>
      </w:r>
      <w:r w:rsidRPr="003458D4">
        <w:t>e</w:t>
      </w:r>
      <w:r w:rsidRPr="003458D4">
        <w:t>staltung der Vorderseite verwe</w:t>
      </w:r>
      <w:r w:rsidRPr="003458D4">
        <w:t>n</w:t>
      </w:r>
      <w:r w:rsidRPr="003458D4">
        <w:t>den</w:t>
      </w:r>
      <w:r w:rsidR="001857FF" w:rsidRPr="003458D4">
        <w:t>.</w:t>
      </w:r>
    </w:p>
    <w:p w:rsidR="004D7BEC" w:rsidRPr="00645474" w:rsidRDefault="00645474" w:rsidP="00645474">
      <w:pPr>
        <w:pStyle w:val="gemStandard"/>
      </w:pPr>
      <w:r>
        <w:rPr>
          <w:b/>
        </w:rPr>
        <w:sym w:font="Wingdings" w:char="F0D5"/>
      </w:r>
    </w:p>
    <w:p w:rsidR="0070241A" w:rsidRPr="003458D4" w:rsidRDefault="0070241A" w:rsidP="0070241A">
      <w:pPr>
        <w:pStyle w:val="gemStandard"/>
        <w:tabs>
          <w:tab w:val="left" w:pos="567"/>
        </w:tabs>
        <w:ind w:left="567" w:hanging="567"/>
      </w:pPr>
      <w:r w:rsidRPr="003458D4">
        <w:sym w:font="Wingdings" w:char="F0D6"/>
      </w:r>
      <w:r w:rsidRPr="003458D4">
        <w:tab/>
      </w:r>
      <w:r w:rsidR="00133CEB" w:rsidRPr="003458D4">
        <w:rPr>
          <w:b/>
        </w:rPr>
        <w:t>Card-G2-A_2270</w:t>
      </w:r>
      <w:r w:rsidR="00E71681" w:rsidRPr="003458D4">
        <w:rPr>
          <w:b/>
        </w:rPr>
        <w:t xml:space="preserve"> </w:t>
      </w:r>
      <w:r w:rsidRPr="003458D4">
        <w:rPr>
          <w:b/>
        </w:rPr>
        <w:t>Verwendbarkeit des Lichtbildes</w:t>
      </w:r>
    </w:p>
    <w:p w:rsidR="00645474" w:rsidRDefault="0070241A" w:rsidP="00311625">
      <w:pPr>
        <w:pStyle w:val="gemEinzug"/>
      </w:pPr>
      <w:r w:rsidRPr="003458D4">
        <w:t xml:space="preserve">Die Verwendbarkeit der Lichtbilder und deren Spezifikationskonformität MUSS der Kartenherausgeber </w:t>
      </w:r>
      <w:r w:rsidR="007A44D1" w:rsidRPr="003458D4">
        <w:t xml:space="preserve">der eGK </w:t>
      </w:r>
      <w:r w:rsidRPr="003458D4">
        <w:t>sicherste</w:t>
      </w:r>
      <w:r w:rsidRPr="003458D4">
        <w:t>l</w:t>
      </w:r>
      <w:r w:rsidRPr="003458D4">
        <w:t>len.</w:t>
      </w:r>
    </w:p>
    <w:p w:rsidR="0070241A" w:rsidRPr="00645474" w:rsidRDefault="00645474" w:rsidP="00645474">
      <w:pPr>
        <w:pStyle w:val="gemStandard"/>
      </w:pPr>
      <w:r>
        <w:rPr>
          <w:b/>
        </w:rPr>
        <w:sym w:font="Wingdings" w:char="F0D5"/>
      </w:r>
    </w:p>
    <w:p w:rsidR="0070241A" w:rsidRPr="003458D4" w:rsidRDefault="0070241A" w:rsidP="0070241A">
      <w:pPr>
        <w:pStyle w:val="gemStandard"/>
        <w:tabs>
          <w:tab w:val="left" w:pos="567"/>
        </w:tabs>
        <w:ind w:left="567" w:hanging="567"/>
      </w:pPr>
      <w:r w:rsidRPr="003458D4">
        <w:sym w:font="Wingdings" w:char="F0D6"/>
      </w:r>
      <w:r w:rsidRPr="003458D4">
        <w:tab/>
      </w:r>
      <w:r w:rsidR="00133CEB" w:rsidRPr="003458D4">
        <w:rPr>
          <w:b/>
        </w:rPr>
        <w:t>Card-G2-A_2271</w:t>
      </w:r>
      <w:r w:rsidR="00E71681" w:rsidRPr="003458D4">
        <w:rPr>
          <w:b/>
        </w:rPr>
        <w:t xml:space="preserve"> </w:t>
      </w:r>
      <w:r w:rsidRPr="003458D4">
        <w:rPr>
          <w:b/>
        </w:rPr>
        <w:t>Verfahren zur Aufbringung des Lichtbildes</w:t>
      </w:r>
    </w:p>
    <w:p w:rsidR="00645474" w:rsidRDefault="0070241A" w:rsidP="00311625">
      <w:pPr>
        <w:pStyle w:val="gemEinzug"/>
      </w:pPr>
      <w:r w:rsidRPr="003458D4">
        <w:t>Das Lichtbild MUSS aus Qualitätsgründen per Laserung, Digital- oder Therm</w:t>
      </w:r>
      <w:r w:rsidRPr="003458D4">
        <w:t>o</w:t>
      </w:r>
      <w:r w:rsidRPr="003458D4">
        <w:t xml:space="preserve">druck </w:t>
      </w:r>
      <w:r w:rsidR="007A44D1" w:rsidRPr="003458D4">
        <w:t xml:space="preserve">auf die eGK </w:t>
      </w:r>
      <w:r w:rsidRPr="003458D4">
        <w:t xml:space="preserve">aufgebracht werden. </w:t>
      </w:r>
    </w:p>
    <w:p w:rsidR="0070241A" w:rsidRPr="00645474" w:rsidRDefault="00645474" w:rsidP="00645474">
      <w:pPr>
        <w:pStyle w:val="gemStandard"/>
      </w:pPr>
      <w:r>
        <w:rPr>
          <w:b/>
        </w:rPr>
        <w:sym w:font="Wingdings" w:char="F0D5"/>
      </w:r>
    </w:p>
    <w:p w:rsidR="0070241A" w:rsidRPr="003458D4" w:rsidRDefault="0070241A" w:rsidP="0070241A">
      <w:pPr>
        <w:pStyle w:val="gemStandard"/>
        <w:tabs>
          <w:tab w:val="left" w:pos="567"/>
        </w:tabs>
        <w:ind w:left="567" w:hanging="567"/>
      </w:pPr>
      <w:r w:rsidRPr="003458D4">
        <w:sym w:font="Wingdings" w:char="F0D6"/>
      </w:r>
      <w:r w:rsidRPr="003458D4">
        <w:tab/>
      </w:r>
      <w:bookmarkStart w:id="153" w:name="qCard_G2_A_2272"/>
      <w:r w:rsidR="00133CEB" w:rsidRPr="003458D4">
        <w:rPr>
          <w:b/>
        </w:rPr>
        <w:t>Card-G2-A_2272</w:t>
      </w:r>
      <w:bookmarkEnd w:id="153"/>
      <w:r w:rsidRPr="003458D4">
        <w:rPr>
          <w:b/>
        </w:rPr>
        <w:t xml:space="preserve"> Rand des Lichtbildes</w:t>
      </w:r>
    </w:p>
    <w:p w:rsidR="00645474" w:rsidRDefault="0070241A" w:rsidP="00311625">
      <w:pPr>
        <w:pStyle w:val="gemEinzug"/>
      </w:pPr>
      <w:r w:rsidRPr="003458D4">
        <w:t xml:space="preserve">Ein „Absoften“ des Bildrandes und ein „Freistellen“ des Kopfes KANN </w:t>
      </w:r>
      <w:r w:rsidR="007A44D1" w:rsidRPr="003458D4">
        <w:t xml:space="preserve">beim Lichtbild der eGK </w:t>
      </w:r>
      <w:r w:rsidRPr="003458D4">
        <w:t>erfolgen.</w:t>
      </w:r>
    </w:p>
    <w:p w:rsidR="0070241A" w:rsidRPr="00645474" w:rsidRDefault="00645474" w:rsidP="00645474">
      <w:pPr>
        <w:pStyle w:val="gemStandard"/>
      </w:pPr>
      <w:r>
        <w:rPr>
          <w:b/>
        </w:rPr>
        <w:sym w:font="Wingdings" w:char="F0D5"/>
      </w:r>
    </w:p>
    <w:p w:rsidR="0070241A" w:rsidRPr="003458D4" w:rsidRDefault="0070241A" w:rsidP="0070241A">
      <w:pPr>
        <w:pStyle w:val="gemStandard"/>
        <w:tabs>
          <w:tab w:val="left" w:pos="567"/>
        </w:tabs>
        <w:ind w:left="567" w:hanging="567"/>
      </w:pPr>
      <w:r w:rsidRPr="003458D4">
        <w:sym w:font="Wingdings" w:char="F0D6"/>
      </w:r>
      <w:r w:rsidRPr="003458D4">
        <w:tab/>
      </w:r>
      <w:r w:rsidR="00133CEB" w:rsidRPr="003458D4">
        <w:rPr>
          <w:b/>
        </w:rPr>
        <w:t>Card-G2-A_2273</w:t>
      </w:r>
      <w:r w:rsidR="00E71681" w:rsidRPr="003458D4">
        <w:rPr>
          <w:b/>
        </w:rPr>
        <w:t xml:space="preserve"> </w:t>
      </w:r>
      <w:r w:rsidRPr="003458D4">
        <w:rPr>
          <w:b/>
        </w:rPr>
        <w:t>Qualität des Lichtbildes</w:t>
      </w:r>
    </w:p>
    <w:p w:rsidR="00645474" w:rsidRDefault="0070241A" w:rsidP="00311625">
      <w:pPr>
        <w:pStyle w:val="gemEinzug"/>
      </w:pPr>
      <w:r w:rsidRPr="003458D4">
        <w:t xml:space="preserve">Das Lichtbild MUSS gerastert mit mindestens effektiv 256 Farben bzw. Graustufen und einer Auflösung von mindestens 300 dpi bei einer Größe von 24 x 19 mm </w:t>
      </w:r>
      <w:r w:rsidR="007A44D1" w:rsidRPr="003458D4">
        <w:t xml:space="preserve">auf die eGK </w:t>
      </w:r>
      <w:r w:rsidRPr="003458D4">
        <w:t xml:space="preserve">aufgebracht werden (siehe </w:t>
      </w:r>
      <w:r w:rsidR="000C2863" w:rsidRPr="003458D4">
        <w:fldChar w:fldCharType="begin"/>
      </w:r>
      <w:r w:rsidR="000C2863" w:rsidRPr="003458D4">
        <w:instrText xml:space="preserve"> REF Abb_eGKOPT_5 \h </w:instrText>
      </w:r>
      <w:r w:rsidR="00BA2E89" w:rsidRPr="003458D4">
        <w:instrText xml:space="preserve"> \* MERGEFORMAT </w:instrText>
      </w:r>
      <w:r w:rsidR="000C2863" w:rsidRPr="003458D4">
        <w:fldChar w:fldCharType="separate"/>
      </w:r>
      <w:r w:rsidR="00982A23" w:rsidRPr="003458D4">
        <w:t>Abb_eGKOPT_5</w:t>
      </w:r>
      <w:r w:rsidR="000C2863" w:rsidRPr="003458D4">
        <w:fldChar w:fldCharType="end"/>
      </w:r>
      <w:r w:rsidRPr="003458D4">
        <w:t>).</w:t>
      </w:r>
    </w:p>
    <w:p w:rsidR="004D7BEC" w:rsidRPr="00645474" w:rsidRDefault="00645474" w:rsidP="00645474">
      <w:pPr>
        <w:pStyle w:val="gemStandard"/>
      </w:pPr>
      <w:r>
        <w:rPr>
          <w:b/>
        </w:rPr>
        <w:sym w:font="Wingdings" w:char="F0D5"/>
      </w:r>
    </w:p>
    <w:p w:rsidR="0098496E" w:rsidRPr="003458D4" w:rsidRDefault="0098496E" w:rsidP="00645474">
      <w:pPr>
        <w:pStyle w:val="berschrift5"/>
      </w:pPr>
      <w:bookmarkStart w:id="154" w:name="_Toc486248334"/>
      <w:r w:rsidRPr="003458D4">
        <w:t>Feld 5: Personalisierung – B</w:t>
      </w:r>
      <w:r w:rsidRPr="003458D4">
        <w:t>e</w:t>
      </w:r>
      <w:r w:rsidRPr="003458D4">
        <w:t>schriftung</w:t>
      </w:r>
      <w:bookmarkEnd w:id="154"/>
    </w:p>
    <w:p w:rsidR="00E451CB" w:rsidRPr="003458D4" w:rsidRDefault="00E451CB" w:rsidP="00E451CB">
      <w:pPr>
        <w:pStyle w:val="gemStandard"/>
        <w:tabs>
          <w:tab w:val="left" w:pos="567"/>
        </w:tabs>
        <w:ind w:left="567" w:hanging="567"/>
      </w:pPr>
      <w:r w:rsidRPr="003458D4">
        <w:sym w:font="Wingdings" w:char="F0D6"/>
      </w:r>
      <w:r w:rsidRPr="003458D4">
        <w:tab/>
      </w:r>
      <w:r w:rsidR="00133CEB" w:rsidRPr="003458D4">
        <w:rPr>
          <w:b/>
        </w:rPr>
        <w:t>Card-G2-A_2274</w:t>
      </w:r>
      <w:r w:rsidRPr="003458D4">
        <w:rPr>
          <w:b/>
        </w:rPr>
        <w:t xml:space="preserve"> </w:t>
      </w:r>
      <w:r w:rsidR="00E71681" w:rsidRPr="003458D4">
        <w:rPr>
          <w:b/>
        </w:rPr>
        <w:t>Beschriftungsverfahren</w:t>
      </w:r>
    </w:p>
    <w:p w:rsidR="00645474" w:rsidRDefault="00E451CB" w:rsidP="00311625">
      <w:pPr>
        <w:pStyle w:val="gemEinzug"/>
      </w:pPr>
      <w:r w:rsidRPr="003458D4">
        <w:t xml:space="preserve">Als Beschriftungsverfahren </w:t>
      </w:r>
      <w:r w:rsidR="007A44D1" w:rsidRPr="003458D4">
        <w:t xml:space="preserve">für die eGK </w:t>
      </w:r>
      <w:r w:rsidRPr="003458D4">
        <w:t>MÜSSEN aus Qualitätsgründen Laserung, Digital- oder Thermotransferdruck ve</w:t>
      </w:r>
      <w:r w:rsidRPr="003458D4">
        <w:t>r</w:t>
      </w:r>
      <w:r w:rsidRPr="003458D4">
        <w:t xml:space="preserve">wendet werden. </w:t>
      </w:r>
    </w:p>
    <w:p w:rsidR="00E451CB" w:rsidRPr="00645474" w:rsidRDefault="00645474" w:rsidP="00645474">
      <w:pPr>
        <w:pStyle w:val="gemStandard"/>
      </w:pPr>
      <w:r>
        <w:rPr>
          <w:b/>
        </w:rPr>
        <w:sym w:font="Wingdings" w:char="F0D5"/>
      </w:r>
    </w:p>
    <w:p w:rsidR="00E451CB" w:rsidRPr="003458D4" w:rsidRDefault="00E451CB" w:rsidP="00E451CB">
      <w:pPr>
        <w:pStyle w:val="gemStandard"/>
        <w:tabs>
          <w:tab w:val="left" w:pos="567"/>
        </w:tabs>
        <w:ind w:left="567" w:hanging="567"/>
      </w:pPr>
      <w:r w:rsidRPr="003458D4">
        <w:sym w:font="Wingdings" w:char="F0D6"/>
      </w:r>
      <w:r w:rsidRPr="003458D4">
        <w:tab/>
      </w:r>
      <w:r w:rsidR="00133CEB" w:rsidRPr="003458D4">
        <w:rPr>
          <w:b/>
        </w:rPr>
        <w:t>Card-G2-A_2275</w:t>
      </w:r>
      <w:r w:rsidR="00E71681" w:rsidRPr="003458D4">
        <w:rPr>
          <w:b/>
        </w:rPr>
        <w:t xml:space="preserve"> </w:t>
      </w:r>
      <w:r w:rsidRPr="003458D4">
        <w:rPr>
          <w:b/>
        </w:rPr>
        <w:t>Vorgabe Bes</w:t>
      </w:r>
      <w:r w:rsidR="00E71681" w:rsidRPr="003458D4">
        <w:rPr>
          <w:b/>
        </w:rPr>
        <w:t>chriftung Personalisierungsfeld</w:t>
      </w:r>
    </w:p>
    <w:p w:rsidR="00E451CB" w:rsidRPr="003458D4" w:rsidRDefault="00E451CB" w:rsidP="00311625">
      <w:pPr>
        <w:pStyle w:val="gemEinzug"/>
      </w:pPr>
      <w:r w:rsidRPr="003458D4">
        <w:t xml:space="preserve">Das Personalisierungsfeld </w:t>
      </w:r>
      <w:r w:rsidR="007A44D1" w:rsidRPr="003458D4">
        <w:t xml:space="preserve">der eGK </w:t>
      </w:r>
      <w:r w:rsidRPr="003458D4">
        <w:t>MUSS einheitlich gemäß der folgenden Vo</w:t>
      </w:r>
      <w:r w:rsidRPr="003458D4">
        <w:t>r</w:t>
      </w:r>
      <w:r w:rsidRPr="003458D4">
        <w:t>gabe beschriftet werden:</w:t>
      </w:r>
    </w:p>
    <w:p w:rsidR="00E451CB" w:rsidRPr="003458D4" w:rsidRDefault="00E451CB" w:rsidP="00E451CB">
      <w:pPr>
        <w:pStyle w:val="gemStandard"/>
        <w:ind w:left="851"/>
      </w:pPr>
      <w:r w:rsidRPr="003458D4">
        <w:t>Schrifttyp:</w:t>
      </w:r>
      <w:r w:rsidRPr="003458D4">
        <w:tab/>
      </w:r>
      <w:r w:rsidRPr="003458D4">
        <w:tab/>
        <w:t>Verdana True Type, 10 pt, Groß- und Klei</w:t>
      </w:r>
      <w:r w:rsidRPr="003458D4">
        <w:t>n</w:t>
      </w:r>
      <w:r w:rsidRPr="003458D4">
        <w:t>buchstaben</w:t>
      </w:r>
    </w:p>
    <w:p w:rsidR="00E451CB" w:rsidRPr="003458D4" w:rsidRDefault="00E451CB" w:rsidP="00E451CB">
      <w:pPr>
        <w:pStyle w:val="gemStandard"/>
        <w:ind w:left="851"/>
      </w:pPr>
      <w:r w:rsidRPr="003458D4">
        <w:t>Zeilenabstand:</w:t>
      </w:r>
      <w:r w:rsidRPr="003458D4">
        <w:tab/>
        <w:t>2 pt zuzüglich Ze</w:t>
      </w:r>
      <w:r w:rsidRPr="003458D4">
        <w:t>i</w:t>
      </w:r>
      <w:r w:rsidRPr="003458D4">
        <w:t>chengröße</w:t>
      </w:r>
    </w:p>
    <w:p w:rsidR="00E451CB" w:rsidRPr="003458D4" w:rsidRDefault="00E451CB" w:rsidP="00E451CB">
      <w:pPr>
        <w:pStyle w:val="gemStandard"/>
        <w:ind w:left="851"/>
      </w:pPr>
      <w:r w:rsidRPr="003458D4">
        <w:t>Farbe:</w:t>
      </w:r>
      <w:r w:rsidRPr="003458D4">
        <w:tab/>
      </w:r>
      <w:r w:rsidRPr="003458D4">
        <w:tab/>
        <w:t>Schwarz</w:t>
      </w:r>
    </w:p>
    <w:p w:rsidR="00E451CB" w:rsidRPr="003458D4" w:rsidRDefault="00E451CB" w:rsidP="00E451CB">
      <w:pPr>
        <w:pStyle w:val="gemStandard"/>
        <w:ind w:left="851"/>
      </w:pPr>
      <w:r w:rsidRPr="003458D4">
        <w:lastRenderedPageBreak/>
        <w:t>Zeile 1-3:</w:t>
      </w:r>
      <w:r w:rsidRPr="003458D4">
        <w:tab/>
      </w:r>
      <w:r w:rsidRPr="003458D4">
        <w:tab/>
        <w:t>maximal 28 Zeichen je Zeile einschließlich trennender Lee</w:t>
      </w:r>
      <w:r w:rsidRPr="003458D4">
        <w:t>r</w:t>
      </w:r>
      <w:r w:rsidRPr="003458D4">
        <w:t>zeichen</w:t>
      </w:r>
    </w:p>
    <w:p w:rsidR="00645474" w:rsidRDefault="00E451CB" w:rsidP="00D32182">
      <w:pPr>
        <w:pStyle w:val="gemStandard"/>
        <w:ind w:left="2831" w:hanging="1980"/>
      </w:pPr>
      <w:r w:rsidRPr="003458D4">
        <w:t>Zeile 4:</w:t>
      </w:r>
      <w:r w:rsidRPr="003458D4">
        <w:tab/>
      </w:r>
      <w:r w:rsidR="007A483C" w:rsidRPr="003458D4">
        <w:tab/>
      </w:r>
      <w:r w:rsidRPr="003458D4">
        <w:t>9-stelliges bundesweit einheitlich aufgebautes Institution</w:t>
      </w:r>
      <w:r w:rsidRPr="003458D4">
        <w:t>s</w:t>
      </w:r>
      <w:r w:rsidRPr="003458D4">
        <w:t>kennzeichen (Haupt-IK) des jeweiligen Kostenträgers und 10-stellige Versichertennummer in zwei Zahlenblöcken; für die Position des ersten Zeichens jedes Zahlenbl</w:t>
      </w:r>
      <w:r w:rsidRPr="003458D4">
        <w:t>o</w:t>
      </w:r>
      <w:r w:rsidRPr="003458D4">
        <w:t>ckes gelten d</w:t>
      </w:r>
      <w:r w:rsidR="00847763" w:rsidRPr="003458D4">
        <w:t>ie Maße gemäß</w:t>
      </w:r>
      <w:r w:rsidRPr="003458D4">
        <w:t xml:space="preserve"> </w:t>
      </w:r>
      <w:r w:rsidR="000C2863" w:rsidRPr="003458D4">
        <w:fldChar w:fldCharType="begin"/>
      </w:r>
      <w:r w:rsidR="000C2863" w:rsidRPr="003458D4">
        <w:instrText xml:space="preserve"> REF Abb_eGKOPT_5 \h </w:instrText>
      </w:r>
      <w:r w:rsidR="00BA2E89" w:rsidRPr="003458D4">
        <w:instrText xml:space="preserve"> \* MERGEFORMAT </w:instrText>
      </w:r>
      <w:r w:rsidR="000C2863" w:rsidRPr="003458D4">
        <w:fldChar w:fldCharType="separate"/>
      </w:r>
      <w:r w:rsidR="00982A23" w:rsidRPr="003458D4">
        <w:t>Abb_eGKOPT_5</w:t>
      </w:r>
      <w:r w:rsidR="000C2863" w:rsidRPr="003458D4">
        <w:fldChar w:fldCharType="end"/>
      </w:r>
      <w:r w:rsidRPr="003458D4">
        <w:t>.</w:t>
      </w:r>
    </w:p>
    <w:p w:rsidR="00E451CB" w:rsidRPr="00645474" w:rsidRDefault="00645474" w:rsidP="00D32182">
      <w:pPr>
        <w:pStyle w:val="gemStandard"/>
        <w:ind w:left="2831" w:hanging="1980"/>
      </w:pPr>
      <w:r>
        <w:rPr>
          <w:b/>
        </w:rPr>
        <w:sym w:font="Wingdings" w:char="F0D5"/>
      </w:r>
    </w:p>
    <w:p w:rsidR="0098496E" w:rsidRPr="003458D4" w:rsidRDefault="0098496E" w:rsidP="00645474">
      <w:pPr>
        <w:pStyle w:val="berschrift5"/>
      </w:pPr>
      <w:bookmarkStart w:id="155" w:name="_Toc329782739"/>
      <w:bookmarkStart w:id="156" w:name="_Toc329786004"/>
      <w:bookmarkStart w:id="157" w:name="_Toc486248335"/>
      <w:bookmarkEnd w:id="155"/>
      <w:bookmarkEnd w:id="156"/>
      <w:r w:rsidRPr="003458D4">
        <w:t>Schreibweise des Namens</w:t>
      </w:r>
      <w:bookmarkEnd w:id="157"/>
    </w:p>
    <w:p w:rsidR="00E451CB" w:rsidRPr="003458D4" w:rsidRDefault="00E451CB" w:rsidP="00E451CB">
      <w:pPr>
        <w:pStyle w:val="gemStandard"/>
        <w:tabs>
          <w:tab w:val="left" w:pos="567"/>
        </w:tabs>
        <w:ind w:left="567" w:hanging="567"/>
      </w:pPr>
      <w:r w:rsidRPr="003458D4">
        <w:sym w:font="Wingdings" w:char="F0D6"/>
      </w:r>
      <w:r w:rsidR="00856878" w:rsidRPr="003458D4">
        <w:tab/>
      </w:r>
      <w:r w:rsidR="00133CEB" w:rsidRPr="003458D4">
        <w:rPr>
          <w:b/>
        </w:rPr>
        <w:t>Card-G2-A_2276</w:t>
      </w:r>
      <w:r w:rsidR="00E71681" w:rsidRPr="003458D4">
        <w:rPr>
          <w:b/>
        </w:rPr>
        <w:t xml:space="preserve"> </w:t>
      </w:r>
      <w:r w:rsidRPr="003458D4">
        <w:rPr>
          <w:b/>
        </w:rPr>
        <w:t>Sch</w:t>
      </w:r>
      <w:r w:rsidR="00E71681" w:rsidRPr="003458D4">
        <w:rPr>
          <w:b/>
        </w:rPr>
        <w:t>reibweise Name des Versicherten</w:t>
      </w:r>
    </w:p>
    <w:p w:rsidR="00645474" w:rsidRDefault="00E451CB" w:rsidP="00311625">
      <w:pPr>
        <w:pStyle w:val="gemEinzug"/>
      </w:pPr>
      <w:r w:rsidRPr="003458D4">
        <w:t>Der Name des Versicherten MUSS in der natürlichen Schreibweise und Reihe</w:t>
      </w:r>
      <w:r w:rsidRPr="003458D4">
        <w:t>n</w:t>
      </w:r>
      <w:r w:rsidRPr="003458D4">
        <w:t xml:space="preserve">folge auf die </w:t>
      </w:r>
      <w:r w:rsidR="007A44D1" w:rsidRPr="003458D4">
        <w:t>eGK</w:t>
      </w:r>
      <w:r w:rsidRPr="003458D4">
        <w:t xml:space="preserve"> gedruckt werden:</w:t>
      </w:r>
      <w:r w:rsidR="00E71681" w:rsidRPr="003458D4">
        <w:t xml:space="preserve"> </w:t>
      </w:r>
      <w:r w:rsidRPr="003458D4">
        <w:t>Titel Vorname Namenszusatz/Vorsatzwort Familie</w:t>
      </w:r>
      <w:r w:rsidRPr="003458D4">
        <w:t>n</w:t>
      </w:r>
      <w:r w:rsidRPr="003458D4">
        <w:t xml:space="preserve">name </w:t>
      </w:r>
    </w:p>
    <w:p w:rsidR="0098496E" w:rsidRPr="00645474" w:rsidRDefault="00645474" w:rsidP="00645474">
      <w:pPr>
        <w:pStyle w:val="gemStandard"/>
      </w:pPr>
      <w:r>
        <w:rPr>
          <w:b/>
        </w:rPr>
        <w:sym w:font="Wingdings" w:char="F0D5"/>
      </w:r>
    </w:p>
    <w:p w:rsidR="00513318" w:rsidRPr="003458D4" w:rsidRDefault="00513318" w:rsidP="00311625">
      <w:pPr>
        <w:pStyle w:val="gemEinzug"/>
      </w:pPr>
    </w:p>
    <w:p w:rsidR="00E451CB" w:rsidRPr="003458D4" w:rsidRDefault="00E451CB" w:rsidP="00E451CB">
      <w:pPr>
        <w:pStyle w:val="gemStandard"/>
        <w:tabs>
          <w:tab w:val="left" w:pos="567"/>
        </w:tabs>
        <w:ind w:left="567" w:hanging="567"/>
      </w:pPr>
      <w:r w:rsidRPr="003458D4">
        <w:sym w:font="Wingdings" w:char="F0D6"/>
      </w:r>
      <w:r w:rsidR="00856878" w:rsidRPr="003458D4">
        <w:tab/>
      </w:r>
      <w:r w:rsidR="00133CEB" w:rsidRPr="003458D4">
        <w:rPr>
          <w:b/>
        </w:rPr>
        <w:t>Card-G2-A_2277</w:t>
      </w:r>
      <w:r w:rsidR="00E71681" w:rsidRPr="003458D4">
        <w:rPr>
          <w:b/>
        </w:rPr>
        <w:t xml:space="preserve"> </w:t>
      </w:r>
      <w:r w:rsidRPr="003458D4">
        <w:rPr>
          <w:b/>
        </w:rPr>
        <w:t>Nam</w:t>
      </w:r>
      <w:r w:rsidR="00E71681" w:rsidRPr="003458D4">
        <w:rPr>
          <w:b/>
        </w:rPr>
        <w:t>e des Versicherten (28 Zeichen)</w:t>
      </w:r>
    </w:p>
    <w:p w:rsidR="00645474" w:rsidRDefault="00E451CB" w:rsidP="00311625">
      <w:pPr>
        <w:pStyle w:val="gemEinzug"/>
      </w:pPr>
      <w:r w:rsidRPr="003458D4">
        <w:t xml:space="preserve">Umfassen alle Namensbestandteile </w:t>
      </w:r>
      <w:r w:rsidR="00244F0D" w:rsidRPr="003458D4">
        <w:t xml:space="preserve">des Versicherten </w:t>
      </w:r>
      <w:r w:rsidRPr="003458D4">
        <w:t xml:space="preserve">zusammen mit trennenden Leerstellen nicht mehr als 28 Zeichen, MÜSSEN sie in die zweite Namenszeile </w:t>
      </w:r>
      <w:r w:rsidR="007A44D1" w:rsidRPr="003458D4">
        <w:t xml:space="preserve">der eGK </w:t>
      </w:r>
      <w:r w:rsidRPr="003458D4">
        <w:t>gedruckt werden. Die erste Namenszeile MUSS in diesem Fall leer ble</w:t>
      </w:r>
      <w:r w:rsidRPr="003458D4">
        <w:t>i</w:t>
      </w:r>
      <w:r w:rsidRPr="003458D4">
        <w:t>ben.</w:t>
      </w:r>
    </w:p>
    <w:p w:rsidR="0098496E" w:rsidRPr="00645474" w:rsidRDefault="00645474" w:rsidP="00645474">
      <w:pPr>
        <w:pStyle w:val="gemStandard"/>
      </w:pPr>
      <w:r>
        <w:rPr>
          <w:b/>
        </w:rPr>
        <w:sym w:font="Wingdings" w:char="F0D5"/>
      </w:r>
    </w:p>
    <w:p w:rsidR="00E451CB" w:rsidRPr="003458D4" w:rsidRDefault="00E451CB" w:rsidP="00E451CB">
      <w:pPr>
        <w:pStyle w:val="gemStandard"/>
        <w:tabs>
          <w:tab w:val="left" w:pos="567"/>
        </w:tabs>
        <w:ind w:left="567" w:hanging="567"/>
      </w:pPr>
      <w:r w:rsidRPr="003458D4">
        <w:sym w:font="Wingdings" w:char="F0D6"/>
      </w:r>
      <w:r w:rsidR="00856878" w:rsidRPr="003458D4">
        <w:tab/>
      </w:r>
      <w:r w:rsidR="00133CEB" w:rsidRPr="003458D4">
        <w:rPr>
          <w:b/>
        </w:rPr>
        <w:t>Card-G2-A_2278</w:t>
      </w:r>
      <w:r w:rsidR="00E71681" w:rsidRPr="003458D4">
        <w:rPr>
          <w:b/>
        </w:rPr>
        <w:t xml:space="preserve"> </w:t>
      </w:r>
      <w:r w:rsidRPr="003458D4">
        <w:rPr>
          <w:b/>
        </w:rPr>
        <w:t>Name</w:t>
      </w:r>
      <w:r w:rsidR="00E71681" w:rsidRPr="003458D4">
        <w:rPr>
          <w:b/>
        </w:rPr>
        <w:t xml:space="preserve"> des Versicherten &gt; 28 Zeichen</w:t>
      </w:r>
    </w:p>
    <w:p w:rsidR="00645474" w:rsidRDefault="00E451CB" w:rsidP="00311625">
      <w:pPr>
        <w:pStyle w:val="gemEinzug"/>
      </w:pPr>
      <w:r w:rsidRPr="003458D4">
        <w:t xml:space="preserve">Umfassen alle Namensbestandteile </w:t>
      </w:r>
      <w:r w:rsidR="00244F0D" w:rsidRPr="003458D4">
        <w:t xml:space="preserve">des Versicherten </w:t>
      </w:r>
      <w:r w:rsidRPr="003458D4">
        <w:t xml:space="preserve">zusammen mit trennenden Leerstellen mehr als 28 Zeichen, MÜSSEN sie </w:t>
      </w:r>
      <w:r w:rsidR="007A44D1" w:rsidRPr="003458D4">
        <w:t xml:space="preserve">für die Bedruckung der eGK </w:t>
      </w:r>
      <w:r w:rsidRPr="003458D4">
        <w:t>in zwei Zeilen aufgeteilt werden.</w:t>
      </w:r>
    </w:p>
    <w:p w:rsidR="00E451CB" w:rsidRPr="00645474" w:rsidRDefault="00645474" w:rsidP="00645474">
      <w:pPr>
        <w:pStyle w:val="gemStandard"/>
      </w:pPr>
      <w:r>
        <w:rPr>
          <w:b/>
        </w:rPr>
        <w:sym w:font="Wingdings" w:char="F0D5"/>
      </w:r>
    </w:p>
    <w:p w:rsidR="00E451CB" w:rsidRPr="003458D4" w:rsidRDefault="00E451CB" w:rsidP="00E451CB">
      <w:pPr>
        <w:pStyle w:val="gemStandard"/>
      </w:pPr>
      <w:r w:rsidRPr="003458D4">
        <w:t xml:space="preserve">Für die Aufteilung </w:t>
      </w:r>
      <w:r w:rsidR="00FF52F7" w:rsidRPr="003458D4">
        <w:t xml:space="preserve">der Namensbestandteile </w:t>
      </w:r>
      <w:r w:rsidRPr="003458D4">
        <w:t>auf die beiden Zeilen gilt folgende Empfe</w:t>
      </w:r>
      <w:r w:rsidRPr="003458D4">
        <w:t>h</w:t>
      </w:r>
      <w:r w:rsidRPr="003458D4">
        <w:t>lung:</w:t>
      </w:r>
    </w:p>
    <w:p w:rsidR="00E451CB" w:rsidRPr="003458D4" w:rsidRDefault="00E451CB" w:rsidP="00A06FC0">
      <w:pPr>
        <w:pStyle w:val="gemAufzhlung"/>
      </w:pPr>
      <w:r w:rsidRPr="003458D4">
        <w:t xml:space="preserve">Ist </w:t>
      </w:r>
      <w:r w:rsidR="00244F0D" w:rsidRPr="003458D4">
        <w:t xml:space="preserve">im Namen des Versicherten </w:t>
      </w:r>
      <w:r w:rsidRPr="003458D4">
        <w:t xml:space="preserve">ein Titel vorhanden und passen Vorname und </w:t>
      </w:r>
      <w:r w:rsidR="00D206AE" w:rsidRPr="003458D4">
        <w:t>Familienn</w:t>
      </w:r>
      <w:r w:rsidRPr="003458D4">
        <w:t xml:space="preserve">ame gemeinsam in Zeile 2, so wird der Titel in Zeile 1 </w:t>
      </w:r>
      <w:r w:rsidR="007A44D1" w:rsidRPr="003458D4">
        <w:t xml:space="preserve">der eGK </w:t>
      </w:r>
      <w:r w:rsidRPr="003458D4">
        <w:t>g</w:t>
      </w:r>
      <w:r w:rsidRPr="003458D4">
        <w:t>e</w:t>
      </w:r>
      <w:r w:rsidRPr="003458D4">
        <w:t>druckt und Vorname und Name in Zeile 2</w:t>
      </w:r>
      <w:r w:rsidR="007A44D1" w:rsidRPr="003458D4">
        <w:t xml:space="preserve"> der eGK</w:t>
      </w:r>
      <w:r w:rsidRPr="003458D4">
        <w:t>. Keine weiteren Kürzu</w:t>
      </w:r>
      <w:r w:rsidRPr="003458D4">
        <w:t>n</w:t>
      </w:r>
      <w:r w:rsidRPr="003458D4">
        <w:t>gen.</w:t>
      </w:r>
    </w:p>
    <w:p w:rsidR="00E451CB" w:rsidRPr="003458D4" w:rsidRDefault="00E451CB" w:rsidP="00A06FC0">
      <w:pPr>
        <w:pStyle w:val="gemAufzhlung"/>
      </w:pPr>
      <w:r w:rsidRPr="003458D4">
        <w:t>Anderenfalls gilt:</w:t>
      </w:r>
    </w:p>
    <w:p w:rsidR="00E451CB" w:rsidRPr="003458D4" w:rsidRDefault="00E451CB" w:rsidP="00E71681">
      <w:pPr>
        <w:pStyle w:val="gemAufzhlung"/>
        <w:numPr>
          <w:ilvl w:val="2"/>
          <w:numId w:val="9"/>
        </w:numPr>
      </w:pPr>
      <w:r w:rsidRPr="003458D4">
        <w:t>In Namenszeile 1 werden gedruckt: Titel Vorname Namensz</w:t>
      </w:r>
      <w:r w:rsidRPr="003458D4">
        <w:t>u</w:t>
      </w:r>
      <w:r w:rsidRPr="003458D4">
        <w:t>satz/Vorsatzwort</w:t>
      </w:r>
    </w:p>
    <w:p w:rsidR="00E451CB" w:rsidRPr="003458D4" w:rsidRDefault="00E451CB" w:rsidP="00E71681">
      <w:pPr>
        <w:pStyle w:val="gemAufzhlung"/>
        <w:numPr>
          <w:ilvl w:val="2"/>
          <w:numId w:val="9"/>
        </w:numPr>
        <w:rPr>
          <w:b/>
        </w:rPr>
      </w:pPr>
      <w:r w:rsidRPr="003458D4">
        <w:t xml:space="preserve">In Namenszeile 2 wird gedruckt: </w:t>
      </w:r>
      <w:r w:rsidRPr="003458D4">
        <w:rPr>
          <w:i/>
        </w:rPr>
        <w:t>Familienname</w:t>
      </w:r>
    </w:p>
    <w:p w:rsidR="00CF643B" w:rsidRPr="003458D4" w:rsidRDefault="00CF643B" w:rsidP="00CF643B">
      <w:pPr>
        <w:pStyle w:val="gemStandard"/>
        <w:tabs>
          <w:tab w:val="left" w:pos="567"/>
        </w:tabs>
        <w:ind w:left="567" w:hanging="567"/>
      </w:pPr>
      <w:r w:rsidRPr="003458D4">
        <w:sym w:font="Wingdings" w:char="F0D6"/>
      </w:r>
      <w:r w:rsidRPr="003458D4">
        <w:tab/>
      </w:r>
      <w:r w:rsidR="00133CEB" w:rsidRPr="003458D4">
        <w:rPr>
          <w:b/>
        </w:rPr>
        <w:t>Card-G2-A_2279</w:t>
      </w:r>
      <w:r w:rsidR="00E71681" w:rsidRPr="003458D4">
        <w:rPr>
          <w:b/>
        </w:rPr>
        <w:t xml:space="preserve"> Abkürzungsregeln</w:t>
      </w:r>
    </w:p>
    <w:p w:rsidR="00CF643B" w:rsidRPr="003458D4" w:rsidRDefault="00CF643B" w:rsidP="00311625">
      <w:pPr>
        <w:pStyle w:val="gemEinzug"/>
      </w:pPr>
      <w:r w:rsidRPr="003458D4">
        <w:lastRenderedPageBreak/>
        <w:t xml:space="preserve">Besteht die Notwendigkeit, die erste Namenszeile </w:t>
      </w:r>
      <w:r w:rsidR="00244F0D" w:rsidRPr="003458D4">
        <w:t xml:space="preserve">des Versicherten </w:t>
      </w:r>
      <w:r w:rsidRPr="003458D4">
        <w:t>wegen des b</w:t>
      </w:r>
      <w:r w:rsidRPr="003458D4">
        <w:t>e</w:t>
      </w:r>
      <w:r w:rsidRPr="003458D4">
        <w:t xml:space="preserve">grenzten Stellenvorrats </w:t>
      </w:r>
      <w:r w:rsidR="007A44D1" w:rsidRPr="003458D4">
        <w:t xml:space="preserve">auf der eGK </w:t>
      </w:r>
      <w:r w:rsidRPr="003458D4">
        <w:t>abzukürzen, SOLLEN folgende Regeln eing</w:t>
      </w:r>
      <w:r w:rsidRPr="003458D4">
        <w:t>e</w:t>
      </w:r>
      <w:r w:rsidRPr="003458D4">
        <w:t>halten werden:</w:t>
      </w:r>
    </w:p>
    <w:p w:rsidR="00CF643B" w:rsidRPr="003458D4" w:rsidRDefault="00CF643B" w:rsidP="00CF643B">
      <w:pPr>
        <w:pStyle w:val="gemAufzhlung"/>
      </w:pPr>
      <w:r w:rsidRPr="003458D4">
        <w:t>Es wird geprüft, ob ein eventuell vorhandener Namenszusatz/Vor</w:t>
      </w:r>
      <w:r w:rsidRPr="003458D4">
        <w:softHyphen/>
        <w:t xml:space="preserve">satzwort </w:t>
      </w:r>
      <w:r w:rsidR="00D206AE" w:rsidRPr="003458D4">
        <w:t>z</w:t>
      </w:r>
      <w:r w:rsidR="00D206AE" w:rsidRPr="003458D4">
        <w:t>u</w:t>
      </w:r>
      <w:r w:rsidR="00D206AE" w:rsidRPr="003458D4">
        <w:t xml:space="preserve">sätzlich zum Familiennamen </w:t>
      </w:r>
      <w:r w:rsidRPr="003458D4">
        <w:t>in Zeile 2 Platz findet. Ist das der Fall, werden keine weiteren Kürzungsma</w:t>
      </w:r>
      <w:r w:rsidRPr="003458D4">
        <w:t>ß</w:t>
      </w:r>
      <w:r w:rsidRPr="003458D4">
        <w:t>nahmen getroffen.</w:t>
      </w:r>
    </w:p>
    <w:p w:rsidR="00CF643B" w:rsidRPr="003458D4" w:rsidRDefault="00CF643B" w:rsidP="00CF643B">
      <w:pPr>
        <w:pStyle w:val="gemAufzhlung"/>
      </w:pPr>
      <w:r w:rsidRPr="003458D4">
        <w:t>Sukzessive – mit dem letzten beginnend – werden so lange alle Vornamen gekürzt, bis keine weitere Kürzung mehr erforderlich ist. Die Kürzung eines Vornamens ist jeweils mit einem Punkt kenntlich zu machen; falls ein Vorn</w:t>
      </w:r>
      <w:r w:rsidRPr="003458D4">
        <w:t>a</w:t>
      </w:r>
      <w:r w:rsidRPr="003458D4">
        <w:t>me ganz entfallen soll, geschieht dies ersatzlos.</w:t>
      </w:r>
    </w:p>
    <w:p w:rsidR="0098496E" w:rsidRPr="003458D4" w:rsidRDefault="00CF643B" w:rsidP="00311625">
      <w:pPr>
        <w:pStyle w:val="gemEinzug"/>
      </w:pPr>
      <w:r w:rsidRPr="003458D4">
        <w:t>Wenn auch das nicht ausreicht, entfällt ein eventuell vorhand</w:t>
      </w:r>
      <w:r w:rsidRPr="003458D4">
        <w:t>e</w:t>
      </w:r>
      <w:r w:rsidRPr="003458D4">
        <w:t>ner Titel</w:t>
      </w:r>
      <w:r w:rsidR="006E46E8" w:rsidRPr="003458D4">
        <w:t>.</w:t>
      </w:r>
    </w:p>
    <w:p w:rsidR="00CF643B" w:rsidRPr="003458D4" w:rsidRDefault="00CF643B" w:rsidP="00311625">
      <w:pPr>
        <w:pStyle w:val="gemEinzug"/>
      </w:pPr>
      <w:r w:rsidRPr="003458D4">
        <w:t xml:space="preserve">Besteht die Notwendigkeit, die zweite Namenszeile </w:t>
      </w:r>
      <w:r w:rsidR="00244F0D" w:rsidRPr="003458D4">
        <w:t xml:space="preserve">des Versicherten </w:t>
      </w:r>
      <w:r w:rsidRPr="003458D4">
        <w:t>wegen des b</w:t>
      </w:r>
      <w:r w:rsidRPr="003458D4">
        <w:t>e</w:t>
      </w:r>
      <w:r w:rsidRPr="003458D4">
        <w:t xml:space="preserve">grenzten Stellenvorrats </w:t>
      </w:r>
      <w:r w:rsidR="007A44D1" w:rsidRPr="003458D4">
        <w:t xml:space="preserve">auf der eGK </w:t>
      </w:r>
      <w:r w:rsidRPr="003458D4">
        <w:t>abzukürzen, SOLLEN folgende Regeln eing</w:t>
      </w:r>
      <w:r w:rsidRPr="003458D4">
        <w:t>e</w:t>
      </w:r>
      <w:r w:rsidRPr="003458D4">
        <w:t>halten werden:</w:t>
      </w:r>
    </w:p>
    <w:p w:rsidR="00645474" w:rsidRDefault="00CF643B" w:rsidP="00311625">
      <w:pPr>
        <w:pStyle w:val="gemEinzug"/>
      </w:pPr>
      <w:r w:rsidRPr="003458D4">
        <w:t>Sukzessive – mit dem letzten beginnend – werden so lange alle Nachnamen g</w:t>
      </w:r>
      <w:r w:rsidRPr="003458D4">
        <w:t>e</w:t>
      </w:r>
      <w:r w:rsidRPr="003458D4">
        <w:t>kürzt, bis keine weitere Kürzung mehr erforderlich ist. Die Kürzung eines Nachn</w:t>
      </w:r>
      <w:r w:rsidRPr="003458D4">
        <w:t>a</w:t>
      </w:r>
      <w:r w:rsidRPr="003458D4">
        <w:t>mens ist jeweils mit einem Punkt kenntlich zu machen; falls ein Nachname ganz en</w:t>
      </w:r>
      <w:r w:rsidRPr="003458D4">
        <w:t>t</w:t>
      </w:r>
      <w:r w:rsidRPr="003458D4">
        <w:t>fallen soll, geschieht dies ersatzlos.</w:t>
      </w:r>
    </w:p>
    <w:p w:rsidR="0098496E" w:rsidRPr="00645474" w:rsidRDefault="00645474" w:rsidP="00645474">
      <w:pPr>
        <w:pStyle w:val="gemStandard"/>
      </w:pPr>
      <w:r>
        <w:rPr>
          <w:b/>
        </w:rPr>
        <w:sym w:font="Wingdings" w:char="F0D5"/>
      </w:r>
    </w:p>
    <w:p w:rsidR="00DC2992" w:rsidRPr="003458D4" w:rsidRDefault="00DC2992" w:rsidP="00311625">
      <w:pPr>
        <w:pStyle w:val="gemEinzug"/>
      </w:pPr>
    </w:p>
    <w:p w:rsidR="00DC2992" w:rsidRPr="003458D4" w:rsidRDefault="00DC2992" w:rsidP="00311625">
      <w:pPr>
        <w:pStyle w:val="gemEinzug"/>
      </w:pPr>
    </w:p>
    <w:p w:rsidR="00CF643B" w:rsidRPr="003458D4" w:rsidRDefault="00CF643B" w:rsidP="00CF643B">
      <w:pPr>
        <w:pStyle w:val="gemStandard"/>
        <w:tabs>
          <w:tab w:val="left" w:pos="567"/>
        </w:tabs>
        <w:ind w:left="567" w:hanging="567"/>
      </w:pPr>
      <w:r w:rsidRPr="003458D4">
        <w:rPr>
          <w:b/>
        </w:rPr>
        <w:sym w:font="Wingdings" w:char="F0D6"/>
      </w:r>
      <w:r w:rsidR="00856878" w:rsidRPr="003458D4">
        <w:tab/>
      </w:r>
      <w:r w:rsidR="00133CEB" w:rsidRPr="003458D4">
        <w:rPr>
          <w:b/>
        </w:rPr>
        <w:t>Card-G2-A_2280</w:t>
      </w:r>
      <w:r w:rsidR="00E71681" w:rsidRPr="003458D4">
        <w:rPr>
          <w:b/>
        </w:rPr>
        <w:t xml:space="preserve"> </w:t>
      </w:r>
      <w:r w:rsidRPr="003458D4">
        <w:rPr>
          <w:b/>
        </w:rPr>
        <w:t>Aufteilung Name</w:t>
      </w:r>
      <w:r w:rsidR="007A483C" w:rsidRPr="003458D4">
        <w:rPr>
          <w:b/>
        </w:rPr>
        <w:t>n</w:t>
      </w:r>
      <w:r w:rsidR="00E71681" w:rsidRPr="003458D4">
        <w:rPr>
          <w:b/>
        </w:rPr>
        <w:t>szeile</w:t>
      </w:r>
    </w:p>
    <w:p w:rsidR="00645474" w:rsidRDefault="00CF643B" w:rsidP="003A5768">
      <w:pPr>
        <w:pStyle w:val="gemEinzug"/>
        <w:rPr>
          <w:b/>
        </w:rPr>
      </w:pPr>
      <w:r w:rsidRPr="003458D4">
        <w:t xml:space="preserve">Der Kartenherausgeber </w:t>
      </w:r>
      <w:r w:rsidR="007A44D1" w:rsidRPr="003458D4">
        <w:t xml:space="preserve">der eGK </w:t>
      </w:r>
      <w:r w:rsidRPr="003458D4">
        <w:t xml:space="preserve">KANN für die Aufteilung der Namensbestandteile </w:t>
      </w:r>
      <w:r w:rsidR="00244F0D" w:rsidRPr="003458D4">
        <w:t xml:space="preserve">des Namens des Versicherten </w:t>
      </w:r>
      <w:r w:rsidRPr="003458D4">
        <w:t>eigene Regeln anwenden</w:t>
      </w:r>
      <w:r w:rsidR="00E71681" w:rsidRPr="003458D4">
        <w:t>.</w:t>
      </w:r>
      <w:r w:rsidRPr="003458D4">
        <w:t xml:space="preserve"> </w:t>
      </w:r>
      <w:r w:rsidR="00B5437B" w:rsidRPr="003458D4">
        <w:t>Dabei müssen die Vorg</w:t>
      </w:r>
      <w:r w:rsidR="00B5437B" w:rsidRPr="003458D4">
        <w:t>a</w:t>
      </w:r>
      <w:r w:rsidR="00B5437B" w:rsidRPr="003458D4">
        <w:t>ben von Card-G2-A_2276 eingehalten werden.</w:t>
      </w:r>
    </w:p>
    <w:p w:rsidR="007D3C31" w:rsidRPr="00645474" w:rsidRDefault="00645474" w:rsidP="00645474">
      <w:pPr>
        <w:pStyle w:val="gemStandard"/>
        <w:rPr>
          <w:b/>
        </w:rPr>
      </w:pPr>
      <w:r>
        <w:rPr>
          <w:b/>
        </w:rPr>
        <w:sym w:font="Wingdings" w:char="F0D5"/>
      </w:r>
      <w:r w:rsidR="00B5437B" w:rsidRPr="00645474">
        <w:rPr>
          <w:b/>
        </w:rPr>
        <w:tab/>
      </w:r>
    </w:p>
    <w:p w:rsidR="0098496E" w:rsidRPr="003458D4" w:rsidRDefault="0098496E" w:rsidP="00645474">
      <w:pPr>
        <w:pStyle w:val="berschrift5"/>
      </w:pPr>
      <w:bookmarkStart w:id="158" w:name="_Ref321907425"/>
      <w:bookmarkStart w:id="159" w:name="_Toc486248336"/>
      <w:r w:rsidRPr="003458D4">
        <w:t>Schreibweise des Namens des Kartenherausgebers</w:t>
      </w:r>
      <w:bookmarkEnd w:id="158"/>
      <w:bookmarkEnd w:id="159"/>
    </w:p>
    <w:p w:rsidR="00417383" w:rsidRPr="003458D4" w:rsidRDefault="00CF643B" w:rsidP="00417383">
      <w:pPr>
        <w:pStyle w:val="gemStandard"/>
        <w:tabs>
          <w:tab w:val="left" w:pos="567"/>
        </w:tabs>
        <w:ind w:left="567" w:hanging="567"/>
      </w:pPr>
      <w:r w:rsidRPr="003458D4">
        <w:rPr>
          <w:b/>
        </w:rPr>
        <w:sym w:font="Wingdings" w:char="F0D6"/>
      </w:r>
      <w:r w:rsidR="00856878" w:rsidRPr="003458D4">
        <w:tab/>
      </w:r>
      <w:r w:rsidR="00417383" w:rsidRPr="003458D4">
        <w:rPr>
          <w:b/>
        </w:rPr>
        <w:t>Card-G2-A_2282 Name des Kartenherausgebers</w:t>
      </w:r>
    </w:p>
    <w:p w:rsidR="00645474" w:rsidRDefault="00417383" w:rsidP="00417383">
      <w:pPr>
        <w:pStyle w:val="gemEinzug"/>
        <w:rPr>
          <w:b/>
        </w:rPr>
      </w:pPr>
      <w:r w:rsidRPr="003458D4">
        <w:t>Der Name des Kartenherausgebers der eGK MUSS in der natürlichen Schreibwe</w:t>
      </w:r>
      <w:r w:rsidRPr="003458D4">
        <w:t>i</w:t>
      </w:r>
      <w:r w:rsidRPr="003458D4">
        <w:t>se in Zeile 3 auf die Karte gedruckt werden.</w:t>
      </w:r>
    </w:p>
    <w:p w:rsidR="00417383" w:rsidRPr="00645474" w:rsidRDefault="00645474" w:rsidP="00645474">
      <w:pPr>
        <w:pStyle w:val="gemStandard"/>
      </w:pPr>
      <w:r>
        <w:rPr>
          <w:b/>
        </w:rPr>
        <w:sym w:font="Wingdings" w:char="F0D5"/>
      </w:r>
    </w:p>
    <w:p w:rsidR="00417383" w:rsidRPr="003458D4" w:rsidRDefault="00417383" w:rsidP="00417383">
      <w:pPr>
        <w:pStyle w:val="gemStandard"/>
        <w:tabs>
          <w:tab w:val="left" w:pos="567"/>
        </w:tabs>
        <w:ind w:left="567" w:hanging="567"/>
      </w:pPr>
      <w:r w:rsidRPr="003458D4">
        <w:sym w:font="Wingdings" w:char="F0D6"/>
      </w:r>
      <w:r w:rsidRPr="003458D4">
        <w:tab/>
      </w:r>
      <w:r w:rsidRPr="003458D4">
        <w:rPr>
          <w:b/>
        </w:rPr>
        <w:t>Card-G2-A_2283 Schriftart für Name des Kartenherausgebers</w:t>
      </w:r>
    </w:p>
    <w:p w:rsidR="00645474" w:rsidRDefault="00417383" w:rsidP="00417383">
      <w:pPr>
        <w:pStyle w:val="gemEinzug"/>
      </w:pPr>
      <w:r w:rsidRPr="003458D4">
        <w:t>Der Name des Kartenherausgebers der eGK (des ausgebenden Kostenträgers) MUSS - abweichend von den Vorgaben für die übrigen Beschriftungen - in Ve</w:t>
      </w:r>
      <w:r w:rsidRPr="003458D4">
        <w:t>r</w:t>
      </w:r>
      <w:r w:rsidRPr="003458D4">
        <w:t>dana True Type, 10 pt , Laufweite „normal“, Skalierung 85 - 100% gedruckt we</w:t>
      </w:r>
      <w:r w:rsidRPr="003458D4">
        <w:t>r</w:t>
      </w:r>
      <w:r w:rsidRPr="003458D4">
        <w:t xml:space="preserve">den. </w:t>
      </w:r>
    </w:p>
    <w:p w:rsidR="00417383" w:rsidRPr="00645474" w:rsidRDefault="00645474" w:rsidP="00645474">
      <w:pPr>
        <w:pStyle w:val="gemStandard"/>
      </w:pPr>
      <w:r>
        <w:rPr>
          <w:b/>
        </w:rPr>
        <w:sym w:font="Wingdings" w:char="F0D5"/>
      </w:r>
    </w:p>
    <w:p w:rsidR="00417383" w:rsidRPr="003458D4" w:rsidRDefault="00417383" w:rsidP="00417383">
      <w:pPr>
        <w:pStyle w:val="gemStandard"/>
        <w:tabs>
          <w:tab w:val="left" w:pos="567"/>
        </w:tabs>
        <w:ind w:left="567" w:hanging="567"/>
      </w:pPr>
      <w:r w:rsidRPr="003458D4">
        <w:sym w:font="Wingdings" w:char="F0D6"/>
      </w:r>
      <w:r w:rsidRPr="003458D4">
        <w:tab/>
      </w:r>
      <w:r w:rsidRPr="003458D4">
        <w:rPr>
          <w:b/>
        </w:rPr>
        <w:t>Card-G2-A_2284 Druckbereich für Name des Kartenherausg</w:t>
      </w:r>
      <w:r w:rsidRPr="003458D4">
        <w:rPr>
          <w:b/>
        </w:rPr>
        <w:t>e</w:t>
      </w:r>
      <w:r w:rsidRPr="003458D4">
        <w:rPr>
          <w:b/>
        </w:rPr>
        <w:t>bers</w:t>
      </w:r>
    </w:p>
    <w:p w:rsidR="00645474" w:rsidRDefault="00417383" w:rsidP="00417383">
      <w:pPr>
        <w:pStyle w:val="gemEinzug"/>
      </w:pPr>
      <w:r w:rsidRPr="003458D4">
        <w:lastRenderedPageBreak/>
        <w:t>Alle Namensbestandteile des Namens des Kartenherausgebers der eGK (des au</w:t>
      </w:r>
      <w:r w:rsidRPr="003458D4">
        <w:t>s</w:t>
      </w:r>
      <w:r w:rsidRPr="003458D4">
        <w:t>gebenden Kostenträgers) einschließlich trennender Leerstellen MÜSSEN im vorg</w:t>
      </w:r>
      <w:r w:rsidRPr="003458D4">
        <w:t>e</w:t>
      </w:r>
      <w:r w:rsidRPr="003458D4">
        <w:t>gebenen Bereich g</w:t>
      </w:r>
      <w:r w:rsidRPr="003458D4">
        <w:t>e</w:t>
      </w:r>
      <w:r w:rsidRPr="003458D4">
        <w:t>druckt werden.</w:t>
      </w:r>
    </w:p>
    <w:p w:rsidR="00417383" w:rsidRPr="00645474" w:rsidRDefault="00645474" w:rsidP="00645474">
      <w:pPr>
        <w:pStyle w:val="gemStandard"/>
      </w:pPr>
      <w:r>
        <w:rPr>
          <w:b/>
        </w:rPr>
        <w:sym w:font="Wingdings" w:char="F0D5"/>
      </w:r>
    </w:p>
    <w:p w:rsidR="00417383" w:rsidRPr="003458D4" w:rsidRDefault="00417383" w:rsidP="00417383">
      <w:pPr>
        <w:pStyle w:val="gemStandard"/>
        <w:tabs>
          <w:tab w:val="left" w:pos="567"/>
        </w:tabs>
        <w:ind w:left="567" w:hanging="567"/>
      </w:pPr>
      <w:r w:rsidRPr="003458D4">
        <w:sym w:font="Wingdings" w:char="F0D6"/>
      </w:r>
      <w:r w:rsidRPr="003458D4">
        <w:tab/>
      </w:r>
      <w:r w:rsidRPr="003458D4">
        <w:rPr>
          <w:b/>
        </w:rPr>
        <w:t>Card-G2-A_2285 Abkürzungsregeln für Name des Kartenherausg</w:t>
      </w:r>
      <w:r w:rsidRPr="003458D4">
        <w:rPr>
          <w:b/>
        </w:rPr>
        <w:t>e</w:t>
      </w:r>
      <w:r w:rsidRPr="003458D4">
        <w:rPr>
          <w:b/>
        </w:rPr>
        <w:t>bers</w:t>
      </w:r>
    </w:p>
    <w:p w:rsidR="00645474" w:rsidRDefault="00417383" w:rsidP="00417383">
      <w:pPr>
        <w:pStyle w:val="gemEinzug"/>
      </w:pPr>
      <w:r w:rsidRPr="003458D4">
        <w:t>Enthält der Name des Kartenherausgebers der eGK mehr Zeichen als im vorgeg</w:t>
      </w:r>
      <w:r w:rsidRPr="003458D4">
        <w:t>e</w:t>
      </w:r>
      <w:r w:rsidRPr="003458D4">
        <w:t>benen Bereich gedruckt werden können, MUSS er abgekürzt werden. Dies MUSS durch einen Punkt „.“ an der letzten Stelle kenntlich gemacht we</w:t>
      </w:r>
      <w:r w:rsidRPr="003458D4">
        <w:t>r</w:t>
      </w:r>
      <w:r w:rsidRPr="003458D4">
        <w:t xml:space="preserve">den. </w:t>
      </w:r>
    </w:p>
    <w:p w:rsidR="00CF643B" w:rsidRPr="00645474" w:rsidRDefault="00645474" w:rsidP="00645474">
      <w:pPr>
        <w:pStyle w:val="gemStandard"/>
      </w:pPr>
      <w:r>
        <w:rPr>
          <w:b/>
        </w:rPr>
        <w:sym w:font="Wingdings" w:char="F0D5"/>
      </w:r>
    </w:p>
    <w:p w:rsidR="0098496E" w:rsidRPr="003458D4" w:rsidRDefault="0098496E" w:rsidP="00645474">
      <w:pPr>
        <w:pStyle w:val="berschrift5"/>
      </w:pPr>
      <w:bookmarkStart w:id="160" w:name="_Toc486248337"/>
      <w:r w:rsidRPr="003458D4">
        <w:t>Legenden zu den Druckzeilen</w:t>
      </w:r>
      <w:bookmarkEnd w:id="160"/>
    </w:p>
    <w:p w:rsidR="0016002E" w:rsidRPr="003458D4" w:rsidRDefault="0016002E" w:rsidP="0016002E">
      <w:pPr>
        <w:pStyle w:val="gemStandard"/>
        <w:tabs>
          <w:tab w:val="left" w:pos="567"/>
        </w:tabs>
        <w:ind w:left="567" w:hanging="567"/>
      </w:pPr>
      <w:r w:rsidRPr="003458D4">
        <w:sym w:font="Wingdings" w:char="F0D6"/>
      </w:r>
      <w:r w:rsidR="00856878" w:rsidRPr="003458D4">
        <w:tab/>
      </w:r>
      <w:r w:rsidR="00133CEB" w:rsidRPr="003458D4">
        <w:rPr>
          <w:b/>
        </w:rPr>
        <w:t>Card-G2-A_2286</w:t>
      </w:r>
      <w:r w:rsidR="00E71681" w:rsidRPr="003458D4">
        <w:rPr>
          <w:b/>
        </w:rPr>
        <w:t xml:space="preserve"> Legende zu Druckzeilen</w:t>
      </w:r>
    </w:p>
    <w:p w:rsidR="0016002E" w:rsidRPr="003458D4" w:rsidRDefault="0016002E" w:rsidP="00311625">
      <w:pPr>
        <w:pStyle w:val="gemEinzug"/>
      </w:pPr>
      <w:r w:rsidRPr="003458D4">
        <w:t xml:space="preserve">Unter der 4. Druckzeile </w:t>
      </w:r>
      <w:r w:rsidR="007A44D1" w:rsidRPr="003458D4">
        <w:t xml:space="preserve">der eGK </w:t>
      </w:r>
      <w:r w:rsidRPr="003458D4">
        <w:t>MÜSSEN die Legenden zu den einzelnen Feldern der 4. Zeile in Verdana True Type in Größe 5 pt unterlegt werden mit den Bezeic</w:t>
      </w:r>
      <w:r w:rsidRPr="003458D4">
        <w:t>h</w:t>
      </w:r>
      <w:r w:rsidRPr="003458D4">
        <w:t>nungen:</w:t>
      </w:r>
    </w:p>
    <w:p w:rsidR="0016002E" w:rsidRPr="003458D4" w:rsidRDefault="0016002E" w:rsidP="0016002E">
      <w:pPr>
        <w:pStyle w:val="gemAufzhlung"/>
      </w:pPr>
      <w:r w:rsidRPr="003458D4">
        <w:t>„Versicherung“</w:t>
      </w:r>
    </w:p>
    <w:p w:rsidR="00645474" w:rsidRDefault="0016002E" w:rsidP="0016002E">
      <w:pPr>
        <w:pStyle w:val="gemAufzhlung"/>
      </w:pPr>
      <w:r w:rsidRPr="003458D4">
        <w:t>„Versichertennummer“.</w:t>
      </w:r>
    </w:p>
    <w:p w:rsidR="0098496E" w:rsidRPr="00645474" w:rsidRDefault="00645474" w:rsidP="00645474">
      <w:pPr>
        <w:pStyle w:val="gemStandard"/>
      </w:pPr>
      <w:r>
        <w:rPr>
          <w:b/>
        </w:rPr>
        <w:sym w:font="Wingdings" w:char="F0D5"/>
      </w:r>
    </w:p>
    <w:p w:rsidR="0016002E" w:rsidRPr="003458D4" w:rsidRDefault="0016002E" w:rsidP="0016002E">
      <w:pPr>
        <w:pStyle w:val="gemStandard"/>
        <w:tabs>
          <w:tab w:val="left" w:pos="567"/>
        </w:tabs>
        <w:ind w:left="567" w:hanging="567"/>
      </w:pPr>
      <w:r w:rsidRPr="003458D4">
        <w:sym w:font="Wingdings" w:char="F0D6"/>
      </w:r>
      <w:r w:rsidR="00856878" w:rsidRPr="003458D4">
        <w:tab/>
      </w:r>
      <w:r w:rsidR="00133CEB" w:rsidRPr="003458D4">
        <w:rPr>
          <w:b/>
        </w:rPr>
        <w:t>Card-G2-A_2287</w:t>
      </w:r>
      <w:r w:rsidR="00E71681" w:rsidRPr="003458D4">
        <w:rPr>
          <w:b/>
        </w:rPr>
        <w:t xml:space="preserve"> </w:t>
      </w:r>
      <w:r w:rsidRPr="003458D4">
        <w:rPr>
          <w:b/>
        </w:rPr>
        <w:t>Positi</w:t>
      </w:r>
      <w:r w:rsidR="00E71681" w:rsidRPr="003458D4">
        <w:rPr>
          <w:b/>
        </w:rPr>
        <w:t>onierung Legende zu Druckzeilen</w:t>
      </w:r>
    </w:p>
    <w:p w:rsidR="00645474" w:rsidRDefault="0016002E" w:rsidP="00311625">
      <w:pPr>
        <w:pStyle w:val="gemEinzug"/>
      </w:pPr>
      <w:r w:rsidRPr="003458D4">
        <w:t xml:space="preserve">Die Positionierung der Legenden </w:t>
      </w:r>
      <w:r w:rsidR="007A44D1" w:rsidRPr="003458D4">
        <w:t xml:space="preserve">der eGK </w:t>
      </w:r>
      <w:r w:rsidR="00244F0D" w:rsidRPr="003458D4">
        <w:t xml:space="preserve">zu den Druckzeilen </w:t>
      </w:r>
      <w:r w:rsidRPr="003458D4">
        <w:t>MUSS die Bem</w:t>
      </w:r>
      <w:r w:rsidRPr="003458D4">
        <w:t>a</w:t>
      </w:r>
      <w:r w:rsidRPr="003458D4">
        <w:t xml:space="preserve">ßung gemäß </w:t>
      </w:r>
      <w:r w:rsidR="000C2863" w:rsidRPr="003458D4">
        <w:fldChar w:fldCharType="begin"/>
      </w:r>
      <w:r w:rsidR="000C2863" w:rsidRPr="003458D4">
        <w:instrText xml:space="preserve"> REF Abb_eGKOPT_5 \h </w:instrText>
      </w:r>
      <w:r w:rsidR="00BA2E89" w:rsidRPr="003458D4">
        <w:instrText xml:space="preserve"> \* MERGEFORMAT </w:instrText>
      </w:r>
      <w:r w:rsidR="000C2863" w:rsidRPr="003458D4">
        <w:fldChar w:fldCharType="separate"/>
      </w:r>
      <w:r w:rsidR="00982A23" w:rsidRPr="003458D4">
        <w:t>Abb_eGKOPT_5</w:t>
      </w:r>
      <w:r w:rsidR="000C2863" w:rsidRPr="003458D4">
        <w:fldChar w:fldCharType="end"/>
      </w:r>
      <w:r w:rsidRPr="003458D4">
        <w:t xml:space="preserve"> einhalten.</w:t>
      </w:r>
    </w:p>
    <w:p w:rsidR="0016002E" w:rsidRPr="00645474" w:rsidRDefault="00645474" w:rsidP="00645474">
      <w:pPr>
        <w:pStyle w:val="gemStandard"/>
      </w:pPr>
      <w:r>
        <w:rPr>
          <w:b/>
        </w:rPr>
        <w:sym w:font="Wingdings" w:char="F0D5"/>
      </w:r>
    </w:p>
    <w:p w:rsidR="00A33502" w:rsidRPr="003458D4" w:rsidRDefault="00A33502" w:rsidP="00A33502">
      <w:pPr>
        <w:pStyle w:val="gemStandard"/>
        <w:tabs>
          <w:tab w:val="left" w:pos="567"/>
        </w:tabs>
        <w:ind w:left="567" w:hanging="567"/>
        <w:rPr>
          <w:b/>
        </w:rPr>
      </w:pPr>
      <w:r w:rsidRPr="003458D4">
        <w:rPr>
          <w:b/>
        </w:rPr>
        <w:sym w:font="Wingdings" w:char="F0D6"/>
      </w:r>
      <w:r w:rsidRPr="003458D4">
        <w:rPr>
          <w:b/>
        </w:rPr>
        <w:tab/>
      </w:r>
      <w:bookmarkStart w:id="161" w:name="qCard_G2_A_2258"/>
      <w:r w:rsidRPr="003458D4">
        <w:rPr>
          <w:b/>
        </w:rPr>
        <w:t>Card-G2-A_2258</w:t>
      </w:r>
      <w:bookmarkEnd w:id="161"/>
      <w:r w:rsidRPr="003458D4">
        <w:rPr>
          <w:b/>
        </w:rPr>
        <w:t xml:space="preserve"> Position CAN</w:t>
      </w:r>
    </w:p>
    <w:p w:rsidR="00645474" w:rsidRDefault="00A33502" w:rsidP="00A33502">
      <w:pPr>
        <w:pStyle w:val="gemEinzug"/>
      </w:pPr>
      <w:r w:rsidRPr="003458D4">
        <w:t xml:space="preserve">Sofern </w:t>
      </w:r>
      <w:r w:rsidR="0034780F" w:rsidRPr="003458D4">
        <w:t xml:space="preserve">bei einer eGK </w:t>
      </w:r>
      <w:r w:rsidRPr="003458D4">
        <w:t xml:space="preserve">die optionale kontaktlose Schnittstelle vorhanden </w:t>
      </w:r>
      <w:r w:rsidR="00C3720B" w:rsidRPr="003458D4">
        <w:t xml:space="preserve">und aktiviert </w:t>
      </w:r>
      <w:r w:rsidRPr="003458D4">
        <w:t xml:space="preserve">ist, MUSS die 6-stellige Ziffernfolge CAN </w:t>
      </w:r>
      <w:r w:rsidR="00523A17" w:rsidRPr="003458D4">
        <w:t xml:space="preserve">in der Schriftart Verdana True Type in der Größe 6 pt fett in Schwarz </w:t>
      </w:r>
      <w:r w:rsidRPr="003458D4">
        <w:t xml:space="preserve">an folgender Position </w:t>
      </w:r>
      <w:r w:rsidR="00653A49" w:rsidRPr="003458D4">
        <w:t xml:space="preserve">auf die eGK </w:t>
      </w:r>
      <w:r w:rsidRPr="003458D4">
        <w:t xml:space="preserve">gedruckt werden: </w:t>
      </w:r>
      <w:r w:rsidR="002172FC" w:rsidRPr="003458D4">
        <w:t>U</w:t>
      </w:r>
      <w:r w:rsidR="002172FC" w:rsidRPr="003458D4">
        <w:t>n</w:t>
      </w:r>
      <w:r w:rsidR="002172FC" w:rsidRPr="003458D4">
        <w:t xml:space="preserve">terkante </w:t>
      </w:r>
      <w:r w:rsidR="007D1709" w:rsidRPr="003458D4">
        <w:t xml:space="preserve">der Schrift </w:t>
      </w:r>
      <w:r w:rsidR="002172FC" w:rsidRPr="003458D4">
        <w:t>10,</w:t>
      </w:r>
      <w:r w:rsidRPr="003458D4">
        <w:t xml:space="preserve">5 mm; linksbündig bei 50,00 mm (siehe </w:t>
      </w:r>
      <w:r w:rsidRPr="003458D4">
        <w:fldChar w:fldCharType="begin"/>
      </w:r>
      <w:r w:rsidRPr="003458D4">
        <w:instrText xml:space="preserve"> REF qAbb_eGKOPT_5 \h </w:instrText>
      </w:r>
      <w:r w:rsidR="00BA2E89" w:rsidRPr="003458D4">
        <w:instrText xml:space="preserve"> \* MERGEFORMAT </w:instrText>
      </w:r>
      <w:r w:rsidRPr="003458D4">
        <w:fldChar w:fldCharType="separate"/>
      </w:r>
      <w:r w:rsidR="00982A23" w:rsidRPr="003458D4">
        <w:t>Abb_eGKOPT_5</w:t>
      </w:r>
      <w:r w:rsidRPr="003458D4">
        <w:fldChar w:fldCharType="end"/>
      </w:r>
      <w:r w:rsidRPr="003458D4">
        <w:t>)</w:t>
      </w:r>
    </w:p>
    <w:p w:rsidR="00A33502" w:rsidRPr="00645474" w:rsidRDefault="00645474" w:rsidP="00645474">
      <w:pPr>
        <w:pStyle w:val="gemStandard"/>
      </w:pPr>
      <w:r>
        <w:rPr>
          <w:b/>
        </w:rPr>
        <w:sym w:font="Wingdings" w:char="F0D5"/>
      </w:r>
    </w:p>
    <w:p w:rsidR="00975CCD" w:rsidRPr="003458D4" w:rsidRDefault="00975CCD" w:rsidP="00975CCD">
      <w:pPr>
        <w:pStyle w:val="gemStandard"/>
        <w:tabs>
          <w:tab w:val="left" w:pos="567"/>
        </w:tabs>
        <w:ind w:left="567" w:hanging="567"/>
        <w:rPr>
          <w:b/>
        </w:rPr>
      </w:pPr>
      <w:r w:rsidRPr="003458D4">
        <w:rPr>
          <w:b/>
        </w:rPr>
        <w:sym w:font="Wingdings" w:char="F0D6"/>
      </w:r>
      <w:r w:rsidRPr="003458D4">
        <w:rPr>
          <w:b/>
        </w:rPr>
        <w:tab/>
      </w:r>
      <w:bookmarkStart w:id="162" w:name="qCard_G2_A_2882"/>
      <w:r w:rsidR="00E844F7" w:rsidRPr="003458D4">
        <w:rPr>
          <w:b/>
        </w:rPr>
        <w:t>Card-G2-A_2882</w:t>
      </w:r>
      <w:bookmarkEnd w:id="162"/>
      <w:r w:rsidRPr="003458D4">
        <w:rPr>
          <w:b/>
        </w:rPr>
        <w:t xml:space="preserve"> Folgenummer</w:t>
      </w:r>
    </w:p>
    <w:p w:rsidR="00645474" w:rsidRDefault="00624667" w:rsidP="00E661D3">
      <w:pPr>
        <w:pStyle w:val="gemEinzug"/>
        <w:rPr>
          <w:b/>
        </w:rPr>
      </w:pPr>
      <w:r w:rsidRPr="003458D4">
        <w:t>Wenn auf die eGK z</w:t>
      </w:r>
      <w:r w:rsidR="00975CCD" w:rsidRPr="003458D4">
        <w:t xml:space="preserve">ur optischen Unterscheidbarkeit von Folgekarten </w:t>
      </w:r>
      <w:r w:rsidRPr="003458D4">
        <w:t>eine Folg</w:t>
      </w:r>
      <w:r w:rsidRPr="003458D4">
        <w:t>e</w:t>
      </w:r>
      <w:r w:rsidRPr="003458D4">
        <w:t>nummer aufgedruckt werden soll, dann MUSS sie als</w:t>
      </w:r>
      <w:r w:rsidR="00975CCD" w:rsidRPr="003458D4">
        <w:t xml:space="preserve"> 2-stellige Folgenummer (z.B. 02 für die zweite ausgegebene Karte) in der Schriftart Verdana True Type in der Größe 6 pt fett in Schwarz an folgender Position </w:t>
      </w:r>
      <w:r w:rsidR="00DB20E1" w:rsidRPr="003458D4">
        <w:t xml:space="preserve">auf die eGK </w:t>
      </w:r>
      <w:r w:rsidR="00975CCD" w:rsidRPr="003458D4">
        <w:t>gedruckt werden: U</w:t>
      </w:r>
      <w:r w:rsidR="00975CCD" w:rsidRPr="003458D4">
        <w:t>n</w:t>
      </w:r>
      <w:r w:rsidR="00975CCD" w:rsidRPr="003458D4">
        <w:t>ter</w:t>
      </w:r>
      <w:r w:rsidR="00DC5617" w:rsidRPr="003458D4">
        <w:t>kante 10,</w:t>
      </w:r>
      <w:r w:rsidR="00975CCD" w:rsidRPr="003458D4">
        <w:t>5 mm; recht</w:t>
      </w:r>
      <w:r w:rsidR="00975CCD" w:rsidRPr="003458D4">
        <w:t>s</w:t>
      </w:r>
      <w:r w:rsidR="00975CCD" w:rsidRPr="003458D4">
        <w:t xml:space="preserve">bündig bei 70,50 mm (siehe </w:t>
      </w:r>
      <w:r w:rsidR="000C2863" w:rsidRPr="003458D4">
        <w:fldChar w:fldCharType="begin"/>
      </w:r>
      <w:r w:rsidR="000C2863" w:rsidRPr="003458D4">
        <w:instrText xml:space="preserve"> REF Abb_eGKOPT_6 \h </w:instrText>
      </w:r>
      <w:r w:rsidR="000C2863" w:rsidRPr="003458D4">
        <w:instrText xml:space="preserve"> \* MERGEFORMAT </w:instrText>
      </w:r>
      <w:r w:rsidR="000C2863" w:rsidRPr="003458D4">
        <w:fldChar w:fldCharType="separate"/>
      </w:r>
      <w:r w:rsidR="00982A23" w:rsidRPr="003458D4">
        <w:t>Abb_eGKOPT_6</w:t>
      </w:r>
      <w:r w:rsidR="000C2863" w:rsidRPr="003458D4">
        <w:fldChar w:fldCharType="end"/>
      </w:r>
      <w:r w:rsidR="00975CCD" w:rsidRPr="003458D4">
        <w:t>).</w:t>
      </w:r>
    </w:p>
    <w:p w:rsidR="00975CCD" w:rsidRPr="00645474" w:rsidRDefault="00645474" w:rsidP="00645474">
      <w:pPr>
        <w:pStyle w:val="gemStandard"/>
      </w:pPr>
      <w:r>
        <w:rPr>
          <w:b/>
        </w:rPr>
        <w:sym w:font="Wingdings" w:char="F0D5"/>
      </w:r>
    </w:p>
    <w:p w:rsidR="0098496E" w:rsidRPr="003458D4" w:rsidRDefault="0098496E" w:rsidP="00645474">
      <w:pPr>
        <w:pStyle w:val="berschrift4"/>
      </w:pPr>
      <w:bookmarkStart w:id="163" w:name="_Toc486248338"/>
      <w:r w:rsidRPr="003458D4">
        <w:t>Zeichenvorrat</w:t>
      </w:r>
      <w:bookmarkEnd w:id="163"/>
    </w:p>
    <w:p w:rsidR="004433B2" w:rsidRPr="003458D4" w:rsidRDefault="004433B2" w:rsidP="007A483C">
      <w:pPr>
        <w:pStyle w:val="gemStandard"/>
      </w:pPr>
      <w:r w:rsidRPr="003458D4">
        <w:t>Der</w:t>
      </w:r>
      <w:r w:rsidR="00B04E53" w:rsidRPr="003458D4">
        <w:t xml:space="preserve"> zulässige Zeichensatz </w:t>
      </w:r>
      <w:r w:rsidR="007A44D1" w:rsidRPr="003458D4">
        <w:t xml:space="preserve">für die Bedruckung der eGK </w:t>
      </w:r>
      <w:r w:rsidRPr="003458D4">
        <w:t>ist</w:t>
      </w:r>
      <w:r w:rsidR="00B04E53" w:rsidRPr="003458D4">
        <w:t xml:space="preserve"> in</w:t>
      </w:r>
      <w:r w:rsidRPr="003458D4">
        <w:t xml:space="preserve"> Kap.</w:t>
      </w:r>
      <w:r w:rsidR="00BA1D3D" w:rsidRPr="003458D4">
        <w:t xml:space="preserve"> </w:t>
      </w:r>
      <w:r w:rsidRPr="003458D4">
        <w:fldChar w:fldCharType="begin"/>
      </w:r>
      <w:r w:rsidRPr="003458D4">
        <w:instrText xml:space="preserve"> REF _Ref330908830 \r \h </w:instrText>
      </w:r>
      <w:r w:rsidR="00BA2E89" w:rsidRPr="003458D4">
        <w:instrText xml:space="preserve"> \* MERGEFORMAT </w:instrText>
      </w:r>
      <w:r w:rsidRPr="003458D4">
        <w:fldChar w:fldCharType="separate"/>
      </w:r>
      <w:r w:rsidR="00982A23" w:rsidRPr="003458D4">
        <w:t>4.3</w:t>
      </w:r>
      <w:r w:rsidRPr="003458D4">
        <w:fldChar w:fldCharType="end"/>
      </w:r>
      <w:r w:rsidR="00B04E53" w:rsidRPr="003458D4">
        <w:t xml:space="preserve"> festgelegt.</w:t>
      </w:r>
    </w:p>
    <w:p w:rsidR="0098496E" w:rsidRPr="003458D4" w:rsidRDefault="0098496E" w:rsidP="00645474">
      <w:pPr>
        <w:pStyle w:val="berschrift3"/>
      </w:pPr>
      <w:bookmarkStart w:id="164" w:name="_Toc329782746"/>
      <w:bookmarkStart w:id="165" w:name="_Toc329786011"/>
      <w:bookmarkStart w:id="166" w:name="_Toc121813404"/>
      <w:bookmarkStart w:id="167" w:name="_Toc126575058"/>
      <w:bookmarkStart w:id="168" w:name="_Toc126575304"/>
      <w:bookmarkStart w:id="169" w:name="_Ref135646519"/>
      <w:bookmarkStart w:id="170" w:name="_Ref136778660"/>
      <w:bookmarkStart w:id="171" w:name="_Ref136778666"/>
      <w:bookmarkStart w:id="172" w:name="_Toc175538641"/>
      <w:bookmarkStart w:id="173" w:name="_Toc175543309"/>
      <w:bookmarkStart w:id="174" w:name="_Toc175547570"/>
      <w:bookmarkStart w:id="175" w:name="_Ref285638985"/>
      <w:bookmarkStart w:id="176" w:name="_Ref285639282"/>
      <w:bookmarkStart w:id="177" w:name="_Ref319398383"/>
      <w:bookmarkStart w:id="178" w:name="_Ref330903949"/>
      <w:bookmarkStart w:id="179" w:name="_Toc486248339"/>
      <w:bookmarkEnd w:id="164"/>
      <w:bookmarkEnd w:id="165"/>
      <w:r w:rsidRPr="003458D4">
        <w:lastRenderedPageBreak/>
        <w:t>Kennzeichnung in Braille-Schrift</w:t>
      </w:r>
      <w:bookmarkEnd w:id="166"/>
      <w:bookmarkEnd w:id="167"/>
      <w:bookmarkEnd w:id="168"/>
      <w:bookmarkEnd w:id="169"/>
      <w:bookmarkEnd w:id="170"/>
      <w:bookmarkEnd w:id="171"/>
      <w:bookmarkEnd w:id="172"/>
      <w:bookmarkEnd w:id="173"/>
      <w:bookmarkEnd w:id="174"/>
      <w:bookmarkEnd w:id="175"/>
      <w:bookmarkEnd w:id="176"/>
      <w:bookmarkEnd w:id="177"/>
      <w:r w:rsidR="0095746E" w:rsidRPr="003458D4">
        <w:t xml:space="preserve"> </w:t>
      </w:r>
      <w:r w:rsidR="00B92038" w:rsidRPr="003458D4">
        <w:t>(optional)</w:t>
      </w:r>
      <w:bookmarkEnd w:id="178"/>
      <w:r w:rsidR="0072189F" w:rsidRPr="003458D4">
        <w:rPr>
          <w:rStyle w:val="Funotenzeichen"/>
        </w:rPr>
        <w:footnoteReference w:id="1"/>
      </w:r>
      <w:bookmarkEnd w:id="179"/>
    </w:p>
    <w:p w:rsidR="0016002E" w:rsidRPr="003458D4" w:rsidRDefault="0016002E" w:rsidP="0072189F">
      <w:pPr>
        <w:pStyle w:val="gemStandard"/>
        <w:tabs>
          <w:tab w:val="left" w:pos="567"/>
        </w:tabs>
        <w:ind w:left="567" w:hanging="567"/>
      </w:pPr>
      <w:r w:rsidRPr="003458D4">
        <w:sym w:font="Wingdings" w:char="F0D6"/>
      </w:r>
      <w:r w:rsidR="00856878" w:rsidRPr="003458D4">
        <w:tab/>
      </w:r>
      <w:r w:rsidR="00133CEB" w:rsidRPr="003458D4">
        <w:rPr>
          <w:b/>
        </w:rPr>
        <w:t>Card-G2-A_2288</w:t>
      </w:r>
      <w:r w:rsidR="00E71681" w:rsidRPr="003458D4">
        <w:rPr>
          <w:b/>
        </w:rPr>
        <w:t xml:space="preserve"> </w:t>
      </w:r>
      <w:r w:rsidRPr="003458D4">
        <w:rPr>
          <w:b/>
        </w:rPr>
        <w:t>Braille-Schr</w:t>
      </w:r>
      <w:r w:rsidR="00E71681" w:rsidRPr="003458D4">
        <w:rPr>
          <w:b/>
        </w:rPr>
        <w:t>ift</w:t>
      </w:r>
      <w:r w:rsidR="002F4E92" w:rsidRPr="003458D4">
        <w:rPr>
          <w:b/>
        </w:rPr>
        <w:t xml:space="preserve"> </w:t>
      </w:r>
    </w:p>
    <w:p w:rsidR="00645474" w:rsidRDefault="0016002E" w:rsidP="00311625">
      <w:pPr>
        <w:pStyle w:val="gemEinzug"/>
      </w:pPr>
      <w:r w:rsidRPr="003458D4">
        <w:t>Die Buchstabenfolge "egk" KANN in Braille-Schrift auf die eGK aufgebracht we</w:t>
      </w:r>
      <w:r w:rsidRPr="003458D4">
        <w:t>r</w:t>
      </w:r>
      <w:r w:rsidR="00E8499D" w:rsidRPr="003458D4">
        <w:t>den.</w:t>
      </w:r>
    </w:p>
    <w:p w:rsidR="006B4293" w:rsidRPr="00645474" w:rsidRDefault="00645474" w:rsidP="00645474">
      <w:pPr>
        <w:pStyle w:val="gemStandard"/>
      </w:pPr>
      <w:r>
        <w:rPr>
          <w:b/>
        </w:rPr>
        <w:sym w:font="Wingdings" w:char="F0D5"/>
      </w:r>
    </w:p>
    <w:p w:rsidR="0016002E" w:rsidRPr="003458D4" w:rsidRDefault="0016002E" w:rsidP="0016002E">
      <w:pPr>
        <w:pStyle w:val="gemStandard"/>
        <w:tabs>
          <w:tab w:val="left" w:pos="567"/>
        </w:tabs>
        <w:ind w:left="567" w:hanging="567"/>
      </w:pPr>
      <w:r w:rsidRPr="003458D4">
        <w:sym w:font="Wingdings" w:char="F0D6"/>
      </w:r>
      <w:r w:rsidR="00856878" w:rsidRPr="003458D4">
        <w:tab/>
      </w:r>
      <w:r w:rsidR="00133CEB" w:rsidRPr="003458D4">
        <w:rPr>
          <w:b/>
        </w:rPr>
        <w:t>Card-G2-A_2289</w:t>
      </w:r>
      <w:r w:rsidRPr="003458D4">
        <w:rPr>
          <w:b/>
        </w:rPr>
        <w:t xml:space="preserve"> Verfahren zur Aufbringung der Braille-Schrift</w:t>
      </w:r>
    </w:p>
    <w:p w:rsidR="00645474" w:rsidRDefault="007769C0" w:rsidP="00311625">
      <w:pPr>
        <w:pStyle w:val="gemEinzug"/>
      </w:pPr>
      <w:r w:rsidRPr="003458D4">
        <w:t>Sofern eine Braille-Schrift genutzt wird, MUSS d</w:t>
      </w:r>
      <w:r w:rsidR="0016002E" w:rsidRPr="003458D4">
        <w:t xml:space="preserve">ie Braille-Kennzeichnung "egk" in Feld 4 </w:t>
      </w:r>
      <w:r w:rsidRPr="003458D4">
        <w:t xml:space="preserve">der </w:t>
      </w:r>
      <w:r w:rsidR="000C2863" w:rsidRPr="003458D4">
        <w:fldChar w:fldCharType="begin"/>
      </w:r>
      <w:r w:rsidR="000C2863" w:rsidRPr="003458D4">
        <w:instrText xml:space="preserve"> REF Abb_eGKOPT_2 \h </w:instrText>
      </w:r>
      <w:r w:rsidR="00BA2E89" w:rsidRPr="003458D4">
        <w:instrText xml:space="preserve"> \* MERGEFORMAT </w:instrText>
      </w:r>
      <w:r w:rsidR="000C2863" w:rsidRPr="003458D4">
        <w:fldChar w:fldCharType="separate"/>
      </w:r>
      <w:r w:rsidR="00982A23" w:rsidRPr="003458D4">
        <w:t>Abb_eGKOPT_2</w:t>
      </w:r>
      <w:r w:rsidR="000C2863" w:rsidRPr="003458D4">
        <w:fldChar w:fldCharType="end"/>
      </w:r>
      <w:r w:rsidRPr="003458D4">
        <w:t xml:space="preserve"> auf </w:t>
      </w:r>
      <w:r w:rsidR="0016002E" w:rsidRPr="003458D4">
        <w:t>der Kartenvorderseite in Punktschriftmarkierung (z. B. mit Kaschierverfahren, Hochprägung, Laserung etc.) aufgebracht we</w:t>
      </w:r>
      <w:r w:rsidR="0016002E" w:rsidRPr="003458D4">
        <w:t>r</w:t>
      </w:r>
      <w:r w:rsidR="0016002E" w:rsidRPr="003458D4">
        <w:t>den.</w:t>
      </w:r>
    </w:p>
    <w:p w:rsidR="006E46E8" w:rsidRPr="00645474" w:rsidRDefault="00645474" w:rsidP="00645474">
      <w:pPr>
        <w:pStyle w:val="gemStandard"/>
      </w:pPr>
      <w:r>
        <w:rPr>
          <w:b/>
        </w:rPr>
        <w:sym w:font="Wingdings" w:char="F0D5"/>
      </w:r>
    </w:p>
    <w:p w:rsidR="004533A6" w:rsidRPr="003458D4" w:rsidRDefault="004533A6" w:rsidP="004533A6">
      <w:pPr>
        <w:pStyle w:val="gemStandard"/>
        <w:tabs>
          <w:tab w:val="left" w:pos="567"/>
        </w:tabs>
        <w:ind w:left="567" w:hanging="567"/>
        <w:rPr>
          <w:b/>
        </w:rPr>
      </w:pPr>
      <w:r w:rsidRPr="003458D4">
        <w:rPr>
          <w:b/>
        </w:rPr>
        <w:sym w:font="Wingdings" w:char="F0D6"/>
      </w:r>
      <w:r w:rsidRPr="003458D4">
        <w:rPr>
          <w:b/>
        </w:rPr>
        <w:tab/>
      </w:r>
      <w:r w:rsidR="00133CEB" w:rsidRPr="003458D4">
        <w:rPr>
          <w:b/>
        </w:rPr>
        <w:t>Card-G2-A_2290</w:t>
      </w:r>
      <w:r w:rsidRPr="003458D4">
        <w:rPr>
          <w:b/>
        </w:rPr>
        <w:t xml:space="preserve"> Abmessungen der Braille-Schrift</w:t>
      </w:r>
    </w:p>
    <w:p w:rsidR="004533A6" w:rsidRPr="003458D4" w:rsidRDefault="007769C0" w:rsidP="00311625">
      <w:pPr>
        <w:pStyle w:val="gemEinzug"/>
      </w:pPr>
      <w:r w:rsidRPr="003458D4">
        <w:t>Sofern eine</w:t>
      </w:r>
      <w:r w:rsidR="004533A6" w:rsidRPr="003458D4">
        <w:t xml:space="preserve"> Braille-Schrift </w:t>
      </w:r>
      <w:r w:rsidR="00E96B23" w:rsidRPr="003458D4">
        <w:t>auf die</w:t>
      </w:r>
      <w:r w:rsidR="00653A49" w:rsidRPr="003458D4">
        <w:t xml:space="preserve"> eGK </w:t>
      </w:r>
      <w:r w:rsidRPr="003458D4">
        <w:t>aufgebracht</w:t>
      </w:r>
      <w:r w:rsidR="004533A6" w:rsidRPr="003458D4">
        <w:t xml:space="preserve"> wird</w:t>
      </w:r>
      <w:r w:rsidRPr="003458D4">
        <w:t>,</w:t>
      </w:r>
      <w:r w:rsidR="004533A6" w:rsidRPr="003458D4">
        <w:t xml:space="preserve"> </w:t>
      </w:r>
      <w:r w:rsidRPr="003458D4">
        <w:t>MÜSSEN d</w:t>
      </w:r>
      <w:r w:rsidR="004533A6" w:rsidRPr="003458D4">
        <w:t xml:space="preserve">ie in </w:t>
      </w:r>
      <w:r w:rsidR="000C2863" w:rsidRPr="003458D4">
        <w:fldChar w:fldCharType="begin"/>
      </w:r>
      <w:r w:rsidR="000C2863" w:rsidRPr="003458D4">
        <w:instrText xml:space="preserve"> REF Abb_eGKOPT_7 \h </w:instrText>
      </w:r>
      <w:r w:rsidR="00BA2E89" w:rsidRPr="003458D4">
        <w:instrText xml:space="preserve"> \* MERGEFORMAT </w:instrText>
      </w:r>
      <w:r w:rsidR="000C2863" w:rsidRPr="003458D4">
        <w:fldChar w:fldCharType="separate"/>
      </w:r>
      <w:r w:rsidR="00982A23" w:rsidRPr="003458D4">
        <w:t>Abb_eGKOPT_7</w:t>
      </w:r>
      <w:r w:rsidR="000C2863" w:rsidRPr="003458D4">
        <w:fldChar w:fldCharType="end"/>
      </w:r>
      <w:r w:rsidR="004533A6" w:rsidRPr="003458D4">
        <w:t xml:space="preserve"> dargestellten Abmessungen der Braille-Schrift entsprechen der </w:t>
      </w:r>
      <w:r w:rsidR="004533A6" w:rsidRPr="003458D4">
        <w:fldChar w:fldCharType="begin"/>
      </w:r>
      <w:r w:rsidR="004533A6" w:rsidRPr="003458D4">
        <w:instrText xml:space="preserve"> REF DIN_32976 \h </w:instrText>
      </w:r>
      <w:r w:rsidR="004533A6" w:rsidRPr="003458D4">
        <w:instrText xml:space="preserve"> \* MERGEFORMAT </w:instrText>
      </w:r>
      <w:r w:rsidR="004533A6" w:rsidRPr="003458D4">
        <w:fldChar w:fldCharType="separate"/>
      </w:r>
      <w:r w:rsidR="00982A23" w:rsidRPr="003458D4">
        <w:t>[DIN 32976]</w:t>
      </w:r>
      <w:r w:rsidR="004533A6" w:rsidRPr="003458D4">
        <w:fldChar w:fldCharType="end"/>
      </w:r>
      <w:r w:rsidR="004533A6" w:rsidRPr="003458D4">
        <w:t xml:space="preserve"> eingehalten we</w:t>
      </w:r>
      <w:r w:rsidR="004533A6" w:rsidRPr="003458D4">
        <w:t>r</w:t>
      </w:r>
      <w:r w:rsidR="004533A6" w:rsidRPr="003458D4">
        <w:t>den.</w:t>
      </w:r>
    </w:p>
    <w:p w:rsidR="004533A6" w:rsidRPr="003458D4" w:rsidRDefault="004533A6" w:rsidP="00A06FC0">
      <w:pPr>
        <w:pStyle w:val="gemAufzhlung"/>
        <w:rPr>
          <w:shd w:val="clear" w:color="auto" w:fill="FFCC99"/>
        </w:rPr>
      </w:pPr>
      <w:r w:rsidRPr="003458D4">
        <w:t>Der Durchmesser der Braille-Punkte MUSS 1,4</w:t>
      </w:r>
      <w:r w:rsidRPr="003458D4">
        <w:rPr>
          <w:rFonts w:cs="Helvetica"/>
        </w:rPr>
        <w:t>±</w:t>
      </w:r>
      <w:r w:rsidRPr="003458D4">
        <w:t>0,1 mm betragen.</w:t>
      </w:r>
    </w:p>
    <w:p w:rsidR="004533A6" w:rsidRPr="003458D4" w:rsidRDefault="004533A6" w:rsidP="00A06FC0">
      <w:pPr>
        <w:pStyle w:val="gemAufzhlung"/>
      </w:pPr>
      <w:r w:rsidRPr="003458D4">
        <w:t>Die Höhe der Braille-Punkte MUSS 0,35±0,1 mm betr</w:t>
      </w:r>
      <w:r w:rsidRPr="003458D4">
        <w:t>a</w:t>
      </w:r>
      <w:r w:rsidRPr="003458D4">
        <w:t>gen.</w:t>
      </w:r>
    </w:p>
    <w:p w:rsidR="004533A6" w:rsidRPr="003458D4" w:rsidRDefault="004533A6" w:rsidP="00A06FC0">
      <w:pPr>
        <w:pStyle w:val="gemAufzhlung"/>
        <w:rPr>
          <w:b/>
        </w:rPr>
      </w:pPr>
      <w:r w:rsidRPr="003458D4">
        <w:t xml:space="preserve">Auf einer Karte </w:t>
      </w:r>
      <w:r w:rsidR="004F1C6F" w:rsidRPr="003458D4">
        <w:t xml:space="preserve">MUSS </w:t>
      </w:r>
      <w:r w:rsidRPr="003458D4">
        <w:t>die Standardabweichung für die Höhe der Punkte</w:t>
      </w:r>
      <w:r w:rsidR="004F1C6F" w:rsidRPr="003458D4">
        <w:t xml:space="preserve"> kle</w:t>
      </w:r>
      <w:r w:rsidR="004F1C6F" w:rsidRPr="003458D4">
        <w:t>i</w:t>
      </w:r>
      <w:r w:rsidR="004F1C6F" w:rsidRPr="003458D4">
        <w:t>ner oder gleich</w:t>
      </w:r>
      <w:r w:rsidRPr="003458D4">
        <w:t xml:space="preserve"> 0,03 mm </w:t>
      </w:r>
      <w:r w:rsidR="004F1C6F" w:rsidRPr="003458D4">
        <w:t>sein</w:t>
      </w:r>
      <w:r w:rsidRPr="003458D4">
        <w:rPr>
          <w:b/>
        </w:rPr>
        <w:t xml:space="preserve"> </w:t>
      </w:r>
    </w:p>
    <w:p w:rsidR="00AD5530" w:rsidRPr="003458D4" w:rsidRDefault="00AD5530" w:rsidP="00753B6F">
      <w:pPr>
        <w:pStyle w:val="gemStandard"/>
      </w:pPr>
    </w:p>
    <w:p w:rsidR="0098496E" w:rsidRPr="003458D4" w:rsidRDefault="00C73AD9" w:rsidP="00753B6F">
      <w:pPr>
        <w:pStyle w:val="Fuzeile"/>
        <w:jc w:val="center"/>
      </w:pPr>
      <w:r w:rsidRPr="003458D4">
        <w:pict>
          <v:shape id="_x0000_i1031" type="#_x0000_t75" style="width:307.2pt;height:233.4pt">
            <v:imagedata r:id="rId19" o:title="" croptop="5969f" cropbottom="11265f" cropright="17827f"/>
          </v:shape>
        </w:pict>
      </w:r>
    </w:p>
    <w:p w:rsidR="0098496E" w:rsidRPr="003458D4" w:rsidRDefault="0098496E" w:rsidP="002761EE">
      <w:pPr>
        <w:pStyle w:val="Beschriftung"/>
        <w:jc w:val="center"/>
      </w:pPr>
      <w:bookmarkStart w:id="180" w:name="_Toc118259614"/>
      <w:bookmarkStart w:id="181" w:name="_Toc175031338"/>
      <w:bookmarkStart w:id="182" w:name="_Ref285637951"/>
      <w:bookmarkStart w:id="183" w:name="_Toc480790789"/>
      <w:r w:rsidRPr="003458D4">
        <w:t xml:space="preserve">Abbildung </w:t>
      </w:r>
      <w:r w:rsidRPr="003458D4">
        <w:fldChar w:fldCharType="begin"/>
      </w:r>
      <w:r w:rsidRPr="003458D4">
        <w:instrText xml:space="preserve"> SEQ Abbildung \* ARABIC </w:instrText>
      </w:r>
      <w:r w:rsidRPr="003458D4">
        <w:fldChar w:fldCharType="separate"/>
      </w:r>
      <w:r w:rsidR="00982A23" w:rsidRPr="003458D4">
        <w:rPr>
          <w:noProof/>
        </w:rPr>
        <w:t>6</w:t>
      </w:r>
      <w:r w:rsidRPr="003458D4">
        <w:fldChar w:fldCharType="end"/>
      </w:r>
      <w:bookmarkEnd w:id="182"/>
      <w:r w:rsidR="007769C0" w:rsidRPr="003458D4">
        <w:t xml:space="preserve">: </w:t>
      </w:r>
      <w:bookmarkStart w:id="184" w:name="Abb_eGKOPT_7"/>
      <w:r w:rsidR="007769C0" w:rsidRPr="003458D4">
        <w:t>Abb_</w:t>
      </w:r>
      <w:r w:rsidR="0064214D" w:rsidRPr="003458D4">
        <w:t>eGKOPT_7</w:t>
      </w:r>
      <w:bookmarkEnd w:id="184"/>
      <w:r w:rsidRPr="003458D4">
        <w:t>: Braille-Kennzeichnung mit Bem</w:t>
      </w:r>
      <w:r w:rsidRPr="003458D4">
        <w:t>a</w:t>
      </w:r>
      <w:r w:rsidRPr="003458D4">
        <w:t xml:space="preserve">ßung auf Punktmitte, </w:t>
      </w:r>
      <w:r w:rsidR="00AB08AA" w:rsidRPr="003458D4">
        <w:br/>
      </w:r>
      <w:r w:rsidRPr="003458D4">
        <w:t>Maße in mm</w:t>
      </w:r>
      <w:r w:rsidR="00AB08AA" w:rsidRPr="003458D4">
        <w:t xml:space="preserve">, </w:t>
      </w:r>
      <w:r w:rsidRPr="003458D4">
        <w:t>(rechte unt</w:t>
      </w:r>
      <w:r w:rsidRPr="003458D4">
        <w:t>e</w:t>
      </w:r>
      <w:r w:rsidRPr="003458D4">
        <w:t>re Ecke der eGK)</w:t>
      </w:r>
      <w:bookmarkEnd w:id="181"/>
      <w:bookmarkEnd w:id="183"/>
    </w:p>
    <w:bookmarkEnd w:id="180"/>
    <w:p w:rsidR="00645474" w:rsidRDefault="00645474" w:rsidP="00311625">
      <w:pPr>
        <w:pStyle w:val="gemEinzug"/>
      </w:pPr>
    </w:p>
    <w:p w:rsidR="0016002E" w:rsidRPr="00645474" w:rsidRDefault="00645474" w:rsidP="00645474">
      <w:pPr>
        <w:pStyle w:val="gemStandard"/>
      </w:pPr>
      <w:r>
        <w:rPr>
          <w:b/>
        </w:rPr>
        <w:sym w:font="Wingdings" w:char="F0D5"/>
      </w:r>
    </w:p>
    <w:p w:rsidR="0016002E" w:rsidRPr="003458D4" w:rsidRDefault="0016002E" w:rsidP="0016002E">
      <w:pPr>
        <w:pStyle w:val="gemStandard"/>
        <w:tabs>
          <w:tab w:val="left" w:pos="567"/>
        </w:tabs>
        <w:ind w:left="567" w:hanging="567"/>
      </w:pPr>
      <w:r w:rsidRPr="003458D4">
        <w:sym w:font="Wingdings" w:char="F0D6"/>
      </w:r>
      <w:r w:rsidR="00856878" w:rsidRPr="003458D4">
        <w:tab/>
      </w:r>
      <w:r w:rsidR="00133CEB" w:rsidRPr="003458D4">
        <w:rPr>
          <w:b/>
        </w:rPr>
        <w:t>Card-G2-A_2291</w:t>
      </w:r>
      <w:r w:rsidR="00E71681" w:rsidRPr="003458D4">
        <w:rPr>
          <w:b/>
        </w:rPr>
        <w:t xml:space="preserve"> </w:t>
      </w:r>
      <w:r w:rsidRPr="003458D4">
        <w:rPr>
          <w:b/>
        </w:rPr>
        <w:t>Posi</w:t>
      </w:r>
      <w:r w:rsidR="00E71681" w:rsidRPr="003458D4">
        <w:rPr>
          <w:b/>
        </w:rPr>
        <w:t>tionierung der Braille-Schrift</w:t>
      </w:r>
    </w:p>
    <w:p w:rsidR="00645474" w:rsidRDefault="007769C0" w:rsidP="00311625">
      <w:pPr>
        <w:pStyle w:val="gemEinzug"/>
      </w:pPr>
      <w:r w:rsidRPr="003458D4">
        <w:t xml:space="preserve">Sofern eine Braille-Schrift </w:t>
      </w:r>
      <w:r w:rsidR="00E96B23" w:rsidRPr="003458D4">
        <w:t>auf die</w:t>
      </w:r>
      <w:r w:rsidR="00653A49" w:rsidRPr="003458D4">
        <w:t xml:space="preserve"> eGK </w:t>
      </w:r>
      <w:r w:rsidRPr="003458D4">
        <w:t xml:space="preserve">aufgebracht </w:t>
      </w:r>
      <w:r w:rsidR="003340A9" w:rsidRPr="003458D4">
        <w:t xml:space="preserve">wird, </w:t>
      </w:r>
      <w:r w:rsidRPr="003458D4">
        <w:t>MUSS d</w:t>
      </w:r>
      <w:r w:rsidR="0016002E" w:rsidRPr="003458D4">
        <w:t>ie Braille-Schrift (nominale Höhe 5 mm) vertikal im Bereich zwischen 40 und 46 mm (Abstand von oberer Kartenkante) positioniert werden. Eine Verschiebung an den oberen Rand des Bereichs kann sinnvoll sein, wenn gleichzeitig das BSI-Logo aufgedruckt wird und bei den vorgegebenen Toleranzen der Maße eine mögliche Überschneidung verhindert we</w:t>
      </w:r>
      <w:r w:rsidR="0016002E" w:rsidRPr="003458D4">
        <w:t>r</w:t>
      </w:r>
      <w:r w:rsidR="0016002E" w:rsidRPr="003458D4">
        <w:t>den soll. Horizontal MUSS die Braille-Schrift im Bereich 66,60 mm bis 81,10 mm vom linken Rand positioniert werden. (die Maßangaben beziehen sich immer auf die Mitte der jeweil</w:t>
      </w:r>
      <w:r w:rsidR="0016002E" w:rsidRPr="003458D4">
        <w:t>i</w:t>
      </w:r>
      <w:r w:rsidR="0016002E" w:rsidRPr="003458D4">
        <w:t>gen Braille-Punkte).</w:t>
      </w:r>
    </w:p>
    <w:p w:rsidR="0016002E" w:rsidRPr="00645474" w:rsidRDefault="00645474" w:rsidP="00645474">
      <w:pPr>
        <w:pStyle w:val="gemStandard"/>
      </w:pPr>
      <w:r>
        <w:rPr>
          <w:b/>
        </w:rPr>
        <w:sym w:font="Wingdings" w:char="F0D5"/>
      </w:r>
    </w:p>
    <w:p w:rsidR="0016002E" w:rsidRPr="003458D4" w:rsidRDefault="0016002E" w:rsidP="0016002E">
      <w:pPr>
        <w:pStyle w:val="gemStandard"/>
        <w:tabs>
          <w:tab w:val="left" w:pos="567"/>
        </w:tabs>
        <w:ind w:left="567" w:hanging="567"/>
      </w:pPr>
      <w:r w:rsidRPr="003458D4">
        <w:sym w:font="Wingdings" w:char="F0D6"/>
      </w:r>
      <w:r w:rsidR="00856878" w:rsidRPr="003458D4">
        <w:tab/>
      </w:r>
      <w:r w:rsidR="00133CEB" w:rsidRPr="003458D4">
        <w:rPr>
          <w:b/>
        </w:rPr>
        <w:t>Card-G2-A_2292</w:t>
      </w:r>
      <w:r w:rsidR="00E71681" w:rsidRPr="003458D4">
        <w:rPr>
          <w:b/>
        </w:rPr>
        <w:t xml:space="preserve"> Punkte der Braille-Schrift</w:t>
      </w:r>
      <w:r w:rsidR="007D3C31" w:rsidRPr="003458D4">
        <w:rPr>
          <w:b/>
        </w:rPr>
        <w:t>: Form und Oberfläche</w:t>
      </w:r>
    </w:p>
    <w:p w:rsidR="0016002E" w:rsidRPr="003458D4" w:rsidRDefault="007769C0" w:rsidP="00311625">
      <w:pPr>
        <w:pStyle w:val="gemEinzug"/>
      </w:pPr>
      <w:r w:rsidRPr="003458D4">
        <w:t xml:space="preserve">Sofern eine Braille-Schrift </w:t>
      </w:r>
      <w:r w:rsidR="00653A49" w:rsidRPr="003458D4">
        <w:t xml:space="preserve">auf der eGK </w:t>
      </w:r>
      <w:r w:rsidRPr="003458D4">
        <w:t>aufgebracht wird, MÜSSEN d</w:t>
      </w:r>
      <w:r w:rsidR="0016002E" w:rsidRPr="003458D4">
        <w:t xml:space="preserve">ie einzelnen Punkte der </w:t>
      </w:r>
      <w:r w:rsidR="00E71681" w:rsidRPr="003458D4">
        <w:t>Braille-Schrift</w:t>
      </w:r>
      <w:r w:rsidR="0016002E" w:rsidRPr="003458D4">
        <w:t xml:space="preserve"> von oben betrachtet halbkugelförmig sein und auf kon</w:t>
      </w:r>
      <w:r w:rsidR="0016002E" w:rsidRPr="003458D4">
        <w:t>i</w:t>
      </w:r>
      <w:r w:rsidR="0016002E" w:rsidRPr="003458D4">
        <w:t>schem bis zylindr</w:t>
      </w:r>
      <w:r w:rsidR="0016002E" w:rsidRPr="003458D4">
        <w:t>i</w:t>
      </w:r>
      <w:r w:rsidR="0016002E" w:rsidRPr="003458D4">
        <w:t>schem Stumpf stehen.</w:t>
      </w:r>
    </w:p>
    <w:p w:rsidR="00645474" w:rsidRDefault="007D3C31" w:rsidP="00601FAB">
      <w:pPr>
        <w:pStyle w:val="gemStandard"/>
        <w:ind w:firstLine="540"/>
      </w:pPr>
      <w:r w:rsidRPr="003458D4">
        <w:t>Die Punkte MÜSSEN eine glatte Oberfläche aufweisen</w:t>
      </w:r>
      <w:r w:rsidR="007769C0" w:rsidRPr="003458D4">
        <w:t xml:space="preserve">. </w:t>
      </w:r>
    </w:p>
    <w:p w:rsidR="007D3C31" w:rsidRPr="00645474" w:rsidRDefault="00645474" w:rsidP="00601FAB">
      <w:pPr>
        <w:pStyle w:val="gemStandard"/>
        <w:ind w:firstLine="540"/>
      </w:pPr>
      <w:r>
        <w:rPr>
          <w:b/>
        </w:rPr>
        <w:sym w:font="Wingdings" w:char="F0D5"/>
      </w:r>
    </w:p>
    <w:p w:rsidR="007D3C31" w:rsidRPr="003458D4" w:rsidRDefault="007D3C31" w:rsidP="007D3C31">
      <w:pPr>
        <w:pStyle w:val="gemStandard"/>
        <w:tabs>
          <w:tab w:val="left" w:pos="567"/>
        </w:tabs>
        <w:ind w:left="567" w:hanging="567"/>
        <w:rPr>
          <w:b/>
        </w:rPr>
      </w:pPr>
      <w:r w:rsidRPr="003458D4">
        <w:rPr>
          <w:b/>
        </w:rPr>
        <w:sym w:font="Wingdings" w:char="F0D6"/>
      </w:r>
      <w:r w:rsidRPr="003458D4">
        <w:rPr>
          <w:b/>
        </w:rPr>
        <w:tab/>
      </w:r>
      <w:r w:rsidR="00133CEB" w:rsidRPr="003458D4">
        <w:rPr>
          <w:b/>
        </w:rPr>
        <w:t>Card-G2-A_2293</w:t>
      </w:r>
      <w:r w:rsidRPr="003458D4">
        <w:rPr>
          <w:b/>
        </w:rPr>
        <w:t xml:space="preserve"> Punkte der Braille-Schrift: Form der Punk</w:t>
      </w:r>
      <w:r w:rsidRPr="003458D4">
        <w:rPr>
          <w:b/>
        </w:rPr>
        <w:t>t</w:t>
      </w:r>
      <w:r w:rsidRPr="003458D4">
        <w:rPr>
          <w:b/>
        </w:rPr>
        <w:t>köpfe</w:t>
      </w:r>
    </w:p>
    <w:p w:rsidR="00645474" w:rsidRDefault="004B1829" w:rsidP="00311625">
      <w:pPr>
        <w:pStyle w:val="gemEinzug"/>
        <w:rPr>
          <w:b/>
        </w:rPr>
      </w:pPr>
      <w:r w:rsidRPr="003458D4">
        <w:t xml:space="preserve">Sofern eine </w:t>
      </w:r>
      <w:r w:rsidR="007D3C31" w:rsidRPr="003458D4">
        <w:t xml:space="preserve">Braille-Schrift </w:t>
      </w:r>
      <w:r w:rsidR="00653A49" w:rsidRPr="003458D4">
        <w:t xml:space="preserve">für die eGK </w:t>
      </w:r>
      <w:r w:rsidR="007D3C31" w:rsidRPr="003458D4">
        <w:t>genutzt wird</w:t>
      </w:r>
      <w:r w:rsidRPr="003458D4">
        <w:t>, DÜRFEN d</w:t>
      </w:r>
      <w:r w:rsidR="007769C0" w:rsidRPr="003458D4">
        <w:t>ie Punkte KEINE Grate haben</w:t>
      </w:r>
      <w:r w:rsidRPr="003458D4">
        <w:t xml:space="preserve"> und d</w:t>
      </w:r>
      <w:r w:rsidR="007D3C31" w:rsidRPr="003458D4">
        <w:t>ie Punktköpfe DÜRFEN NICHT die Gestalt von Tafelbergen, K</w:t>
      </w:r>
      <w:r w:rsidR="007D3C31" w:rsidRPr="003458D4">
        <w:t>e</w:t>
      </w:r>
      <w:r w:rsidR="007D3C31" w:rsidRPr="003458D4">
        <w:t>gelstümpfen oder Kegelspitzen h</w:t>
      </w:r>
      <w:r w:rsidR="007D3C31" w:rsidRPr="003458D4">
        <w:t>a</w:t>
      </w:r>
      <w:r w:rsidR="007D3C31" w:rsidRPr="003458D4">
        <w:t xml:space="preserve">ben. </w:t>
      </w:r>
    </w:p>
    <w:p w:rsidR="007D3C31" w:rsidRPr="00645474" w:rsidRDefault="00645474" w:rsidP="00645474">
      <w:pPr>
        <w:pStyle w:val="gemStandard"/>
      </w:pPr>
      <w:r>
        <w:rPr>
          <w:b/>
        </w:rPr>
        <w:sym w:font="Wingdings" w:char="F0D5"/>
      </w:r>
    </w:p>
    <w:p w:rsidR="00B92038" w:rsidRPr="003458D4" w:rsidRDefault="00B92038" w:rsidP="00B92038">
      <w:pPr>
        <w:pStyle w:val="gemStandard"/>
      </w:pPr>
      <w:r w:rsidRPr="003458D4">
        <w:t xml:space="preserve">Wird die Kennzeichnung in </w:t>
      </w:r>
      <w:r w:rsidR="00B70BFA" w:rsidRPr="003458D4">
        <w:t>Braille-Schrift</w:t>
      </w:r>
      <w:r w:rsidRPr="003458D4">
        <w:t xml:space="preserve"> nicht genutzt, kann dieser Bereich – wie in </w:t>
      </w:r>
      <w:r w:rsidR="00B04E53" w:rsidRPr="003458D4">
        <w:t>[</w:t>
      </w:r>
      <w:r w:rsidR="004B5E3E" w:rsidRPr="003458D4">
        <w:fldChar w:fldCharType="begin"/>
      </w:r>
      <w:r w:rsidR="004B5E3E" w:rsidRPr="003458D4">
        <w:instrText xml:space="preserve"> REF qCard_G2_A_2265 \h </w:instrText>
      </w:r>
      <w:r w:rsidR="004B5E3E" w:rsidRPr="003458D4">
        <w:instrText xml:space="preserve"> \* MERGEFORMAT </w:instrText>
      </w:r>
      <w:r w:rsidR="004B5E3E" w:rsidRPr="003458D4">
        <w:fldChar w:fldCharType="separate"/>
      </w:r>
      <w:r w:rsidR="00982A23" w:rsidRPr="003458D4">
        <w:t>Card-G2-A_2265</w:t>
      </w:r>
      <w:r w:rsidR="004B5E3E" w:rsidRPr="003458D4">
        <w:fldChar w:fldCharType="end"/>
      </w:r>
      <w:r w:rsidR="00B04E53" w:rsidRPr="003458D4">
        <w:t>]</w:t>
      </w:r>
      <w:r w:rsidRPr="003458D4">
        <w:t xml:space="preserve"> beschrieben – für die individuelle Gestaltung der Vorderseite verwe</w:t>
      </w:r>
      <w:r w:rsidRPr="003458D4">
        <w:t>n</w:t>
      </w:r>
      <w:r w:rsidRPr="003458D4">
        <w:t>det we</w:t>
      </w:r>
      <w:r w:rsidRPr="003458D4">
        <w:t>r</w:t>
      </w:r>
      <w:r w:rsidRPr="003458D4">
        <w:t>den.</w:t>
      </w:r>
    </w:p>
    <w:p w:rsidR="0098496E" w:rsidRPr="003458D4" w:rsidRDefault="0098496E" w:rsidP="00645474">
      <w:pPr>
        <w:pStyle w:val="berschrift2"/>
      </w:pPr>
      <w:bookmarkStart w:id="185" w:name="_Toc121813405"/>
      <w:bookmarkStart w:id="186" w:name="_Toc126575059"/>
      <w:bookmarkStart w:id="187" w:name="_Toc126575305"/>
      <w:bookmarkStart w:id="188" w:name="_Ref156733848"/>
      <w:bookmarkStart w:id="189" w:name="_Toc175538642"/>
      <w:bookmarkStart w:id="190" w:name="_Toc175543310"/>
      <w:bookmarkStart w:id="191" w:name="_Toc175547571"/>
      <w:bookmarkStart w:id="192" w:name="_Ref285639097"/>
      <w:bookmarkStart w:id="193" w:name="_Ref285639205"/>
      <w:bookmarkStart w:id="194" w:name="_Ref285639224"/>
      <w:bookmarkStart w:id="195" w:name="_Ref285639374"/>
      <w:bookmarkStart w:id="196" w:name="_Ref285639994"/>
      <w:bookmarkStart w:id="197" w:name="_Toc486248340"/>
      <w:r w:rsidRPr="003458D4">
        <w:t>Kartenrückseite bei Aufbringen der EHIC</w:t>
      </w:r>
      <w:bookmarkEnd w:id="185"/>
      <w:bookmarkEnd w:id="186"/>
      <w:bookmarkEnd w:id="187"/>
      <w:bookmarkEnd w:id="188"/>
      <w:bookmarkEnd w:id="189"/>
      <w:bookmarkEnd w:id="190"/>
      <w:bookmarkEnd w:id="191"/>
      <w:bookmarkEnd w:id="192"/>
      <w:bookmarkEnd w:id="193"/>
      <w:bookmarkEnd w:id="194"/>
      <w:bookmarkEnd w:id="195"/>
      <w:bookmarkEnd w:id="196"/>
      <w:bookmarkEnd w:id="197"/>
    </w:p>
    <w:p w:rsidR="004B1829" w:rsidRPr="003458D4" w:rsidRDefault="004B1829" w:rsidP="004B1829">
      <w:pPr>
        <w:pStyle w:val="gemStandard"/>
      </w:pPr>
      <w:r w:rsidRPr="003458D4">
        <w:t>Es liegt in der Entscheidung des Kartenherausgebers, auf die Rückseite der eGK die e</w:t>
      </w:r>
      <w:r w:rsidRPr="003458D4">
        <w:t>u</w:t>
      </w:r>
      <w:r w:rsidRPr="003458D4">
        <w:t>ropäische Kra</w:t>
      </w:r>
      <w:r w:rsidRPr="003458D4">
        <w:t>n</w:t>
      </w:r>
      <w:r w:rsidRPr="003458D4">
        <w:t>kenversicherungskarte (EHIC) zu drucken.</w:t>
      </w:r>
    </w:p>
    <w:p w:rsidR="0016002E" w:rsidRPr="003458D4" w:rsidRDefault="0016002E" w:rsidP="0016002E">
      <w:pPr>
        <w:pStyle w:val="gemStandard"/>
        <w:tabs>
          <w:tab w:val="left" w:pos="567"/>
        </w:tabs>
        <w:ind w:left="567" w:hanging="567"/>
      </w:pPr>
      <w:r w:rsidRPr="003458D4">
        <w:sym w:font="Wingdings" w:char="F0D6"/>
      </w:r>
      <w:r w:rsidR="00856878" w:rsidRPr="003458D4">
        <w:tab/>
      </w:r>
      <w:r w:rsidR="00133CEB" w:rsidRPr="003458D4">
        <w:rPr>
          <w:b/>
        </w:rPr>
        <w:t>Card-G2-A_2294</w:t>
      </w:r>
      <w:r w:rsidRPr="003458D4">
        <w:rPr>
          <w:b/>
        </w:rPr>
        <w:t xml:space="preserve"> Nutzung der EHIC</w:t>
      </w:r>
    </w:p>
    <w:p w:rsidR="00645474" w:rsidRDefault="0016002E" w:rsidP="00311625">
      <w:pPr>
        <w:pStyle w:val="gemEinzug"/>
      </w:pPr>
      <w:r w:rsidRPr="003458D4">
        <w:t>Auf die Rückseite der eGK KANN die europäische Krankenversicherungskarte (EHIC) für den Versicherten gedruckt we</w:t>
      </w:r>
      <w:r w:rsidRPr="003458D4">
        <w:t>r</w:t>
      </w:r>
      <w:r w:rsidRPr="003458D4">
        <w:t>den.</w:t>
      </w:r>
    </w:p>
    <w:p w:rsidR="00A44217" w:rsidRPr="00645474" w:rsidRDefault="00645474" w:rsidP="00645474">
      <w:pPr>
        <w:pStyle w:val="gemStandard"/>
        <w:rPr>
          <w:b/>
        </w:rPr>
      </w:pPr>
      <w:r>
        <w:rPr>
          <w:b/>
        </w:rPr>
        <w:sym w:font="Wingdings" w:char="F0D5"/>
      </w:r>
      <w:r w:rsidR="0016002E" w:rsidRPr="00645474" w:rsidDel="0016002E">
        <w:rPr>
          <w:b/>
        </w:rPr>
        <w:t xml:space="preserve"> </w:t>
      </w:r>
    </w:p>
    <w:p w:rsidR="0016002E" w:rsidRPr="003458D4" w:rsidRDefault="0016002E" w:rsidP="0016002E">
      <w:pPr>
        <w:pStyle w:val="gemStandard"/>
        <w:tabs>
          <w:tab w:val="left" w:pos="567"/>
        </w:tabs>
        <w:ind w:left="567" w:hanging="567"/>
      </w:pPr>
      <w:r w:rsidRPr="003458D4">
        <w:sym w:font="Wingdings" w:char="F0D6"/>
      </w:r>
      <w:r w:rsidR="00856878" w:rsidRPr="003458D4">
        <w:tab/>
      </w:r>
      <w:r w:rsidR="00133CEB" w:rsidRPr="003458D4">
        <w:rPr>
          <w:b/>
        </w:rPr>
        <w:t>Card-G2-A_2295</w:t>
      </w:r>
      <w:r w:rsidRPr="003458D4">
        <w:rPr>
          <w:b/>
        </w:rPr>
        <w:t xml:space="preserve"> Gestaltung der EHIC</w:t>
      </w:r>
    </w:p>
    <w:p w:rsidR="00645474" w:rsidRDefault="00DC0101" w:rsidP="00311625">
      <w:pPr>
        <w:pStyle w:val="gemEinzug"/>
      </w:pPr>
      <w:r w:rsidRPr="003458D4">
        <w:t>Falls</w:t>
      </w:r>
      <w:r w:rsidR="0016002E" w:rsidRPr="003458D4">
        <w:t xml:space="preserve"> die EHIC auf die Rückseite der eGK gedruckt wird</w:t>
      </w:r>
      <w:r w:rsidR="004B1829" w:rsidRPr="003458D4">
        <w:t>, MUSS d</w:t>
      </w:r>
      <w:r w:rsidR="003C3347" w:rsidRPr="003458D4">
        <w:t>ie</w:t>
      </w:r>
      <w:r w:rsidR="0016002E" w:rsidRPr="003458D4">
        <w:t xml:space="preserve"> Gestaltung </w:t>
      </w:r>
      <w:r w:rsidR="003C3347" w:rsidRPr="003458D4">
        <w:t xml:space="preserve">der EHIC </w:t>
      </w:r>
      <w:r w:rsidR="0016002E" w:rsidRPr="003458D4">
        <w:t xml:space="preserve">den Beschlüssen der Verwaltungskommission für die soziale Sicherheit der </w:t>
      </w:r>
      <w:r w:rsidR="0016002E" w:rsidRPr="003458D4">
        <w:lastRenderedPageBreak/>
        <w:t>Wanderarbeitnehmer in der Europäischen Union entsprechen</w:t>
      </w:r>
      <w:r w:rsidR="003458D4" w:rsidRPr="003458D4">
        <w:t xml:space="preserve"> </w:t>
      </w:r>
      <w:r w:rsidR="00E1798C" w:rsidRPr="003458D4">
        <w:fldChar w:fldCharType="begin"/>
      </w:r>
      <w:r w:rsidR="00E1798C" w:rsidRPr="003458D4">
        <w:instrText xml:space="preserve"> REF Beschluss_192 \h </w:instrText>
      </w:r>
      <w:r w:rsidR="00E1798C" w:rsidRPr="003458D4">
        <w:instrText xml:space="preserve"> \* MERGEFORMAT </w:instrText>
      </w:r>
      <w:r w:rsidR="00E1798C" w:rsidRPr="003458D4">
        <w:fldChar w:fldCharType="separate"/>
      </w:r>
      <w:r w:rsidR="00982A23" w:rsidRPr="003458D4">
        <w:t>[Beschluss 192]</w:t>
      </w:r>
      <w:r w:rsidR="00E1798C" w:rsidRPr="003458D4">
        <w:fldChar w:fldCharType="end"/>
      </w:r>
      <w:r w:rsidR="004B1829" w:rsidRPr="003458D4">
        <w:t>. Die Gestaltung</w:t>
      </w:r>
      <w:r w:rsidR="0016002E" w:rsidRPr="003458D4">
        <w:t xml:space="preserve"> ist somit grundsätzlich vorgegeben.</w:t>
      </w:r>
    </w:p>
    <w:p w:rsidR="0016002E" w:rsidRPr="00645474" w:rsidRDefault="00645474" w:rsidP="00645474">
      <w:pPr>
        <w:pStyle w:val="gemStandard"/>
      </w:pPr>
      <w:r>
        <w:rPr>
          <w:b/>
        </w:rPr>
        <w:sym w:font="Wingdings" w:char="F0D5"/>
      </w:r>
    </w:p>
    <w:p w:rsidR="000D610C" w:rsidRPr="003458D4" w:rsidRDefault="000D610C" w:rsidP="000D610C">
      <w:pPr>
        <w:pStyle w:val="gemStandard"/>
        <w:tabs>
          <w:tab w:val="left" w:pos="567"/>
        </w:tabs>
        <w:ind w:left="567" w:hanging="567"/>
      </w:pPr>
      <w:r w:rsidRPr="003458D4">
        <w:sym w:font="Wingdings" w:char="F0D6"/>
      </w:r>
      <w:r w:rsidRPr="003458D4">
        <w:tab/>
      </w:r>
      <w:r w:rsidR="00133CEB" w:rsidRPr="003458D4">
        <w:rPr>
          <w:b/>
        </w:rPr>
        <w:t>Card-G2-A_2296</w:t>
      </w:r>
      <w:r w:rsidRPr="003458D4">
        <w:rPr>
          <w:b/>
        </w:rPr>
        <w:t xml:space="preserve"> Vorgaben aus Rundschreiben 25/2004 für EHIC</w:t>
      </w:r>
    </w:p>
    <w:p w:rsidR="00645474" w:rsidRDefault="000D610C" w:rsidP="00311625">
      <w:pPr>
        <w:pStyle w:val="gemEinzug"/>
        <w:rPr>
          <w:b/>
        </w:rPr>
      </w:pPr>
      <w:r w:rsidRPr="003458D4">
        <w:t>Für die Gestaltung und Befüllung der Datenelemente der EHIC auf der eGK MÜ</w:t>
      </w:r>
      <w:r w:rsidRPr="003458D4">
        <w:t>S</w:t>
      </w:r>
      <w:r w:rsidRPr="003458D4">
        <w:t>SEN die Vorgaben des Rundschreibens Nr. 25/2004 der Deutschen Verbindung</w:t>
      </w:r>
      <w:r w:rsidRPr="003458D4">
        <w:t>s</w:t>
      </w:r>
      <w:r w:rsidRPr="003458D4">
        <w:t>stelle Krankenversicherung - Ausland (DVKA), sowie die Richtlinie der Spitzenve</w:t>
      </w:r>
      <w:r w:rsidRPr="003458D4">
        <w:t>r</w:t>
      </w:r>
      <w:r w:rsidRPr="003458D4">
        <w:t>bände der gesetzlichen Krankenkassen zur Einführung der Europäischen Kranke</w:t>
      </w:r>
      <w:r w:rsidRPr="003458D4">
        <w:t>n</w:t>
      </w:r>
      <w:r w:rsidRPr="003458D4">
        <w:t>versicherungskarte beachtet we</w:t>
      </w:r>
      <w:r w:rsidRPr="003458D4">
        <w:t>r</w:t>
      </w:r>
      <w:r w:rsidRPr="003458D4">
        <w:t>den.</w:t>
      </w:r>
    </w:p>
    <w:p w:rsidR="000D610C" w:rsidRPr="00645474" w:rsidRDefault="00645474" w:rsidP="00645474">
      <w:pPr>
        <w:pStyle w:val="gemStandard"/>
      </w:pPr>
      <w:r>
        <w:rPr>
          <w:b/>
        </w:rPr>
        <w:sym w:font="Wingdings" w:char="F0D5"/>
      </w:r>
    </w:p>
    <w:p w:rsidR="0098496E" w:rsidRPr="003458D4" w:rsidRDefault="00B04E53" w:rsidP="00311625">
      <w:pPr>
        <w:pStyle w:val="gemEinzug"/>
      </w:pPr>
      <w:r w:rsidRPr="003458D4">
        <w:t>Die Ausgestaltung d</w:t>
      </w:r>
      <w:r w:rsidR="0016002E" w:rsidRPr="003458D4">
        <w:t>er „freien Fläche“ bleibt der nationalen Regelung vorbehalten</w:t>
      </w:r>
      <w:r w:rsidRPr="003458D4">
        <w:t xml:space="preserve">; Vorgaben dafür sind in </w:t>
      </w:r>
      <w:r w:rsidR="004B1829" w:rsidRPr="003458D4">
        <w:t xml:space="preserve">Kap. </w:t>
      </w:r>
      <w:r w:rsidR="004B1829" w:rsidRPr="003458D4">
        <w:fldChar w:fldCharType="begin"/>
      </w:r>
      <w:r w:rsidR="004B1829" w:rsidRPr="003458D4">
        <w:instrText xml:space="preserve"> REF _Ref330903764 \r \h </w:instrText>
      </w:r>
      <w:r w:rsidR="00BA2E89" w:rsidRPr="003458D4">
        <w:instrText xml:space="preserve"> \* MERGEFORMAT </w:instrText>
      </w:r>
      <w:r w:rsidR="004B1829" w:rsidRPr="003458D4">
        <w:fldChar w:fldCharType="separate"/>
      </w:r>
      <w:r w:rsidR="00982A23" w:rsidRPr="003458D4">
        <w:t>2.3.1.1</w:t>
      </w:r>
      <w:r w:rsidR="004B1829" w:rsidRPr="003458D4">
        <w:fldChar w:fldCharType="end"/>
      </w:r>
      <w:r w:rsidR="00723AAB" w:rsidRPr="003458D4">
        <w:rPr>
          <w:lang w:eastAsia="en-US"/>
        </w:rPr>
        <w:t xml:space="preserve"> </w:t>
      </w:r>
      <w:r w:rsidRPr="003458D4">
        <w:t>en</w:t>
      </w:r>
      <w:r w:rsidRPr="003458D4">
        <w:t>t</w:t>
      </w:r>
      <w:r w:rsidRPr="003458D4">
        <w:t>halten.</w:t>
      </w:r>
    </w:p>
    <w:p w:rsidR="0098496E" w:rsidRPr="003458D4" w:rsidRDefault="0098496E" w:rsidP="00232632">
      <w:pPr>
        <w:pStyle w:val="gemStandard"/>
      </w:pPr>
      <w:r w:rsidRPr="003458D4">
        <w:t>Sofern die EHIC nicht auf die Rückseite der eGK aufgebracht wird, gelten</w:t>
      </w:r>
      <w:r w:rsidR="004B1829" w:rsidRPr="003458D4">
        <w:t xml:space="preserve"> die Festlegu</w:t>
      </w:r>
      <w:r w:rsidR="004B1829" w:rsidRPr="003458D4">
        <w:t>n</w:t>
      </w:r>
      <w:r w:rsidR="004B1829" w:rsidRPr="003458D4">
        <w:t xml:space="preserve">gen in Kap. </w:t>
      </w:r>
      <w:r w:rsidR="004B1829" w:rsidRPr="003458D4">
        <w:fldChar w:fldCharType="begin"/>
      </w:r>
      <w:r w:rsidR="004B1829" w:rsidRPr="003458D4">
        <w:instrText xml:space="preserve"> REF _Ref330904125 \r \h </w:instrText>
      </w:r>
      <w:r w:rsidR="00BA2E89" w:rsidRPr="003458D4">
        <w:instrText xml:space="preserve"> \* MERGEFORMAT </w:instrText>
      </w:r>
      <w:r w:rsidR="004B1829" w:rsidRPr="003458D4">
        <w:fldChar w:fldCharType="separate"/>
      </w:r>
      <w:r w:rsidR="00982A23" w:rsidRPr="003458D4">
        <w:t>2.4</w:t>
      </w:r>
      <w:r w:rsidR="004B1829" w:rsidRPr="003458D4">
        <w:fldChar w:fldCharType="end"/>
      </w:r>
      <w:r w:rsidR="00D57C5A" w:rsidRPr="003458D4">
        <w:t>.</w:t>
      </w:r>
    </w:p>
    <w:p w:rsidR="0098496E" w:rsidRPr="003458D4" w:rsidRDefault="0098496E" w:rsidP="00645474">
      <w:pPr>
        <w:pStyle w:val="berschrift3"/>
      </w:pPr>
      <w:bookmarkStart w:id="198" w:name="_Ref78686667"/>
      <w:bookmarkStart w:id="199" w:name="_Ref78686695"/>
      <w:bookmarkStart w:id="200" w:name="_Toc121813423"/>
      <w:bookmarkStart w:id="201" w:name="_Toc126575064"/>
      <w:bookmarkStart w:id="202" w:name="_Toc126575323"/>
      <w:bookmarkStart w:id="203" w:name="_Toc175538660"/>
      <w:bookmarkStart w:id="204" w:name="_Toc175543315"/>
      <w:bookmarkStart w:id="205" w:name="_Toc175547576"/>
      <w:bookmarkStart w:id="206" w:name="_Toc486248341"/>
      <w:r w:rsidRPr="003458D4">
        <w:t>Nationale Ausgestaltung</w:t>
      </w:r>
      <w:bookmarkEnd w:id="198"/>
      <w:bookmarkEnd w:id="199"/>
      <w:bookmarkEnd w:id="200"/>
      <w:bookmarkEnd w:id="201"/>
      <w:bookmarkEnd w:id="202"/>
      <w:bookmarkEnd w:id="203"/>
      <w:bookmarkEnd w:id="204"/>
      <w:bookmarkEnd w:id="205"/>
      <w:bookmarkEnd w:id="206"/>
    </w:p>
    <w:p w:rsidR="0098496E" w:rsidRPr="003458D4" w:rsidRDefault="0098496E" w:rsidP="00232632">
      <w:pPr>
        <w:pStyle w:val="gemStandard"/>
      </w:pPr>
      <w:r w:rsidRPr="003458D4">
        <w:t>Das Unterschriftenfeld mit Erläuterungen befindet sich auf dem g</w:t>
      </w:r>
      <w:r w:rsidRPr="003458D4">
        <w:t>e</w:t>
      </w:r>
      <w:r w:rsidRPr="003458D4">
        <w:t xml:space="preserve">mäß den technischen Bestimmungen zum Muster der europäischen Krankenversicherungskarte </w:t>
      </w:r>
      <w:r w:rsidR="0098380C" w:rsidRPr="003458D4">
        <w:fldChar w:fldCharType="begin"/>
      </w:r>
      <w:r w:rsidR="0098380C" w:rsidRPr="003458D4">
        <w:instrText xml:space="preserve"> REF Beschluss_190 \h </w:instrText>
      </w:r>
      <w:r w:rsidR="0098380C" w:rsidRPr="003458D4">
        <w:instrText xml:space="preserve"> \* MERGEFORMAT </w:instrText>
      </w:r>
      <w:r w:rsidR="0098380C" w:rsidRPr="003458D4">
        <w:fldChar w:fldCharType="separate"/>
      </w:r>
      <w:r w:rsidR="00982A23" w:rsidRPr="003458D4">
        <w:t>[B</w:t>
      </w:r>
      <w:r w:rsidR="00982A23" w:rsidRPr="003458D4">
        <w:t>e</w:t>
      </w:r>
      <w:r w:rsidR="00982A23" w:rsidRPr="003458D4">
        <w:t>schluss 190]</w:t>
      </w:r>
      <w:r w:rsidR="0098380C" w:rsidRPr="003458D4">
        <w:fldChar w:fldCharType="end"/>
      </w:r>
      <w:r w:rsidR="007F602D" w:rsidRPr="003458D4">
        <w:t xml:space="preserve"> </w:t>
      </w:r>
      <w:r w:rsidRPr="003458D4">
        <w:t>als „freie Fläche“ b</w:t>
      </w:r>
      <w:r w:rsidRPr="003458D4">
        <w:t>e</w:t>
      </w:r>
      <w:r w:rsidRPr="003458D4">
        <w:t>zeichneten Feld auf der Kartenrückseite.</w:t>
      </w:r>
    </w:p>
    <w:p w:rsidR="0098496E" w:rsidRPr="003458D4" w:rsidRDefault="0098496E" w:rsidP="00232632">
      <w:pPr>
        <w:pStyle w:val="gemStandard"/>
        <w:rPr>
          <w:strike/>
        </w:rPr>
      </w:pPr>
      <w:r w:rsidRPr="003458D4">
        <w:t>Der Hintergrund der Fläche ist grundsätzlich weiß. Sie steht dem jeweiligen Karte</w:t>
      </w:r>
      <w:r w:rsidRPr="003458D4">
        <w:t>n</w:t>
      </w:r>
      <w:r w:rsidRPr="003458D4">
        <w:t>herausgeber zur individu</w:t>
      </w:r>
      <w:r w:rsidR="00FD77B1" w:rsidRPr="003458D4">
        <w:t>ellen Gestaltung zur Verf</w:t>
      </w:r>
      <w:r w:rsidR="00FD77B1" w:rsidRPr="003458D4">
        <w:t>ü</w:t>
      </w:r>
      <w:r w:rsidR="00FD77B1" w:rsidRPr="003458D4">
        <w:t>gung.</w:t>
      </w:r>
    </w:p>
    <w:p w:rsidR="0098496E" w:rsidRPr="003458D4" w:rsidRDefault="0098496E" w:rsidP="00645474">
      <w:pPr>
        <w:pStyle w:val="berschrift4"/>
      </w:pPr>
      <w:bookmarkStart w:id="207" w:name="_Toc121813424"/>
      <w:bookmarkStart w:id="208" w:name="_Toc126575324"/>
      <w:bookmarkStart w:id="209" w:name="_Ref156733816"/>
      <w:bookmarkStart w:id="210" w:name="_Toc175538661"/>
      <w:bookmarkStart w:id="211" w:name="_Ref319398922"/>
      <w:bookmarkStart w:id="212" w:name="_Ref330903727"/>
      <w:bookmarkStart w:id="213" w:name="_Ref330903764"/>
      <w:bookmarkStart w:id="214" w:name="_Toc486248342"/>
      <w:r w:rsidRPr="003458D4">
        <w:t>Unterschriftenfeld mit Erläuterungstext</w:t>
      </w:r>
      <w:bookmarkEnd w:id="207"/>
      <w:bookmarkEnd w:id="208"/>
      <w:bookmarkEnd w:id="209"/>
      <w:bookmarkEnd w:id="210"/>
      <w:bookmarkEnd w:id="211"/>
      <w:bookmarkEnd w:id="212"/>
      <w:bookmarkEnd w:id="213"/>
      <w:bookmarkEnd w:id="214"/>
    </w:p>
    <w:p w:rsidR="00856878" w:rsidRPr="003458D4" w:rsidRDefault="00856878" w:rsidP="00856878">
      <w:pPr>
        <w:pStyle w:val="gemStandard"/>
        <w:tabs>
          <w:tab w:val="left" w:pos="567"/>
        </w:tabs>
        <w:ind w:left="567" w:hanging="567"/>
        <w:rPr>
          <w:lang w:eastAsia="en-US"/>
        </w:rPr>
      </w:pPr>
      <w:r w:rsidRPr="003458D4">
        <w:rPr>
          <w:lang w:eastAsia="en-US"/>
        </w:rPr>
        <w:sym w:font="Wingdings" w:char="F0D6"/>
      </w:r>
      <w:r w:rsidRPr="003458D4">
        <w:rPr>
          <w:lang w:eastAsia="en-US"/>
        </w:rPr>
        <w:tab/>
      </w:r>
      <w:r w:rsidR="00133CEB" w:rsidRPr="003458D4">
        <w:rPr>
          <w:b/>
        </w:rPr>
        <w:t>Card-G2-A_2297</w:t>
      </w:r>
      <w:r w:rsidRPr="003458D4">
        <w:rPr>
          <w:b/>
          <w:lang w:eastAsia="en-US"/>
        </w:rPr>
        <w:t xml:space="preserve"> </w:t>
      </w:r>
      <w:r w:rsidR="00E71681" w:rsidRPr="003458D4">
        <w:rPr>
          <w:b/>
          <w:lang w:eastAsia="en-US"/>
        </w:rPr>
        <w:t>Ges</w:t>
      </w:r>
      <w:r w:rsidRPr="003458D4">
        <w:rPr>
          <w:b/>
          <w:lang w:eastAsia="en-US"/>
        </w:rPr>
        <w:t>taltung Unterschriftenfeld</w:t>
      </w:r>
    </w:p>
    <w:p w:rsidR="00856878" w:rsidRPr="003458D4" w:rsidRDefault="00856878" w:rsidP="00311625">
      <w:pPr>
        <w:pStyle w:val="gemEinzug"/>
        <w:rPr>
          <w:lang w:eastAsia="en-US"/>
        </w:rPr>
      </w:pPr>
      <w:r w:rsidRPr="003458D4">
        <w:rPr>
          <w:lang w:eastAsia="en-US"/>
        </w:rPr>
        <w:t xml:space="preserve">Das Unterschriftenfeld </w:t>
      </w:r>
      <w:r w:rsidR="007A44D1" w:rsidRPr="003458D4">
        <w:rPr>
          <w:lang w:eastAsia="en-US"/>
        </w:rPr>
        <w:t xml:space="preserve">der eGK </w:t>
      </w:r>
      <w:r w:rsidRPr="003458D4">
        <w:rPr>
          <w:lang w:eastAsia="en-US"/>
        </w:rPr>
        <w:t xml:space="preserve">MUSS innerhalb des </w:t>
      </w:r>
      <w:r w:rsidRPr="003458D4">
        <w:t xml:space="preserve">vorgegebenen </w:t>
      </w:r>
      <w:r w:rsidRPr="003458D4">
        <w:rPr>
          <w:lang w:eastAsia="en-US"/>
        </w:rPr>
        <w:t>Feldes so a</w:t>
      </w:r>
      <w:r w:rsidRPr="003458D4">
        <w:rPr>
          <w:lang w:eastAsia="en-US"/>
        </w:rPr>
        <w:t>n</w:t>
      </w:r>
      <w:r w:rsidRPr="003458D4">
        <w:rPr>
          <w:lang w:eastAsia="en-US"/>
        </w:rPr>
        <w:t>geordnet und MUSS so gestaltet werden,</w:t>
      </w:r>
    </w:p>
    <w:p w:rsidR="00856878" w:rsidRPr="003458D4" w:rsidRDefault="00856878" w:rsidP="00856878">
      <w:pPr>
        <w:pStyle w:val="gemAufzhlung"/>
      </w:pPr>
      <w:r w:rsidRPr="003458D4">
        <w:t xml:space="preserve">dass die Beschriftung mit einem einfachen Kugelschreiber möglich ist, ohne dass sie verwischbar ist (siehe </w:t>
      </w:r>
      <w:r w:rsidRPr="003458D4">
        <w:fldChar w:fldCharType="begin"/>
      </w:r>
      <w:r w:rsidRPr="003458D4">
        <w:instrText xml:space="preserve"> REF ISO_12757_1 \h </w:instrText>
      </w:r>
      <w:r w:rsidRPr="003458D4">
        <w:instrText xml:space="preserve"> \* MERGEFORMAT </w:instrText>
      </w:r>
      <w:r w:rsidRPr="003458D4">
        <w:fldChar w:fldCharType="separate"/>
      </w:r>
      <w:r w:rsidR="00982A23" w:rsidRPr="003458D4">
        <w:t>[ISO12757-1]</w:t>
      </w:r>
      <w:r w:rsidRPr="003458D4">
        <w:fldChar w:fldCharType="end"/>
      </w:r>
      <w:r w:rsidRPr="003458D4">
        <w:t xml:space="preserve"> / </w:t>
      </w:r>
      <w:r w:rsidRPr="003458D4">
        <w:fldChar w:fldCharType="begin"/>
      </w:r>
      <w:r w:rsidRPr="003458D4">
        <w:instrText xml:space="preserve"> REF ISO_12757_2 \h </w:instrText>
      </w:r>
      <w:r w:rsidRPr="003458D4">
        <w:instrText xml:space="preserve"> \* MERGEFORMAT </w:instrText>
      </w:r>
      <w:r w:rsidRPr="003458D4">
        <w:fldChar w:fldCharType="separate"/>
      </w:r>
      <w:r w:rsidR="00982A23" w:rsidRPr="003458D4">
        <w:t>[ISO12757-2]</w:t>
      </w:r>
      <w:r w:rsidRPr="003458D4">
        <w:fldChar w:fldCharType="end"/>
      </w:r>
      <w:r w:rsidRPr="003458D4">
        <w:t>)</w:t>
      </w:r>
    </w:p>
    <w:p w:rsidR="00856878" w:rsidRPr="003458D4" w:rsidRDefault="00856878" w:rsidP="00856878">
      <w:pPr>
        <w:pStyle w:val="Tabzeile"/>
        <w:jc w:val="both"/>
      </w:pPr>
      <w:r w:rsidRPr="003458D4">
        <w:tab/>
        <w:t>oder</w:t>
      </w:r>
    </w:p>
    <w:p w:rsidR="00645474" w:rsidRDefault="00856878" w:rsidP="00244F0D">
      <w:pPr>
        <w:pStyle w:val="gemAufzhlung"/>
        <w:rPr>
          <w:lang w:eastAsia="en-US"/>
        </w:rPr>
      </w:pPr>
      <w:r w:rsidRPr="003458D4">
        <w:t>dass die Unterschrift maschinell durch ein geeignetes Verfahren aufg</w:t>
      </w:r>
      <w:r w:rsidRPr="003458D4">
        <w:t>e</w:t>
      </w:r>
      <w:r w:rsidRPr="003458D4">
        <w:t>bracht werden kann (z. B. Las</w:t>
      </w:r>
      <w:r w:rsidRPr="003458D4">
        <w:t>e</w:t>
      </w:r>
      <w:r w:rsidRPr="003458D4">
        <w:t>rung oder Digitaldruck).</w:t>
      </w:r>
    </w:p>
    <w:p w:rsidR="00856878" w:rsidRPr="00645474" w:rsidRDefault="00645474" w:rsidP="00645474">
      <w:pPr>
        <w:pStyle w:val="gemStandard"/>
        <w:rPr>
          <w:lang w:eastAsia="en-US"/>
        </w:rPr>
      </w:pPr>
      <w:r>
        <w:rPr>
          <w:b/>
          <w:lang w:eastAsia="en-US"/>
        </w:rPr>
        <w:sym w:font="Wingdings" w:char="F0D5"/>
      </w:r>
    </w:p>
    <w:p w:rsidR="00244F0D" w:rsidRPr="003458D4" w:rsidRDefault="00244F0D" w:rsidP="00244F0D">
      <w:pPr>
        <w:pStyle w:val="gemAufzhlung"/>
        <w:numPr>
          <w:ilvl w:val="0"/>
          <w:numId w:val="0"/>
        </w:numPr>
        <w:rPr>
          <w:lang w:eastAsia="en-US"/>
        </w:rPr>
      </w:pPr>
      <w:r w:rsidRPr="003458D4">
        <w:t>In der Schriftart Verdana True Type in der Größe 4 pt (Mindestgröße) ist, soweit der Ko</w:t>
      </w:r>
      <w:r w:rsidRPr="003458D4">
        <w:t>s</w:t>
      </w:r>
      <w:r w:rsidRPr="003458D4">
        <w:t>tenträger keine andere Formulierung wählt, unte</w:t>
      </w:r>
      <w:r w:rsidRPr="003458D4">
        <w:t>r</w:t>
      </w:r>
      <w:r w:rsidRPr="003458D4">
        <w:t>halb des Unterschriftenfeldes folgender Text gedruckt (siehe Abbi</w:t>
      </w:r>
      <w:r w:rsidRPr="003458D4">
        <w:t>l</w:t>
      </w:r>
      <w:r w:rsidRPr="003458D4">
        <w:t xml:space="preserve">dung </w:t>
      </w:r>
      <w:r w:rsidR="000C2863" w:rsidRPr="003458D4">
        <w:fldChar w:fldCharType="begin"/>
      </w:r>
      <w:r w:rsidR="000C2863" w:rsidRPr="003458D4">
        <w:instrText xml:space="preserve"> REF Abb_eGKOPT_8 \h </w:instrText>
      </w:r>
      <w:r w:rsidR="00BA2E89" w:rsidRPr="003458D4">
        <w:instrText xml:space="preserve"> \* MERGEFORMAT </w:instrText>
      </w:r>
      <w:r w:rsidR="000C2863" w:rsidRPr="003458D4">
        <w:fldChar w:fldCharType="separate"/>
      </w:r>
      <w:r w:rsidR="00982A23" w:rsidRPr="003458D4">
        <w:t>Abb_eGKOPT_8</w:t>
      </w:r>
      <w:r w:rsidR="000C2863" w:rsidRPr="003458D4">
        <w:fldChar w:fldCharType="end"/>
      </w:r>
      <w:r w:rsidRPr="003458D4">
        <w:t>):</w:t>
      </w:r>
    </w:p>
    <w:p w:rsidR="0098496E" w:rsidRPr="003458D4" w:rsidRDefault="005A1E07" w:rsidP="002761EE">
      <w:pPr>
        <w:pStyle w:val="gemStandard"/>
        <w:jc w:val="center"/>
      </w:pPr>
      <w:r w:rsidRPr="003458D4">
        <w:lastRenderedPageBreak/>
        <w:pict>
          <v:shape id="_x0000_i1032" type="#_x0000_t75" style="width:325.8pt;height:208.8pt">
            <v:imagedata r:id="rId20" o:title=""/>
          </v:shape>
        </w:pict>
      </w:r>
    </w:p>
    <w:p w:rsidR="0098496E" w:rsidRPr="003458D4" w:rsidRDefault="0098496E" w:rsidP="002761EE">
      <w:pPr>
        <w:pStyle w:val="Beschriftung"/>
        <w:jc w:val="center"/>
      </w:pPr>
      <w:bookmarkStart w:id="215" w:name="_Toc126575065"/>
      <w:bookmarkStart w:id="216" w:name="_Toc126575325"/>
      <w:bookmarkStart w:id="217" w:name="_Toc118259617"/>
      <w:bookmarkStart w:id="218" w:name="_Toc175031341"/>
      <w:bookmarkStart w:id="219" w:name="_Ref181775230"/>
      <w:bookmarkStart w:id="220" w:name="_Toc480790790"/>
      <w:r w:rsidRPr="003458D4">
        <w:t xml:space="preserve">Abbildung </w:t>
      </w:r>
      <w:r w:rsidRPr="003458D4">
        <w:fldChar w:fldCharType="begin"/>
      </w:r>
      <w:r w:rsidRPr="003458D4">
        <w:instrText xml:space="preserve"> SEQ Abbildung \* ARABIC </w:instrText>
      </w:r>
      <w:r w:rsidRPr="003458D4">
        <w:fldChar w:fldCharType="separate"/>
      </w:r>
      <w:r w:rsidR="00982A23" w:rsidRPr="003458D4">
        <w:rPr>
          <w:noProof/>
        </w:rPr>
        <w:t>7</w:t>
      </w:r>
      <w:r w:rsidRPr="003458D4">
        <w:fldChar w:fldCharType="end"/>
      </w:r>
      <w:bookmarkEnd w:id="219"/>
      <w:r w:rsidR="004B1829" w:rsidRPr="003458D4">
        <w:t xml:space="preserve">: </w:t>
      </w:r>
      <w:bookmarkStart w:id="221" w:name="Abb_eGKOPT_8"/>
      <w:r w:rsidR="004B1829" w:rsidRPr="003458D4">
        <w:t>Abb_</w:t>
      </w:r>
      <w:r w:rsidR="0064214D" w:rsidRPr="003458D4">
        <w:t>eGKOPT_8</w:t>
      </w:r>
      <w:bookmarkEnd w:id="221"/>
      <w:r w:rsidR="004B1829" w:rsidRPr="003458D4">
        <w:t xml:space="preserve"> – </w:t>
      </w:r>
      <w:r w:rsidRPr="003458D4">
        <w:t>Nationales Feld der Kartenrückse</w:t>
      </w:r>
      <w:r w:rsidRPr="003458D4">
        <w:t>i</w:t>
      </w:r>
      <w:r w:rsidRPr="003458D4">
        <w:t xml:space="preserve">te </w:t>
      </w:r>
      <w:r w:rsidR="00AB08AA" w:rsidRPr="003458D4">
        <w:br/>
      </w:r>
      <w:r w:rsidRPr="003458D4">
        <w:t>gemäß EU-Vorgabe (Mu</w:t>
      </w:r>
      <w:r w:rsidRPr="003458D4">
        <w:t>s</w:t>
      </w:r>
      <w:r w:rsidRPr="003458D4">
        <w:t>terkarte)</w:t>
      </w:r>
      <w:bookmarkEnd w:id="218"/>
      <w:bookmarkEnd w:id="220"/>
    </w:p>
    <w:bookmarkEnd w:id="215"/>
    <w:bookmarkEnd w:id="216"/>
    <w:bookmarkEnd w:id="217"/>
    <w:p w:rsidR="00856878" w:rsidRPr="003458D4" w:rsidRDefault="00856878" w:rsidP="00856878">
      <w:pPr>
        <w:pStyle w:val="gemStandard"/>
        <w:tabs>
          <w:tab w:val="left" w:pos="567"/>
        </w:tabs>
        <w:ind w:left="567" w:hanging="567"/>
      </w:pPr>
      <w:r w:rsidRPr="003458D4">
        <w:sym w:font="Wingdings" w:char="F0D6"/>
      </w:r>
      <w:r w:rsidRPr="003458D4">
        <w:tab/>
      </w:r>
      <w:r w:rsidR="00133CEB" w:rsidRPr="003458D4">
        <w:rPr>
          <w:b/>
        </w:rPr>
        <w:t>Card-G2-A_2298</w:t>
      </w:r>
      <w:r w:rsidRPr="003458D4">
        <w:rPr>
          <w:b/>
        </w:rPr>
        <w:t xml:space="preserve"> </w:t>
      </w:r>
      <w:r w:rsidR="00E71681" w:rsidRPr="003458D4">
        <w:rPr>
          <w:b/>
        </w:rPr>
        <w:t>Grö</w:t>
      </w:r>
      <w:r w:rsidRPr="003458D4">
        <w:rPr>
          <w:b/>
        </w:rPr>
        <w:t>ße und Position</w:t>
      </w:r>
      <w:r w:rsidR="00BA1D3D" w:rsidRPr="003458D4">
        <w:rPr>
          <w:b/>
        </w:rPr>
        <w:t xml:space="preserve"> </w:t>
      </w:r>
      <w:r w:rsidRPr="003458D4">
        <w:rPr>
          <w:b/>
        </w:rPr>
        <w:t>„freie Fläche“</w:t>
      </w:r>
    </w:p>
    <w:p w:rsidR="00645474" w:rsidRDefault="00856878" w:rsidP="00311625">
      <w:pPr>
        <w:pStyle w:val="gemEinzug"/>
      </w:pPr>
      <w:r w:rsidRPr="003458D4">
        <w:t xml:space="preserve">Die „freie Fläche“ für Unterschrift und Erläuterungstext auf der Rückseite der eGK MUSS die spezifizierte Position und Größe (Breite 52mm, Höhe 20mm) gemäß </w:t>
      </w:r>
      <w:r w:rsidR="0087789C" w:rsidRPr="003458D4">
        <w:fldChar w:fldCharType="begin"/>
      </w:r>
      <w:r w:rsidR="0087789C" w:rsidRPr="003458D4">
        <w:instrText xml:space="preserve"> REF Beschluss_190 \h </w:instrText>
      </w:r>
      <w:r w:rsidR="0087789C" w:rsidRPr="003458D4">
        <w:instrText xml:space="preserve"> \* MERGEFORMAT </w:instrText>
      </w:r>
      <w:r w:rsidR="0087789C" w:rsidRPr="003458D4">
        <w:fldChar w:fldCharType="separate"/>
      </w:r>
      <w:r w:rsidR="00982A23" w:rsidRPr="003458D4">
        <w:t>[B</w:t>
      </w:r>
      <w:r w:rsidR="00982A23" w:rsidRPr="003458D4">
        <w:t>e</w:t>
      </w:r>
      <w:r w:rsidR="00982A23" w:rsidRPr="003458D4">
        <w:t>schluss 190]</w:t>
      </w:r>
      <w:r w:rsidR="0087789C" w:rsidRPr="003458D4">
        <w:fldChar w:fldCharType="end"/>
      </w:r>
      <w:r w:rsidRPr="003458D4">
        <w:t xml:space="preserve"> aufwe</w:t>
      </w:r>
      <w:r w:rsidRPr="003458D4">
        <w:t>i</w:t>
      </w:r>
      <w:r w:rsidRPr="003458D4">
        <w:t>sen.</w:t>
      </w:r>
    </w:p>
    <w:p w:rsidR="0085129C" w:rsidRPr="00645474" w:rsidRDefault="00645474" w:rsidP="00645474">
      <w:pPr>
        <w:pStyle w:val="gemStandard"/>
      </w:pPr>
      <w:r>
        <w:rPr>
          <w:b/>
        </w:rPr>
        <w:sym w:font="Wingdings" w:char="F0D5"/>
      </w:r>
    </w:p>
    <w:p w:rsidR="00856878" w:rsidRPr="003458D4" w:rsidRDefault="00856878" w:rsidP="00856878">
      <w:pPr>
        <w:pStyle w:val="gemStandard"/>
        <w:tabs>
          <w:tab w:val="left" w:pos="567"/>
        </w:tabs>
        <w:ind w:left="567" w:hanging="567"/>
      </w:pPr>
      <w:r w:rsidRPr="003458D4">
        <w:sym w:font="Wingdings" w:char="F0D6"/>
      </w:r>
      <w:r w:rsidRPr="003458D4">
        <w:tab/>
      </w:r>
      <w:r w:rsidR="00133CEB" w:rsidRPr="003458D4">
        <w:rPr>
          <w:b/>
        </w:rPr>
        <w:t>Card-G2-A_2299</w:t>
      </w:r>
      <w:r w:rsidRPr="003458D4">
        <w:rPr>
          <w:b/>
        </w:rPr>
        <w:t xml:space="preserve"> Größe und Position Unterschriftenfeld</w:t>
      </w:r>
    </w:p>
    <w:p w:rsidR="00645474" w:rsidRDefault="00856878" w:rsidP="00311625">
      <w:pPr>
        <w:pStyle w:val="gemEinzug"/>
      </w:pPr>
      <w:r w:rsidRPr="003458D4">
        <w:t>Für</w:t>
      </w:r>
      <w:r w:rsidRPr="003458D4">
        <w:rPr>
          <w:rFonts w:eastAsia="Arial"/>
        </w:rPr>
        <w:t xml:space="preserve"> </w:t>
      </w:r>
      <w:r w:rsidRPr="003458D4">
        <w:t>die</w:t>
      </w:r>
      <w:r w:rsidRPr="003458D4">
        <w:rPr>
          <w:rFonts w:eastAsia="Arial"/>
        </w:rPr>
        <w:t xml:space="preserve"> </w:t>
      </w:r>
      <w:r w:rsidRPr="003458D4">
        <w:t>Unterschrift</w:t>
      </w:r>
      <w:r w:rsidRPr="003458D4">
        <w:rPr>
          <w:rFonts w:eastAsia="Arial"/>
        </w:rPr>
        <w:t xml:space="preserve"> </w:t>
      </w:r>
      <w:r w:rsidRPr="003458D4">
        <w:t>MUSS</w:t>
      </w:r>
      <w:r w:rsidRPr="003458D4">
        <w:rPr>
          <w:rFonts w:eastAsia="Arial"/>
        </w:rPr>
        <w:t xml:space="preserve"> </w:t>
      </w:r>
      <w:r w:rsidR="007A44D1" w:rsidRPr="003458D4">
        <w:t>in der „freien Fläche“ der eGK</w:t>
      </w:r>
      <w:r w:rsidR="00BA1D3D" w:rsidRPr="003458D4">
        <w:t xml:space="preserve"> </w:t>
      </w:r>
      <w:r w:rsidRPr="003458D4">
        <w:t>ein</w:t>
      </w:r>
      <w:r w:rsidRPr="003458D4">
        <w:rPr>
          <w:rFonts w:eastAsia="Arial"/>
        </w:rPr>
        <w:t xml:space="preserve"> </w:t>
      </w:r>
      <w:r w:rsidRPr="003458D4">
        <w:t>Unterschriftsstreifen</w:t>
      </w:r>
      <w:r w:rsidRPr="003458D4">
        <w:rPr>
          <w:rFonts w:eastAsia="Arial"/>
        </w:rPr>
        <w:t xml:space="preserve"> </w:t>
      </w:r>
      <w:r w:rsidRPr="003458D4">
        <w:t>von</w:t>
      </w:r>
      <w:r w:rsidRPr="003458D4">
        <w:rPr>
          <w:rFonts w:eastAsia="Arial"/>
        </w:rPr>
        <w:t xml:space="preserve"> </w:t>
      </w:r>
      <w:r w:rsidRPr="003458D4">
        <w:t>mindestens</w:t>
      </w:r>
      <w:r w:rsidRPr="003458D4">
        <w:rPr>
          <w:rFonts w:eastAsia="Arial"/>
        </w:rPr>
        <w:t xml:space="preserve"> </w:t>
      </w:r>
      <w:r w:rsidRPr="003458D4">
        <w:t>8</w:t>
      </w:r>
      <w:r w:rsidRPr="003458D4">
        <w:rPr>
          <w:rFonts w:eastAsia="Arial"/>
        </w:rPr>
        <w:t xml:space="preserve"> </w:t>
      </w:r>
      <w:r w:rsidRPr="003458D4">
        <w:t>mm</w:t>
      </w:r>
      <w:r w:rsidRPr="003458D4">
        <w:rPr>
          <w:rFonts w:eastAsia="Arial"/>
        </w:rPr>
        <w:t xml:space="preserve"> </w:t>
      </w:r>
      <w:r w:rsidRPr="003458D4">
        <w:t>Höhe</w:t>
      </w:r>
      <w:r w:rsidRPr="003458D4">
        <w:rPr>
          <w:rFonts w:eastAsia="Arial"/>
        </w:rPr>
        <w:t xml:space="preserve"> </w:t>
      </w:r>
      <w:r w:rsidRPr="003458D4">
        <w:t>und</w:t>
      </w:r>
      <w:r w:rsidRPr="003458D4">
        <w:rPr>
          <w:rFonts w:eastAsia="Arial"/>
        </w:rPr>
        <w:t xml:space="preserve"> </w:t>
      </w:r>
      <w:r w:rsidRPr="003458D4">
        <w:t>mindestens</w:t>
      </w:r>
      <w:r w:rsidRPr="003458D4">
        <w:rPr>
          <w:rFonts w:eastAsia="Arial"/>
        </w:rPr>
        <w:t xml:space="preserve"> </w:t>
      </w:r>
      <w:r w:rsidRPr="003458D4">
        <w:t>40</w:t>
      </w:r>
      <w:r w:rsidRPr="003458D4">
        <w:rPr>
          <w:rFonts w:eastAsia="Arial"/>
        </w:rPr>
        <w:t xml:space="preserve"> </w:t>
      </w:r>
      <w:r w:rsidRPr="003458D4">
        <w:t>mm</w:t>
      </w:r>
      <w:r w:rsidRPr="003458D4">
        <w:rPr>
          <w:rFonts w:eastAsia="Arial"/>
        </w:rPr>
        <w:t xml:space="preserve"> </w:t>
      </w:r>
      <w:r w:rsidRPr="003458D4">
        <w:t>Breite</w:t>
      </w:r>
      <w:r w:rsidRPr="003458D4">
        <w:rPr>
          <w:rFonts w:eastAsia="Arial"/>
        </w:rPr>
        <w:t xml:space="preserve"> </w:t>
      </w:r>
      <w:r w:rsidRPr="003458D4">
        <w:t>vorhanden</w:t>
      </w:r>
      <w:r w:rsidRPr="003458D4">
        <w:rPr>
          <w:rFonts w:eastAsia="Arial"/>
        </w:rPr>
        <w:t xml:space="preserve"> </w:t>
      </w:r>
      <w:r w:rsidRPr="003458D4">
        <w:t>sein.</w:t>
      </w:r>
      <w:r w:rsidRPr="003458D4">
        <w:rPr>
          <w:rFonts w:eastAsia="Arial"/>
        </w:rPr>
        <w:t xml:space="preserve"> </w:t>
      </w:r>
      <w:r w:rsidRPr="003458D4">
        <w:t>Der</w:t>
      </w:r>
      <w:r w:rsidRPr="003458D4">
        <w:rPr>
          <w:rFonts w:eastAsia="Arial"/>
        </w:rPr>
        <w:t xml:space="preserve"> </w:t>
      </w:r>
      <w:r w:rsidRPr="003458D4">
        <w:t>U</w:t>
      </w:r>
      <w:r w:rsidRPr="003458D4">
        <w:t>n</w:t>
      </w:r>
      <w:r w:rsidRPr="003458D4">
        <w:t>terschriftsstreifen</w:t>
      </w:r>
      <w:r w:rsidRPr="003458D4">
        <w:rPr>
          <w:rFonts w:eastAsia="Arial"/>
        </w:rPr>
        <w:t xml:space="preserve"> </w:t>
      </w:r>
      <w:r w:rsidRPr="003458D4">
        <w:t>MUSS</w:t>
      </w:r>
      <w:r w:rsidRPr="003458D4">
        <w:rPr>
          <w:rFonts w:eastAsia="Arial"/>
        </w:rPr>
        <w:t xml:space="preserve"> </w:t>
      </w:r>
      <w:r w:rsidRPr="003458D4">
        <w:t>frei</w:t>
      </w:r>
      <w:r w:rsidRPr="003458D4">
        <w:rPr>
          <w:rFonts w:eastAsia="Arial"/>
        </w:rPr>
        <w:t xml:space="preserve"> </w:t>
      </w:r>
      <w:r w:rsidRPr="003458D4">
        <w:t>von</w:t>
      </w:r>
      <w:r w:rsidRPr="003458D4">
        <w:rPr>
          <w:rFonts w:eastAsia="Arial"/>
        </w:rPr>
        <w:t xml:space="preserve"> </w:t>
      </w:r>
      <w:r w:rsidRPr="003458D4">
        <w:t>sonstigem</w:t>
      </w:r>
      <w:r w:rsidRPr="003458D4">
        <w:rPr>
          <w:rFonts w:eastAsia="Arial"/>
        </w:rPr>
        <w:t xml:space="preserve"> </w:t>
      </w:r>
      <w:r w:rsidRPr="003458D4">
        <w:t>Text</w:t>
      </w:r>
      <w:r w:rsidRPr="003458D4">
        <w:rPr>
          <w:rFonts w:eastAsia="Arial"/>
        </w:rPr>
        <w:t xml:space="preserve"> </w:t>
      </w:r>
      <w:r w:rsidRPr="003458D4">
        <w:t>sein,</w:t>
      </w:r>
      <w:r w:rsidRPr="003458D4">
        <w:rPr>
          <w:rFonts w:eastAsia="Arial"/>
        </w:rPr>
        <w:t xml:space="preserve"> </w:t>
      </w:r>
      <w:r w:rsidRPr="003458D4">
        <w:t>sofern</w:t>
      </w:r>
      <w:r w:rsidRPr="003458D4">
        <w:rPr>
          <w:rFonts w:eastAsia="Arial"/>
        </w:rPr>
        <w:t xml:space="preserve"> </w:t>
      </w:r>
      <w:r w:rsidRPr="003458D4">
        <w:t>der</w:t>
      </w:r>
      <w:r w:rsidRPr="003458D4">
        <w:rPr>
          <w:rFonts w:eastAsia="Arial"/>
        </w:rPr>
        <w:t xml:space="preserve"> </w:t>
      </w:r>
      <w:r w:rsidRPr="003458D4">
        <w:t>Text</w:t>
      </w:r>
      <w:r w:rsidRPr="003458D4">
        <w:rPr>
          <w:rFonts w:eastAsia="Arial"/>
        </w:rPr>
        <w:t xml:space="preserve"> </w:t>
      </w:r>
      <w:r w:rsidRPr="003458D4">
        <w:t>(z. B.</w:t>
      </w:r>
      <w:r w:rsidRPr="003458D4">
        <w:rPr>
          <w:rFonts w:eastAsia="Arial"/>
        </w:rPr>
        <w:t xml:space="preserve"> </w:t>
      </w:r>
      <w:r w:rsidRPr="003458D4">
        <w:t>das</w:t>
      </w:r>
      <w:r w:rsidRPr="003458D4">
        <w:rPr>
          <w:rFonts w:eastAsia="Arial"/>
        </w:rPr>
        <w:t xml:space="preserve"> </w:t>
      </w:r>
      <w:r w:rsidRPr="003458D4">
        <w:t>L</w:t>
      </w:r>
      <w:r w:rsidRPr="003458D4">
        <w:t>o</w:t>
      </w:r>
      <w:r w:rsidRPr="003458D4">
        <w:t>go</w:t>
      </w:r>
      <w:r w:rsidRPr="003458D4">
        <w:rPr>
          <w:rFonts w:eastAsia="Arial"/>
        </w:rPr>
        <w:t xml:space="preserve"> </w:t>
      </w:r>
      <w:r w:rsidRPr="003458D4">
        <w:t>der</w:t>
      </w:r>
      <w:r w:rsidRPr="003458D4">
        <w:rPr>
          <w:rFonts w:eastAsia="Arial"/>
        </w:rPr>
        <w:t xml:space="preserve"> </w:t>
      </w:r>
      <w:r w:rsidRPr="003458D4">
        <w:t>Krankenkasse)</w:t>
      </w:r>
      <w:r w:rsidRPr="003458D4">
        <w:rPr>
          <w:rFonts w:eastAsia="Arial"/>
        </w:rPr>
        <w:t xml:space="preserve"> </w:t>
      </w:r>
      <w:r w:rsidRPr="003458D4">
        <w:t>nicht</w:t>
      </w:r>
      <w:r w:rsidRPr="003458D4">
        <w:rPr>
          <w:rFonts w:eastAsia="Arial"/>
        </w:rPr>
        <w:t xml:space="preserve"> </w:t>
      </w:r>
      <w:r w:rsidRPr="003458D4">
        <w:t>Bestandteil</w:t>
      </w:r>
      <w:r w:rsidRPr="003458D4">
        <w:rPr>
          <w:rFonts w:eastAsia="Arial"/>
        </w:rPr>
        <w:t xml:space="preserve"> </w:t>
      </w:r>
      <w:r w:rsidRPr="003458D4">
        <w:t>der</w:t>
      </w:r>
      <w:r w:rsidRPr="003458D4">
        <w:rPr>
          <w:rFonts w:eastAsia="Arial"/>
        </w:rPr>
        <w:t xml:space="preserve"> </w:t>
      </w:r>
      <w:r w:rsidRPr="003458D4">
        <w:t>Gestaltung</w:t>
      </w:r>
      <w:r w:rsidRPr="003458D4">
        <w:rPr>
          <w:rFonts w:eastAsia="Arial"/>
        </w:rPr>
        <w:t xml:space="preserve"> </w:t>
      </w:r>
      <w:r w:rsidRPr="003458D4">
        <w:t>des</w:t>
      </w:r>
      <w:r w:rsidRPr="003458D4">
        <w:rPr>
          <w:rFonts w:eastAsia="Arial"/>
        </w:rPr>
        <w:t xml:space="preserve"> </w:t>
      </w:r>
      <w:r w:rsidRPr="003458D4">
        <w:t>Unterschrift</w:t>
      </w:r>
      <w:r w:rsidRPr="003458D4">
        <w:t>s</w:t>
      </w:r>
      <w:r w:rsidRPr="003458D4">
        <w:t>streifens</w:t>
      </w:r>
      <w:r w:rsidRPr="003458D4">
        <w:rPr>
          <w:rFonts w:eastAsia="Arial"/>
        </w:rPr>
        <w:t xml:space="preserve"> </w:t>
      </w:r>
      <w:r w:rsidRPr="003458D4">
        <w:t>ist</w:t>
      </w:r>
      <w:r w:rsidRPr="003458D4">
        <w:rPr>
          <w:rFonts w:eastAsia="Arial"/>
        </w:rPr>
        <w:t xml:space="preserve"> </w:t>
      </w:r>
      <w:r w:rsidRPr="003458D4">
        <w:t>und</w:t>
      </w:r>
      <w:r w:rsidRPr="003458D4">
        <w:rPr>
          <w:rFonts w:eastAsia="Arial"/>
        </w:rPr>
        <w:t xml:space="preserve"> </w:t>
      </w:r>
      <w:r w:rsidRPr="003458D4">
        <w:t>als</w:t>
      </w:r>
      <w:r w:rsidRPr="003458D4">
        <w:rPr>
          <w:rFonts w:eastAsia="Arial"/>
        </w:rPr>
        <w:t xml:space="preserve"> </w:t>
      </w:r>
      <w:r w:rsidRPr="003458D4">
        <w:t>Sicherheitsmerkmal</w:t>
      </w:r>
      <w:r w:rsidRPr="003458D4">
        <w:rPr>
          <w:rFonts w:eastAsia="Arial"/>
        </w:rPr>
        <w:t xml:space="preserve"> </w:t>
      </w:r>
      <w:r w:rsidRPr="003458D4">
        <w:t>fu</w:t>
      </w:r>
      <w:r w:rsidRPr="003458D4">
        <w:t>n</w:t>
      </w:r>
      <w:r w:rsidRPr="003458D4">
        <w:t>giert.</w:t>
      </w:r>
    </w:p>
    <w:p w:rsidR="00852F51" w:rsidRPr="00645474" w:rsidRDefault="00645474" w:rsidP="00645474">
      <w:pPr>
        <w:pStyle w:val="gemStandard"/>
      </w:pPr>
      <w:r>
        <w:rPr>
          <w:b/>
        </w:rPr>
        <w:sym w:font="Wingdings" w:char="F0D5"/>
      </w:r>
    </w:p>
    <w:p w:rsidR="00856878" w:rsidRPr="003458D4" w:rsidRDefault="00856878" w:rsidP="00856878">
      <w:pPr>
        <w:pStyle w:val="gemStandard"/>
        <w:tabs>
          <w:tab w:val="left" w:pos="567"/>
        </w:tabs>
        <w:ind w:left="567" w:hanging="567"/>
      </w:pPr>
      <w:r w:rsidRPr="003458D4">
        <w:sym w:font="Wingdings" w:char="F0D6"/>
      </w:r>
      <w:r w:rsidRPr="003458D4">
        <w:tab/>
      </w:r>
      <w:r w:rsidR="00133CEB" w:rsidRPr="003458D4">
        <w:rPr>
          <w:b/>
        </w:rPr>
        <w:t>Card-G2-A_2300</w:t>
      </w:r>
      <w:r w:rsidRPr="003458D4">
        <w:rPr>
          <w:b/>
        </w:rPr>
        <w:t xml:space="preserve"> Text in der „freien Fläche“</w:t>
      </w:r>
    </w:p>
    <w:p w:rsidR="00645474" w:rsidRDefault="00856878" w:rsidP="00311625">
      <w:pPr>
        <w:pStyle w:val="gemEinzug"/>
      </w:pPr>
      <w:r w:rsidRPr="003458D4">
        <w:t xml:space="preserve">Der Kartenherausgeber </w:t>
      </w:r>
      <w:r w:rsidR="007A44D1" w:rsidRPr="003458D4">
        <w:t xml:space="preserve">der eGK </w:t>
      </w:r>
      <w:r w:rsidRPr="003458D4">
        <w:t xml:space="preserve">KANN einen anderen als den Mustertext aus </w:t>
      </w:r>
      <w:r w:rsidR="000C2863" w:rsidRPr="003458D4">
        <w:fldChar w:fldCharType="begin"/>
      </w:r>
      <w:r w:rsidR="000C2863" w:rsidRPr="003458D4">
        <w:instrText xml:space="preserve"> REF Abb_eGKOPT_8 \h </w:instrText>
      </w:r>
      <w:r w:rsidR="00BA2E89" w:rsidRPr="003458D4">
        <w:instrText xml:space="preserve"> \* MERGEFORMAT </w:instrText>
      </w:r>
      <w:r w:rsidR="000C2863" w:rsidRPr="003458D4">
        <w:fldChar w:fldCharType="separate"/>
      </w:r>
      <w:r w:rsidR="00982A23" w:rsidRPr="003458D4">
        <w:t>Abb_eGKOPT_8</w:t>
      </w:r>
      <w:r w:rsidR="000C2863" w:rsidRPr="003458D4">
        <w:fldChar w:fldCharType="end"/>
      </w:r>
      <w:r w:rsidRPr="003458D4">
        <w:t xml:space="preserve"> ve</w:t>
      </w:r>
      <w:r w:rsidRPr="003458D4">
        <w:t>r</w:t>
      </w:r>
      <w:r w:rsidRPr="003458D4">
        <w:t xml:space="preserve">wenden. </w:t>
      </w:r>
    </w:p>
    <w:p w:rsidR="00E83EFA" w:rsidRPr="00645474" w:rsidRDefault="00645474" w:rsidP="00645474">
      <w:pPr>
        <w:pStyle w:val="gemStandard"/>
      </w:pPr>
      <w:r>
        <w:rPr>
          <w:b/>
        </w:rPr>
        <w:sym w:font="Wingdings" w:char="F0D5"/>
      </w:r>
    </w:p>
    <w:p w:rsidR="00852F51" w:rsidRPr="003458D4" w:rsidRDefault="00852F51" w:rsidP="005614EB">
      <w:pPr>
        <w:pStyle w:val="gemStandard"/>
        <w:rPr>
          <w:b/>
        </w:rPr>
      </w:pPr>
      <w:r w:rsidRPr="003458D4">
        <w:t>Die Farbe</w:t>
      </w:r>
      <w:r w:rsidR="00AC0235" w:rsidRPr="003458D4">
        <w:t>n</w:t>
      </w:r>
      <w:r w:rsidRPr="003458D4">
        <w:t xml:space="preserve"> aller Felder der „Freien Fläche“ </w:t>
      </w:r>
      <w:r w:rsidR="00FD77B1" w:rsidRPr="003458D4">
        <w:t xml:space="preserve">und die Farbe der Unterschrift </w:t>
      </w:r>
      <w:r w:rsidR="004F6AA0" w:rsidRPr="003458D4">
        <w:t>sollen</w:t>
      </w:r>
      <w:r w:rsidRPr="003458D4">
        <w:t xml:space="preserve"> so g</w:t>
      </w:r>
      <w:r w:rsidRPr="003458D4">
        <w:t>e</w:t>
      </w:r>
      <w:r w:rsidRPr="003458D4">
        <w:t>wählt werden, dass sie sich von der jeweiligen U</w:t>
      </w:r>
      <w:r w:rsidRPr="003458D4">
        <w:t>m</w:t>
      </w:r>
      <w:r w:rsidRPr="003458D4">
        <w:t xml:space="preserve">gebungsfarbe </w:t>
      </w:r>
      <w:r w:rsidR="004F6AA0" w:rsidRPr="003458D4">
        <w:t xml:space="preserve">deutlich </w:t>
      </w:r>
      <w:r w:rsidRPr="003458D4">
        <w:t>abheben</w:t>
      </w:r>
      <w:r w:rsidR="00FD77B1" w:rsidRPr="003458D4">
        <w:t xml:space="preserve"> und d</w:t>
      </w:r>
      <w:r w:rsidR="00E71681" w:rsidRPr="003458D4">
        <w:t>ie Unte</w:t>
      </w:r>
      <w:r w:rsidR="00E71681" w:rsidRPr="003458D4">
        <w:t>r</w:t>
      </w:r>
      <w:r w:rsidR="00E71681" w:rsidRPr="003458D4">
        <w:t>schrift gut lesbar ist.</w:t>
      </w:r>
    </w:p>
    <w:p w:rsidR="0098496E" w:rsidRPr="003458D4" w:rsidRDefault="0098496E" w:rsidP="00645474">
      <w:pPr>
        <w:pStyle w:val="berschrift3"/>
      </w:pPr>
      <w:bookmarkStart w:id="222" w:name="_Toc121813425"/>
      <w:bookmarkStart w:id="223" w:name="_Toc126575066"/>
      <w:bookmarkStart w:id="224" w:name="_Toc126575326"/>
      <w:bookmarkStart w:id="225" w:name="_Toc175538663"/>
      <w:bookmarkStart w:id="226" w:name="_Toc175543317"/>
      <w:bookmarkStart w:id="227" w:name="_Toc175547577"/>
      <w:bookmarkStart w:id="228" w:name="_Ref285639520"/>
      <w:bookmarkStart w:id="229" w:name="_Toc486248343"/>
      <w:r w:rsidRPr="003458D4">
        <w:t>Optische Kennung des Kartenherstellers</w:t>
      </w:r>
      <w:bookmarkEnd w:id="222"/>
      <w:bookmarkEnd w:id="223"/>
      <w:bookmarkEnd w:id="224"/>
      <w:bookmarkEnd w:id="225"/>
      <w:bookmarkEnd w:id="226"/>
      <w:bookmarkEnd w:id="227"/>
      <w:bookmarkEnd w:id="228"/>
      <w:bookmarkEnd w:id="229"/>
    </w:p>
    <w:p w:rsidR="00856878" w:rsidRPr="003458D4" w:rsidRDefault="00856878" w:rsidP="00856878">
      <w:pPr>
        <w:pStyle w:val="gemStandard"/>
        <w:tabs>
          <w:tab w:val="left" w:pos="567"/>
        </w:tabs>
        <w:ind w:left="567" w:hanging="567"/>
      </w:pPr>
      <w:r w:rsidRPr="003458D4">
        <w:rPr>
          <w:b/>
        </w:rPr>
        <w:sym w:font="Wingdings" w:char="F0D6"/>
      </w:r>
      <w:r w:rsidRPr="003458D4">
        <w:rPr>
          <w:b/>
        </w:rPr>
        <w:tab/>
      </w:r>
      <w:r w:rsidR="00133CEB" w:rsidRPr="003458D4">
        <w:rPr>
          <w:b/>
        </w:rPr>
        <w:t>Card-G2-A_2301</w:t>
      </w:r>
      <w:r w:rsidRPr="003458D4">
        <w:rPr>
          <w:b/>
        </w:rPr>
        <w:t xml:space="preserve"> Kennung des Kartenherstellers</w:t>
      </w:r>
    </w:p>
    <w:p w:rsidR="00645474" w:rsidRDefault="00856878" w:rsidP="00311625">
      <w:pPr>
        <w:pStyle w:val="gemEinzug"/>
      </w:pPr>
      <w:r w:rsidRPr="003458D4">
        <w:t xml:space="preserve">Der Aufdruck einer Kennung des Herstellers </w:t>
      </w:r>
      <w:r w:rsidR="007A44D1" w:rsidRPr="003458D4">
        <w:t xml:space="preserve">auf die eGK </w:t>
      </w:r>
      <w:r w:rsidRPr="003458D4">
        <w:t>KANN auf Basis einer Ve</w:t>
      </w:r>
      <w:r w:rsidRPr="003458D4">
        <w:t>r</w:t>
      </w:r>
      <w:r w:rsidRPr="003458D4">
        <w:t xml:space="preserve">einbarung zwischen dem Auftraggeber und dem Auftragnehmer erfolgen. </w:t>
      </w:r>
    </w:p>
    <w:p w:rsidR="00856878" w:rsidRPr="00645474" w:rsidRDefault="00645474" w:rsidP="00645474">
      <w:pPr>
        <w:pStyle w:val="gemStandard"/>
      </w:pPr>
      <w:r>
        <w:rPr>
          <w:b/>
        </w:rPr>
        <w:lastRenderedPageBreak/>
        <w:sym w:font="Wingdings" w:char="F0D5"/>
      </w:r>
    </w:p>
    <w:p w:rsidR="00513318" w:rsidRPr="003458D4" w:rsidRDefault="00513318" w:rsidP="00311625">
      <w:pPr>
        <w:pStyle w:val="gemEinzug"/>
      </w:pPr>
    </w:p>
    <w:p w:rsidR="00856878" w:rsidRPr="003458D4" w:rsidRDefault="00856878" w:rsidP="00856878">
      <w:pPr>
        <w:pStyle w:val="gemStandard"/>
        <w:tabs>
          <w:tab w:val="left" w:pos="567"/>
        </w:tabs>
        <w:ind w:left="567" w:hanging="567"/>
      </w:pPr>
      <w:r w:rsidRPr="003458D4">
        <w:sym w:font="Wingdings" w:char="F0D6"/>
      </w:r>
      <w:r w:rsidRPr="003458D4">
        <w:tab/>
      </w:r>
      <w:r w:rsidR="00133CEB" w:rsidRPr="003458D4">
        <w:rPr>
          <w:b/>
        </w:rPr>
        <w:t>Card-G2-A_2302</w:t>
      </w:r>
      <w:r w:rsidR="007D3C31" w:rsidRPr="003458D4">
        <w:rPr>
          <w:b/>
        </w:rPr>
        <w:t xml:space="preserve"> </w:t>
      </w:r>
      <w:r w:rsidRPr="003458D4">
        <w:rPr>
          <w:b/>
        </w:rPr>
        <w:t>Kennung des Kartenherstellers</w:t>
      </w:r>
      <w:r w:rsidR="007D3C31" w:rsidRPr="003458D4">
        <w:rPr>
          <w:b/>
        </w:rPr>
        <w:t>: Position</w:t>
      </w:r>
    </w:p>
    <w:p w:rsidR="007D3C31" w:rsidRPr="003458D4" w:rsidRDefault="00DD3BF9" w:rsidP="00311625">
      <w:pPr>
        <w:pStyle w:val="gemEinzug"/>
      </w:pPr>
      <w:r w:rsidRPr="003458D4">
        <w:t>Falls die Kennung des Herstellers auf die eGK gedruckt wird</w:t>
      </w:r>
      <w:r w:rsidR="004B1829" w:rsidRPr="003458D4">
        <w:t>, MUSS d</w:t>
      </w:r>
      <w:r w:rsidR="00856878" w:rsidRPr="003458D4">
        <w:t xml:space="preserve">ie </w:t>
      </w:r>
      <w:r w:rsidR="007A44D1" w:rsidRPr="003458D4">
        <w:t>Bedr</w:t>
      </w:r>
      <w:r w:rsidR="007A44D1" w:rsidRPr="003458D4">
        <w:t>u</w:t>
      </w:r>
      <w:r w:rsidR="007A44D1" w:rsidRPr="003458D4">
        <w:t xml:space="preserve">ckung mit der </w:t>
      </w:r>
      <w:r w:rsidR="00856878" w:rsidRPr="003458D4">
        <w:t>Kennung des Herstellers</w:t>
      </w:r>
      <w:r w:rsidR="007A44D1" w:rsidRPr="003458D4">
        <w:t xml:space="preserve"> der eGK</w:t>
      </w:r>
      <w:r w:rsidR="00856878" w:rsidRPr="003458D4">
        <w:t xml:space="preserve"> randständig e</w:t>
      </w:r>
      <w:r w:rsidR="00856878" w:rsidRPr="003458D4">
        <w:t>r</w:t>
      </w:r>
      <w:r w:rsidR="00856878" w:rsidRPr="003458D4">
        <w:t>folgen</w:t>
      </w:r>
      <w:r w:rsidR="007D3C31" w:rsidRPr="003458D4">
        <w:t>.</w:t>
      </w:r>
    </w:p>
    <w:p w:rsidR="00645474" w:rsidRDefault="00DD3BF9" w:rsidP="00311625">
      <w:pPr>
        <w:pStyle w:val="gemEinzug"/>
      </w:pPr>
      <w:r w:rsidRPr="003458D4">
        <w:t>Die Bedruckung</w:t>
      </w:r>
      <w:r w:rsidR="00856878" w:rsidRPr="003458D4">
        <w:t xml:space="preserve"> MUSS senkrecht am linken unteren Rand aufgebracht we</w:t>
      </w:r>
      <w:r w:rsidR="00856878" w:rsidRPr="003458D4">
        <w:t>r</w:t>
      </w:r>
      <w:r w:rsidR="00856878" w:rsidRPr="003458D4">
        <w:t>den.</w:t>
      </w:r>
    </w:p>
    <w:p w:rsidR="0098496E" w:rsidRPr="00645474" w:rsidRDefault="00645474" w:rsidP="00645474">
      <w:pPr>
        <w:pStyle w:val="gemStandard"/>
      </w:pPr>
      <w:r>
        <w:rPr>
          <w:b/>
        </w:rPr>
        <w:sym w:font="Wingdings" w:char="F0D5"/>
      </w:r>
    </w:p>
    <w:p w:rsidR="007D3C31" w:rsidRPr="003458D4" w:rsidRDefault="007D3C31" w:rsidP="007D3C31">
      <w:pPr>
        <w:pStyle w:val="gemStandard"/>
        <w:tabs>
          <w:tab w:val="left" w:pos="567"/>
        </w:tabs>
        <w:ind w:left="567" w:hanging="567"/>
        <w:rPr>
          <w:b/>
        </w:rPr>
      </w:pPr>
      <w:r w:rsidRPr="003458D4">
        <w:rPr>
          <w:b/>
        </w:rPr>
        <w:sym w:font="Wingdings" w:char="F0D6"/>
      </w:r>
      <w:r w:rsidRPr="003458D4">
        <w:rPr>
          <w:b/>
        </w:rPr>
        <w:tab/>
      </w:r>
      <w:r w:rsidR="00133CEB" w:rsidRPr="003458D4">
        <w:rPr>
          <w:b/>
        </w:rPr>
        <w:t>Card-G2-A_2303</w:t>
      </w:r>
      <w:r w:rsidRPr="003458D4">
        <w:rPr>
          <w:b/>
        </w:rPr>
        <w:t xml:space="preserve"> Kennung des Kartenherstellers: Schriftgröße</w:t>
      </w:r>
    </w:p>
    <w:p w:rsidR="00645474" w:rsidRDefault="00DD3BF9" w:rsidP="00311625">
      <w:pPr>
        <w:pStyle w:val="gemEinzug"/>
        <w:rPr>
          <w:b/>
        </w:rPr>
      </w:pPr>
      <w:r w:rsidRPr="003458D4">
        <w:t>Falls die Kennung des Herstellers auf die eGK gedruckt wird</w:t>
      </w:r>
      <w:r w:rsidR="004B1829" w:rsidRPr="003458D4">
        <w:t>, DARF d</w:t>
      </w:r>
      <w:r w:rsidR="007D3C31" w:rsidRPr="003458D4">
        <w:t>ie Bedr</w:t>
      </w:r>
      <w:r w:rsidR="007D3C31" w:rsidRPr="003458D4">
        <w:t>u</w:t>
      </w:r>
      <w:r w:rsidR="007D3C31" w:rsidRPr="003458D4">
        <w:t>ckung mit der Kennung des Herstellers der eGK eine Schriftgröße von 5 pt NICHT übe</w:t>
      </w:r>
      <w:r w:rsidR="007D3C31" w:rsidRPr="003458D4">
        <w:t>r</w:t>
      </w:r>
      <w:r w:rsidR="007D3C31" w:rsidRPr="003458D4">
        <w:t xml:space="preserve">schreiten. </w:t>
      </w:r>
    </w:p>
    <w:p w:rsidR="007D3C31" w:rsidRPr="00645474" w:rsidRDefault="00645474" w:rsidP="00645474">
      <w:pPr>
        <w:pStyle w:val="gemStandard"/>
      </w:pPr>
      <w:r>
        <w:rPr>
          <w:b/>
        </w:rPr>
        <w:sym w:font="Wingdings" w:char="F0D5"/>
      </w:r>
    </w:p>
    <w:p w:rsidR="0098496E" w:rsidRPr="003458D4" w:rsidRDefault="0098496E" w:rsidP="00645474">
      <w:pPr>
        <w:pStyle w:val="berschrift3"/>
      </w:pPr>
      <w:bookmarkStart w:id="230" w:name="_Toc121813426"/>
      <w:bookmarkStart w:id="231" w:name="_Toc126575067"/>
      <w:bookmarkStart w:id="232" w:name="_Toc126575327"/>
      <w:bookmarkStart w:id="233" w:name="_Toc175538664"/>
      <w:bookmarkStart w:id="234" w:name="_Toc175543318"/>
      <w:bookmarkStart w:id="235" w:name="_Toc175547578"/>
      <w:bookmarkStart w:id="236" w:name="_Toc486248344"/>
      <w:r w:rsidRPr="003458D4">
        <w:t>Vorgehensweise bei fehlender EHIC-Berechtigung</w:t>
      </w:r>
      <w:bookmarkEnd w:id="230"/>
      <w:bookmarkEnd w:id="231"/>
      <w:bookmarkEnd w:id="232"/>
      <w:bookmarkEnd w:id="233"/>
      <w:bookmarkEnd w:id="234"/>
      <w:bookmarkEnd w:id="235"/>
      <w:bookmarkEnd w:id="236"/>
    </w:p>
    <w:p w:rsidR="0098496E" w:rsidRPr="003458D4" w:rsidRDefault="0098496E" w:rsidP="00232632">
      <w:pPr>
        <w:pStyle w:val="gemStandard"/>
      </w:pPr>
      <w:r w:rsidRPr="003458D4">
        <w:t>In bestimmten Fällen besteht für gesetzlich krankenversicherte Personen keine Berecht</w:t>
      </w:r>
      <w:r w:rsidRPr="003458D4">
        <w:t>i</w:t>
      </w:r>
      <w:r w:rsidRPr="003458D4">
        <w:t>gung, die EHIC zu nu</w:t>
      </w:r>
      <w:r w:rsidRPr="003458D4">
        <w:t>t</w:t>
      </w:r>
      <w:r w:rsidRPr="003458D4">
        <w:t>zen.</w:t>
      </w:r>
    </w:p>
    <w:p w:rsidR="0098496E" w:rsidRPr="003458D4" w:rsidRDefault="0098496E" w:rsidP="00232632">
      <w:pPr>
        <w:pStyle w:val="gemStandard"/>
      </w:pPr>
      <w:r w:rsidRPr="003458D4">
        <w:t>Dem Kartenherausgeber bleibt überlassen, wie er in diesem Fall vo</w:t>
      </w:r>
      <w:r w:rsidRPr="003458D4">
        <w:t>r</w:t>
      </w:r>
      <w:r w:rsidRPr="003458D4">
        <w:t>geht:</w:t>
      </w:r>
    </w:p>
    <w:p w:rsidR="0098496E" w:rsidRPr="003458D4" w:rsidRDefault="0098496E" w:rsidP="00232632">
      <w:pPr>
        <w:pStyle w:val="gemAufzhlung"/>
      </w:pPr>
      <w:r w:rsidRPr="003458D4">
        <w:t>Nutzung eines Kartenkörpers, der auf der Rückseite mit der EHIC b</w:t>
      </w:r>
      <w:r w:rsidRPr="003458D4">
        <w:t>e</w:t>
      </w:r>
      <w:r w:rsidRPr="003458D4">
        <w:t>druckt ist. Beim Personalisieren werden die Felder der EHIC mit einer Reihe der Zeichen „9“ oder „X“ entwertet, die Datenfelder freigelassen bzw. der EHIC-Bereich der Rückseite als „ungültig“ gekennzeichnet. Wenn „9“ oder „X“ gedruckt werden, ist jedes Feld mit der Maximalanzahl von Stellen zu füllen.</w:t>
      </w:r>
    </w:p>
    <w:p w:rsidR="0098496E" w:rsidRPr="003458D4" w:rsidRDefault="0098496E" w:rsidP="00232632">
      <w:pPr>
        <w:pStyle w:val="gemAufzhlung"/>
      </w:pPr>
      <w:r w:rsidRPr="003458D4">
        <w:t>Es ist zulässig, bei fehlender EHIC-Berechtigung die ICCSN anstelle einer Reihe der Zeichen „9“ oder „X“ in das dafür vorgesehene Feld zu dr</w:t>
      </w:r>
      <w:r w:rsidRPr="003458D4">
        <w:t>u</w:t>
      </w:r>
      <w:r w:rsidRPr="003458D4">
        <w:t>cken.</w:t>
      </w:r>
    </w:p>
    <w:p w:rsidR="005B232D" w:rsidRPr="003458D4" w:rsidRDefault="0098496E" w:rsidP="005B232D">
      <w:pPr>
        <w:pStyle w:val="gemAufzhlung"/>
      </w:pPr>
      <w:r w:rsidRPr="003458D4">
        <w:t>Nutzung eines gesonderten Kartenkörpers, dessen Rückseite nur das Unte</w:t>
      </w:r>
      <w:r w:rsidRPr="003458D4">
        <w:t>r</w:t>
      </w:r>
      <w:r w:rsidRPr="003458D4">
        <w:t xml:space="preserve">schriftenfeld enthält (analog </w:t>
      </w:r>
      <w:r w:rsidR="004B5E3E" w:rsidRPr="003458D4">
        <w:t>[</w:t>
      </w:r>
      <w:r w:rsidR="004B5E3E" w:rsidRPr="003458D4">
        <w:fldChar w:fldCharType="begin"/>
      </w:r>
      <w:r w:rsidR="004B5E3E" w:rsidRPr="003458D4">
        <w:instrText xml:space="preserve"> REF qCard_G2_A_2304 \h </w:instrText>
      </w:r>
      <w:r w:rsidR="004B5E3E" w:rsidRPr="003458D4">
        <w:instrText xml:space="preserve"> \* MERGEFORMAT </w:instrText>
      </w:r>
      <w:r w:rsidR="004B5E3E" w:rsidRPr="003458D4">
        <w:fldChar w:fldCharType="separate"/>
      </w:r>
      <w:r w:rsidR="00982A23" w:rsidRPr="003458D4">
        <w:t>Card-G2-A_2304</w:t>
      </w:r>
      <w:r w:rsidR="004B5E3E" w:rsidRPr="003458D4">
        <w:fldChar w:fldCharType="end"/>
      </w:r>
      <w:r w:rsidR="004B5E3E" w:rsidRPr="003458D4">
        <w:t>] und [</w:t>
      </w:r>
      <w:r w:rsidR="004B5E3E" w:rsidRPr="003458D4">
        <w:fldChar w:fldCharType="begin"/>
      </w:r>
      <w:r w:rsidR="004B5E3E" w:rsidRPr="003458D4">
        <w:instrText xml:space="preserve"> REF qCard_G2_A_2305 \h </w:instrText>
      </w:r>
      <w:r w:rsidR="004B5E3E" w:rsidRPr="003458D4">
        <w:instrText xml:space="preserve"> \* MERGEFORMAT </w:instrText>
      </w:r>
      <w:r w:rsidR="004B5E3E" w:rsidRPr="003458D4">
        <w:fldChar w:fldCharType="separate"/>
      </w:r>
      <w:r w:rsidR="00982A23" w:rsidRPr="003458D4">
        <w:t>Card-G2-A_2305</w:t>
      </w:r>
      <w:r w:rsidR="004B5E3E" w:rsidRPr="003458D4">
        <w:fldChar w:fldCharType="end"/>
      </w:r>
      <w:r w:rsidR="004B5E3E" w:rsidRPr="003458D4">
        <w:t>]</w:t>
      </w:r>
      <w:r w:rsidR="00B04E53" w:rsidRPr="003458D4">
        <w:t xml:space="preserve"> für die</w:t>
      </w:r>
      <w:r w:rsidR="005B232D" w:rsidRPr="003458D4">
        <w:t xml:space="preserve"> Kartenrückseite ohne EHIC.</w:t>
      </w:r>
    </w:p>
    <w:p w:rsidR="0098496E" w:rsidRPr="003458D4" w:rsidRDefault="0098496E" w:rsidP="00645474">
      <w:pPr>
        <w:pStyle w:val="berschrift2"/>
      </w:pPr>
      <w:bookmarkStart w:id="237" w:name="_Toc121813427"/>
      <w:bookmarkStart w:id="238" w:name="_Toc126575068"/>
      <w:bookmarkStart w:id="239" w:name="_Toc126575328"/>
      <w:bookmarkStart w:id="240" w:name="_Ref156733005"/>
      <w:bookmarkStart w:id="241" w:name="_Ref156874250"/>
      <w:bookmarkStart w:id="242" w:name="_Ref156874265"/>
      <w:bookmarkStart w:id="243" w:name="_Toc175538665"/>
      <w:bookmarkStart w:id="244" w:name="_Toc175543319"/>
      <w:bookmarkStart w:id="245" w:name="_Toc175547579"/>
      <w:bookmarkStart w:id="246" w:name="_Ref285639137"/>
      <w:bookmarkStart w:id="247" w:name="_Ref319398853"/>
      <w:bookmarkStart w:id="248" w:name="_Ref319398879"/>
      <w:bookmarkStart w:id="249" w:name="_Ref319415386"/>
      <w:bookmarkStart w:id="250" w:name="_Ref326739457"/>
      <w:bookmarkStart w:id="251" w:name="_Ref326739482"/>
      <w:bookmarkStart w:id="252" w:name="_Ref330904125"/>
      <w:bookmarkStart w:id="253" w:name="_Toc486248345"/>
      <w:r w:rsidRPr="003458D4">
        <w:t>Kartenrückseite ohne EHIC</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5F76C0" w:rsidRPr="003458D4" w:rsidRDefault="005F76C0" w:rsidP="005F76C0">
      <w:pPr>
        <w:pStyle w:val="gemStandard"/>
        <w:tabs>
          <w:tab w:val="left" w:pos="567"/>
        </w:tabs>
        <w:ind w:left="567" w:hanging="567"/>
        <w:rPr>
          <w:b/>
        </w:rPr>
      </w:pPr>
      <w:r w:rsidRPr="003458D4">
        <w:sym w:font="Wingdings" w:char="F0D6"/>
      </w:r>
      <w:r w:rsidRPr="003458D4">
        <w:tab/>
      </w:r>
      <w:bookmarkStart w:id="254" w:name="qCard_G2_A_2304"/>
      <w:r w:rsidR="00133CEB" w:rsidRPr="003458D4">
        <w:rPr>
          <w:b/>
        </w:rPr>
        <w:t>Card-G2-A_2304</w:t>
      </w:r>
      <w:bookmarkEnd w:id="254"/>
      <w:r w:rsidRPr="003458D4">
        <w:rPr>
          <w:b/>
        </w:rPr>
        <w:t xml:space="preserve"> Pflichtelement Rückseite bei Karte ohne EHIC</w:t>
      </w:r>
    </w:p>
    <w:p w:rsidR="00645474" w:rsidRDefault="005F76C0" w:rsidP="00311625">
      <w:pPr>
        <w:pStyle w:val="gemEinzug"/>
      </w:pPr>
      <w:r w:rsidRPr="003458D4">
        <w:t>Wenn die europäische Krankenversicherungskarte (EHIC) nicht auf die Rückseite der eGK aufgebracht wird, MUSS als einziges verpflichtendes Element auf der Rückseite das Unterschri</w:t>
      </w:r>
      <w:r w:rsidRPr="003458D4">
        <w:t>f</w:t>
      </w:r>
      <w:r w:rsidRPr="003458D4">
        <w:t>tenfeld mit Erläuterungstext aufgebracht werden.</w:t>
      </w:r>
    </w:p>
    <w:p w:rsidR="005F76C0" w:rsidRPr="00645474" w:rsidRDefault="00645474" w:rsidP="00645474">
      <w:pPr>
        <w:pStyle w:val="gemStandard"/>
      </w:pPr>
      <w:r>
        <w:rPr>
          <w:b/>
        </w:rPr>
        <w:sym w:font="Wingdings" w:char="F0D5"/>
      </w:r>
    </w:p>
    <w:p w:rsidR="005F76C0" w:rsidRPr="003458D4" w:rsidRDefault="005F76C0" w:rsidP="005F76C0">
      <w:pPr>
        <w:pStyle w:val="gemStandard"/>
        <w:tabs>
          <w:tab w:val="left" w:pos="567"/>
        </w:tabs>
        <w:ind w:left="567" w:hanging="567"/>
      </w:pPr>
      <w:r w:rsidRPr="003458D4">
        <w:sym w:font="Wingdings" w:char="F0D6"/>
      </w:r>
      <w:r w:rsidRPr="003458D4">
        <w:tab/>
      </w:r>
      <w:bookmarkStart w:id="255" w:name="qCard_G2_A_2305"/>
      <w:r w:rsidR="00133CEB" w:rsidRPr="003458D4">
        <w:rPr>
          <w:b/>
        </w:rPr>
        <w:t>Card-G2-A_2305</w:t>
      </w:r>
      <w:bookmarkEnd w:id="255"/>
      <w:r w:rsidR="00E71681" w:rsidRPr="003458D4">
        <w:rPr>
          <w:b/>
        </w:rPr>
        <w:t xml:space="preserve"> </w:t>
      </w:r>
      <w:r w:rsidRPr="003458D4">
        <w:rPr>
          <w:b/>
        </w:rPr>
        <w:t>Maße des Unterschriftenfeldes bei Karte ohne EHIC</w:t>
      </w:r>
    </w:p>
    <w:p w:rsidR="00645474" w:rsidRDefault="00244F0D" w:rsidP="00311625">
      <w:pPr>
        <w:pStyle w:val="gemEinzug"/>
      </w:pPr>
      <w:r w:rsidRPr="003458D4">
        <w:t xml:space="preserve">Bei </w:t>
      </w:r>
      <w:r w:rsidR="007A44D1" w:rsidRPr="003458D4">
        <w:t>eGKs</w:t>
      </w:r>
      <w:r w:rsidRPr="003458D4">
        <w:t xml:space="preserve"> ohne EHIC MÜSSEN f</w:t>
      </w:r>
      <w:r w:rsidR="005F76C0" w:rsidRPr="003458D4">
        <w:t>ür das Unterschriftenfeld mit Erläuterungstext fol</w:t>
      </w:r>
      <w:r w:rsidR="00311625" w:rsidRPr="003458D4">
        <w:softHyphen/>
      </w:r>
      <w:r w:rsidR="005F76C0" w:rsidRPr="003458D4">
        <w:t>gende Mindestmaße berücksichtigt werden: Breite minimal 52,00</w:t>
      </w:r>
      <w:r w:rsidR="004533A6" w:rsidRPr="003458D4">
        <w:t xml:space="preserve"> </w:t>
      </w:r>
      <w:r w:rsidR="005F76C0" w:rsidRPr="003458D4">
        <w:t xml:space="preserve">mm, Höhe minimal </w:t>
      </w:r>
      <w:r w:rsidR="005F76C0" w:rsidRPr="003458D4">
        <w:lastRenderedPageBreak/>
        <w:t>20,00</w:t>
      </w:r>
      <w:r w:rsidR="004533A6" w:rsidRPr="003458D4">
        <w:t xml:space="preserve"> </w:t>
      </w:r>
      <w:r w:rsidR="005F76C0" w:rsidRPr="003458D4">
        <w:t>mm. Positioni</w:t>
      </w:r>
      <w:r w:rsidR="005F76C0" w:rsidRPr="003458D4">
        <w:t>e</w:t>
      </w:r>
      <w:r w:rsidR="005F76C0" w:rsidRPr="003458D4">
        <w:t>rung und Orientierung des Unterschriftenfeldes sind durch den Kartenherausgeber bzw. den Verband des Kartenherausgebers frei bestimmbar.</w:t>
      </w:r>
    </w:p>
    <w:p w:rsidR="005F76C0" w:rsidRPr="00645474" w:rsidRDefault="00645474" w:rsidP="00645474">
      <w:pPr>
        <w:pStyle w:val="gemStandard"/>
      </w:pPr>
      <w:r>
        <w:rPr>
          <w:b/>
        </w:rPr>
        <w:sym w:font="Wingdings" w:char="F0D5"/>
      </w:r>
    </w:p>
    <w:p w:rsidR="0098496E" w:rsidRPr="003458D4" w:rsidRDefault="0098496E" w:rsidP="00232632">
      <w:pPr>
        <w:pStyle w:val="gemStandard"/>
      </w:pPr>
      <w:r w:rsidRPr="003458D4">
        <w:t xml:space="preserve">Auf die </w:t>
      </w:r>
      <w:r w:rsidR="00B04E53" w:rsidRPr="003458D4">
        <w:t xml:space="preserve">Vorgaben </w:t>
      </w:r>
      <w:r w:rsidRPr="003458D4">
        <w:t xml:space="preserve">zum Unterschriftenfeld mit Erläuterungstext in </w:t>
      </w:r>
      <w:r w:rsidR="004B1829" w:rsidRPr="003458D4">
        <w:t xml:space="preserve">Kap. </w:t>
      </w:r>
      <w:r w:rsidR="004B1829" w:rsidRPr="003458D4">
        <w:fldChar w:fldCharType="begin"/>
      </w:r>
      <w:r w:rsidR="004B1829" w:rsidRPr="003458D4">
        <w:instrText xml:space="preserve"> REF _Ref330903727 \r \h </w:instrText>
      </w:r>
      <w:r w:rsidR="00BA2E89" w:rsidRPr="003458D4">
        <w:instrText xml:space="preserve"> \* MERGEFORMAT </w:instrText>
      </w:r>
      <w:r w:rsidR="004B1829" w:rsidRPr="003458D4">
        <w:fldChar w:fldCharType="separate"/>
      </w:r>
      <w:r w:rsidR="00982A23" w:rsidRPr="003458D4">
        <w:t>2.3.1.1</w:t>
      </w:r>
      <w:r w:rsidR="004B1829" w:rsidRPr="003458D4">
        <w:fldChar w:fldCharType="end"/>
      </w:r>
      <w:r w:rsidRPr="003458D4">
        <w:t xml:space="preserve"> wird verwi</w:t>
      </w:r>
      <w:r w:rsidRPr="003458D4">
        <w:t>e</w:t>
      </w:r>
      <w:r w:rsidRPr="003458D4">
        <w:t>sen.</w:t>
      </w:r>
    </w:p>
    <w:p w:rsidR="0098496E" w:rsidRPr="003458D4" w:rsidRDefault="0098496E" w:rsidP="00232632">
      <w:pPr>
        <w:pStyle w:val="gemStandard"/>
      </w:pPr>
      <w:r w:rsidRPr="003458D4">
        <w:t>Das Layout der restlichen Rückseite kann ebenfalls durch den Ka</w:t>
      </w:r>
      <w:r w:rsidRPr="003458D4">
        <w:t>r</w:t>
      </w:r>
      <w:r w:rsidRPr="003458D4">
        <w:t>tenherausgeber bzw. de</w:t>
      </w:r>
      <w:r w:rsidRPr="003458D4">
        <w:t>s</w:t>
      </w:r>
      <w:r w:rsidRPr="003458D4">
        <w:t>sen Verband frei bestimmt werden.</w:t>
      </w:r>
    </w:p>
    <w:p w:rsidR="0098496E" w:rsidRPr="003458D4" w:rsidRDefault="0098496E" w:rsidP="00645474">
      <w:pPr>
        <w:pStyle w:val="berschrift2"/>
      </w:pPr>
      <w:bookmarkStart w:id="256" w:name="_Ref156734369"/>
      <w:bookmarkStart w:id="257" w:name="_Toc175538668"/>
      <w:bookmarkStart w:id="258" w:name="_Toc175543322"/>
      <w:bookmarkStart w:id="259" w:name="_Toc175547582"/>
      <w:bookmarkStart w:id="260" w:name="_Toc486248346"/>
      <w:r w:rsidRPr="003458D4">
        <w:t>eGK-Typen</w:t>
      </w:r>
      <w:bookmarkEnd w:id="256"/>
      <w:bookmarkEnd w:id="257"/>
      <w:bookmarkEnd w:id="258"/>
      <w:bookmarkEnd w:id="259"/>
      <w:bookmarkEnd w:id="260"/>
    </w:p>
    <w:p w:rsidR="0098496E" w:rsidRPr="003458D4" w:rsidRDefault="0098496E" w:rsidP="00232632">
      <w:pPr>
        <w:pStyle w:val="gemStandard"/>
      </w:pPr>
      <w:r w:rsidRPr="003458D4">
        <w:t xml:space="preserve">Neben eGKs, die für die </w:t>
      </w:r>
      <w:r w:rsidRPr="003458D4">
        <w:rPr>
          <w:i/>
        </w:rPr>
        <w:t>reguläre</w:t>
      </w:r>
      <w:r w:rsidRPr="003458D4">
        <w:t xml:space="preserve"> Verwendung durch eine krankenversicherte Person e</w:t>
      </w:r>
      <w:r w:rsidRPr="003458D4">
        <w:t>r</w:t>
      </w:r>
      <w:r w:rsidRPr="003458D4">
        <w:t>zeugt werden, gibt es folgende Typen, deren optische Kennzeichnung von der in dieser Spezifikation beschrieb</w:t>
      </w:r>
      <w:r w:rsidRPr="003458D4">
        <w:t>e</w:t>
      </w:r>
      <w:r w:rsidRPr="003458D4">
        <w:t>nen</w:t>
      </w:r>
      <w:r w:rsidR="00A736FE" w:rsidRPr="003458D4">
        <w:t>,</w:t>
      </w:r>
      <w:r w:rsidR="00D57C5A" w:rsidRPr="003458D4">
        <w:t xml:space="preserve"> abweicht.</w:t>
      </w:r>
    </w:p>
    <w:p w:rsidR="0098496E" w:rsidRPr="003458D4" w:rsidRDefault="0098496E" w:rsidP="00645474">
      <w:pPr>
        <w:pStyle w:val="berschrift3"/>
      </w:pPr>
      <w:bookmarkStart w:id="261" w:name="_Toc486248347"/>
      <w:r w:rsidRPr="003458D4">
        <w:t>Testlaborkarten</w:t>
      </w:r>
      <w:bookmarkEnd w:id="261"/>
    </w:p>
    <w:p w:rsidR="0098496E" w:rsidRPr="003458D4" w:rsidRDefault="0098496E" w:rsidP="00232632">
      <w:pPr>
        <w:pStyle w:val="gemStandard"/>
      </w:pPr>
      <w:r w:rsidRPr="003458D4">
        <w:t>Hierbei handelt es sich um Karten für die technische Prüfung des Ka</w:t>
      </w:r>
      <w:r w:rsidRPr="003458D4">
        <w:t>r</w:t>
      </w:r>
      <w:r w:rsidRPr="003458D4">
        <w:t xml:space="preserve">tentyps im Labor. Ihre Gestaltung ist im Dokument </w:t>
      </w:r>
      <w:r w:rsidR="00185A79" w:rsidRPr="003458D4">
        <w:fldChar w:fldCharType="begin"/>
      </w:r>
      <w:r w:rsidR="00185A79" w:rsidRPr="003458D4">
        <w:instrText xml:space="preserve"> REF gemSpec_TLK \h </w:instrText>
      </w:r>
      <w:r w:rsidR="00232632" w:rsidRPr="003458D4">
        <w:instrText xml:space="preserve"> \* MERGEFORMAT </w:instrText>
      </w:r>
      <w:r w:rsidR="00185A79" w:rsidRPr="003458D4">
        <w:fldChar w:fldCharType="separate"/>
      </w:r>
      <w:r w:rsidR="00982A23" w:rsidRPr="003458D4">
        <w:t>[gemSpec_TLK_COS_G2]</w:t>
      </w:r>
      <w:r w:rsidR="00185A79" w:rsidRPr="003458D4">
        <w:fldChar w:fldCharType="end"/>
      </w:r>
      <w:r w:rsidR="00C77BBA" w:rsidRPr="003458D4">
        <w:t xml:space="preserve"> beschrieben</w:t>
      </w:r>
      <w:r w:rsidRPr="003458D4">
        <w:t>.</w:t>
      </w:r>
    </w:p>
    <w:p w:rsidR="0098496E" w:rsidRPr="003458D4" w:rsidRDefault="008C28C2" w:rsidP="00645474">
      <w:pPr>
        <w:pStyle w:val="berschrift3"/>
      </w:pPr>
      <w:bookmarkStart w:id="262" w:name="_Toc486248348"/>
      <w:r w:rsidRPr="003458D4">
        <w:t>Test</w:t>
      </w:r>
      <w:r w:rsidR="0098496E" w:rsidRPr="003458D4">
        <w:t>karten</w:t>
      </w:r>
      <w:bookmarkEnd w:id="262"/>
    </w:p>
    <w:p w:rsidR="0098496E" w:rsidRPr="003458D4" w:rsidRDefault="0098496E" w:rsidP="007F602D">
      <w:pPr>
        <w:pStyle w:val="gemStandard"/>
      </w:pPr>
      <w:r w:rsidRPr="003458D4">
        <w:t xml:space="preserve">Hierbei handelt es sich um Karten </w:t>
      </w:r>
      <w:r w:rsidR="004153E7" w:rsidRPr="003458D4">
        <w:t>mit Test</w:t>
      </w:r>
      <w:r w:rsidR="00321422" w:rsidRPr="003458D4">
        <w:t xml:space="preserve">daten </w:t>
      </w:r>
      <w:r w:rsidRPr="003458D4">
        <w:t xml:space="preserve">für die Nutzung in </w:t>
      </w:r>
      <w:r w:rsidR="008C28C2" w:rsidRPr="003458D4">
        <w:t>Test</w:t>
      </w:r>
      <w:r w:rsidRPr="003458D4">
        <w:t xml:space="preserve">umgebungen. Ihre Gestaltung ist im Dokument </w:t>
      </w:r>
      <w:r w:rsidR="00AF6587" w:rsidRPr="003458D4">
        <w:fldChar w:fldCharType="begin"/>
      </w:r>
      <w:r w:rsidR="00AF6587" w:rsidRPr="003458D4">
        <w:instrText xml:space="preserve"> REF gemSpec_MK \h </w:instrText>
      </w:r>
      <w:r w:rsidR="007F602D" w:rsidRPr="003458D4">
        <w:instrText xml:space="preserve"> \* MERGEFORMAT </w:instrText>
      </w:r>
      <w:r w:rsidR="00AF6587" w:rsidRPr="003458D4">
        <w:fldChar w:fldCharType="separate"/>
      </w:r>
      <w:r w:rsidR="00982A23" w:rsidRPr="003458D4">
        <w:t>[gemSpec_TK]</w:t>
      </w:r>
      <w:r w:rsidR="00AF6587" w:rsidRPr="003458D4">
        <w:fldChar w:fldCharType="end"/>
      </w:r>
      <w:r w:rsidR="00AF6587" w:rsidRPr="003458D4">
        <w:t xml:space="preserve"> b</w:t>
      </w:r>
      <w:r w:rsidR="00C77BBA" w:rsidRPr="003458D4">
        <w:t>eschri</w:t>
      </w:r>
      <w:r w:rsidR="00C77BBA" w:rsidRPr="003458D4">
        <w:t>e</w:t>
      </w:r>
      <w:r w:rsidR="00C77BBA" w:rsidRPr="003458D4">
        <w:t>ben</w:t>
      </w:r>
      <w:r w:rsidRPr="003458D4">
        <w:t>.</w:t>
      </w:r>
    </w:p>
    <w:p w:rsidR="0098496E" w:rsidRPr="003458D4" w:rsidRDefault="0098496E" w:rsidP="00645474">
      <w:pPr>
        <w:pStyle w:val="berschrift3"/>
      </w:pPr>
      <w:bookmarkStart w:id="263" w:name="_Ref319417046"/>
      <w:bookmarkStart w:id="264" w:name="_Toc486248349"/>
      <w:r w:rsidRPr="003458D4">
        <w:t>Karten für die Öffentlichkeitsarbeit (Dummy-eGKs)</w:t>
      </w:r>
      <w:bookmarkEnd w:id="263"/>
      <w:bookmarkEnd w:id="264"/>
    </w:p>
    <w:p w:rsidR="00B46377" w:rsidRPr="003458D4" w:rsidRDefault="0098496E" w:rsidP="00232632">
      <w:pPr>
        <w:pStyle w:val="gemStandard"/>
      </w:pPr>
      <w:r w:rsidRPr="003458D4">
        <w:t>Hierbei handelt es sich um Karten für die Nutzung für Zwecke der Ö</w:t>
      </w:r>
      <w:r w:rsidRPr="003458D4">
        <w:t>f</w:t>
      </w:r>
      <w:r w:rsidRPr="003458D4">
        <w:t>fentlichkeits</w:t>
      </w:r>
      <w:r w:rsidRPr="003458D4">
        <w:softHyphen/>
        <w:t>arbeit. Deren Herausgeber können neben der gematik und dem BMG alle anderen interessierten Parteien sein, z. B. Ka</w:t>
      </w:r>
      <w:r w:rsidRPr="003458D4">
        <w:t>r</w:t>
      </w:r>
      <w:r w:rsidRPr="003458D4">
        <w:t xml:space="preserve">tenhersteller und Kartenherausgeber. </w:t>
      </w:r>
    </w:p>
    <w:p w:rsidR="00B46377" w:rsidRPr="003458D4" w:rsidRDefault="00B46377" w:rsidP="00B46377">
      <w:pPr>
        <w:pStyle w:val="gemStandard"/>
        <w:tabs>
          <w:tab w:val="left" w:pos="567"/>
        </w:tabs>
        <w:ind w:left="567" w:hanging="567"/>
      </w:pPr>
      <w:r w:rsidRPr="003458D4">
        <w:sym w:font="Wingdings" w:char="F0D6"/>
      </w:r>
      <w:r w:rsidRPr="003458D4">
        <w:tab/>
      </w:r>
      <w:r w:rsidR="00133CEB" w:rsidRPr="003458D4">
        <w:rPr>
          <w:b/>
        </w:rPr>
        <w:t>Card-G2-A_2306</w:t>
      </w:r>
      <w:r w:rsidR="00E71681" w:rsidRPr="003458D4">
        <w:rPr>
          <w:b/>
        </w:rPr>
        <w:t xml:space="preserve"> </w:t>
      </w:r>
      <w:r w:rsidRPr="003458D4">
        <w:rPr>
          <w:b/>
        </w:rPr>
        <w:t>K</w:t>
      </w:r>
      <w:r w:rsidR="00E71681" w:rsidRPr="003458D4">
        <w:rPr>
          <w:b/>
        </w:rPr>
        <w:t>arten für Öffentlichkeitsarbeit</w:t>
      </w:r>
    </w:p>
    <w:p w:rsidR="00645474" w:rsidRDefault="00B46377" w:rsidP="00311625">
      <w:pPr>
        <w:pStyle w:val="gemEinzug"/>
      </w:pPr>
      <w:r w:rsidRPr="003458D4">
        <w:t xml:space="preserve">Die </w:t>
      </w:r>
      <w:r w:rsidR="007A44D1" w:rsidRPr="003458D4">
        <w:t>eGKs</w:t>
      </w:r>
      <w:r w:rsidRPr="003458D4">
        <w:t xml:space="preserve"> für die Öffentlichkeitsarbeit MÜSSEN gemäß dieser Spezifikation ge</w:t>
      </w:r>
      <w:r w:rsidRPr="003458D4">
        <w:t>s</w:t>
      </w:r>
      <w:r w:rsidRPr="003458D4">
        <w:t xml:space="preserve">taltet werden und entweder auf der Vorder- oder auf der Rückseite mit </w:t>
      </w:r>
      <w:r w:rsidR="00244F0D" w:rsidRPr="003458D4">
        <w:t>ein</w:t>
      </w:r>
      <w:r w:rsidRPr="003458D4">
        <w:t>em auffällig</w:t>
      </w:r>
      <w:r w:rsidR="00244F0D" w:rsidRPr="003458D4">
        <w:t>en Aufdruck versehen werden, der</w:t>
      </w:r>
      <w:r w:rsidRPr="003458D4">
        <w:t xml:space="preserve"> deutlich macht, dass es sich nicht um eine regul</w:t>
      </w:r>
      <w:r w:rsidRPr="003458D4">
        <w:t>ä</w:t>
      </w:r>
      <w:r w:rsidRPr="003458D4">
        <w:t xml:space="preserve">re eGK handelt. </w:t>
      </w:r>
    </w:p>
    <w:p w:rsidR="00B46377" w:rsidRPr="00645474" w:rsidRDefault="00645474" w:rsidP="00645474">
      <w:pPr>
        <w:pStyle w:val="gemStandard"/>
      </w:pPr>
      <w:r>
        <w:rPr>
          <w:b/>
        </w:rPr>
        <w:sym w:font="Wingdings" w:char="F0D5"/>
      </w:r>
    </w:p>
    <w:p w:rsidR="00B46377" w:rsidRPr="003458D4" w:rsidRDefault="00B46377" w:rsidP="00B46377">
      <w:pPr>
        <w:pStyle w:val="gemStandard"/>
        <w:tabs>
          <w:tab w:val="left" w:pos="567"/>
        </w:tabs>
        <w:ind w:left="567" w:hanging="567"/>
      </w:pPr>
      <w:r w:rsidRPr="003458D4">
        <w:sym w:font="Wingdings" w:char="F0D6"/>
      </w:r>
      <w:r w:rsidRPr="003458D4">
        <w:tab/>
      </w:r>
      <w:r w:rsidR="00133CEB" w:rsidRPr="003458D4">
        <w:rPr>
          <w:b/>
        </w:rPr>
        <w:t>Card-G2-A_2307</w:t>
      </w:r>
      <w:r w:rsidRPr="003458D4">
        <w:rPr>
          <w:b/>
        </w:rPr>
        <w:t xml:space="preserve"> Verbotene Zusätze </w:t>
      </w:r>
      <w:r w:rsidR="00D57C5A" w:rsidRPr="003458D4">
        <w:rPr>
          <w:b/>
        </w:rPr>
        <w:t>auf</w:t>
      </w:r>
      <w:r w:rsidRPr="003458D4">
        <w:rPr>
          <w:b/>
        </w:rPr>
        <w:t xml:space="preserve"> Karten für Öffentlichkeitsa</w:t>
      </w:r>
      <w:r w:rsidRPr="003458D4">
        <w:rPr>
          <w:b/>
        </w:rPr>
        <w:t>r</w:t>
      </w:r>
      <w:r w:rsidR="00E71681" w:rsidRPr="003458D4">
        <w:rPr>
          <w:b/>
        </w:rPr>
        <w:t>beit</w:t>
      </w:r>
    </w:p>
    <w:p w:rsidR="00645474" w:rsidRDefault="008C28C2" w:rsidP="00311625">
      <w:pPr>
        <w:pStyle w:val="gemEinzug"/>
      </w:pPr>
      <w:r w:rsidRPr="003458D4">
        <w:t>Der</w:t>
      </w:r>
      <w:r w:rsidR="00B46377" w:rsidRPr="003458D4">
        <w:t xml:space="preserve"> Zus</w:t>
      </w:r>
      <w:r w:rsidRPr="003458D4">
        <w:t>atz</w:t>
      </w:r>
      <w:r w:rsidR="00B46377" w:rsidRPr="003458D4">
        <w:t xml:space="preserve"> „Test“, wie </w:t>
      </w:r>
      <w:r w:rsidRPr="003458D4">
        <w:t>er</w:t>
      </w:r>
      <w:r w:rsidR="00B46377" w:rsidRPr="003458D4">
        <w:t xml:space="preserve"> in </w:t>
      </w:r>
      <w:r w:rsidR="00B46377" w:rsidRPr="003458D4">
        <w:fldChar w:fldCharType="begin"/>
      </w:r>
      <w:r w:rsidR="00B46377" w:rsidRPr="003458D4">
        <w:instrText xml:space="preserve"> REF gemSpec_MK \h </w:instrText>
      </w:r>
      <w:r w:rsidR="00B46377" w:rsidRPr="003458D4">
        <w:instrText xml:space="preserve"> \* MERGEFORMAT </w:instrText>
      </w:r>
      <w:r w:rsidR="00B46377" w:rsidRPr="003458D4">
        <w:fldChar w:fldCharType="separate"/>
      </w:r>
      <w:r w:rsidR="00982A23" w:rsidRPr="003458D4">
        <w:t>[gemSpec_TK]</w:t>
      </w:r>
      <w:r w:rsidR="00B46377" w:rsidRPr="003458D4">
        <w:fldChar w:fldCharType="end"/>
      </w:r>
      <w:r w:rsidR="00B46377" w:rsidRPr="003458D4">
        <w:t xml:space="preserve"> als Ergänzung des Wortes „Gesun</w:t>
      </w:r>
      <w:r w:rsidR="00B46377" w:rsidRPr="003458D4">
        <w:t>d</w:t>
      </w:r>
      <w:r w:rsidR="00B46377" w:rsidRPr="003458D4">
        <w:t xml:space="preserve">heitskarte“ für </w:t>
      </w:r>
      <w:r w:rsidRPr="003458D4">
        <w:t xml:space="preserve">den </w:t>
      </w:r>
      <w:r w:rsidR="00B46377" w:rsidRPr="003458D4">
        <w:t>genau definierte</w:t>
      </w:r>
      <w:r w:rsidRPr="003458D4">
        <w:t>n</w:t>
      </w:r>
      <w:r w:rsidR="00B46377" w:rsidRPr="003458D4">
        <w:t xml:space="preserve"> Kartentyp</w:t>
      </w:r>
      <w:r w:rsidRPr="003458D4">
        <w:t xml:space="preserve"> Testkarte</w:t>
      </w:r>
      <w:r w:rsidR="00B46377" w:rsidRPr="003458D4">
        <w:t xml:space="preserve"> vorgesehen </w:t>
      </w:r>
      <w:r w:rsidRPr="003458D4">
        <w:t>ist</w:t>
      </w:r>
      <w:r w:rsidR="00B46377" w:rsidRPr="003458D4">
        <w:t>, D</w:t>
      </w:r>
      <w:r w:rsidRPr="003458D4">
        <w:t>ARF</w:t>
      </w:r>
      <w:r w:rsidR="00B46377" w:rsidRPr="003458D4">
        <w:t xml:space="preserve"> NICHT </w:t>
      </w:r>
      <w:r w:rsidR="00D57C5A" w:rsidRPr="003458D4">
        <w:t>auf</w:t>
      </w:r>
      <w:r w:rsidR="00B46377" w:rsidRPr="003458D4">
        <w:t xml:space="preserve"> </w:t>
      </w:r>
      <w:r w:rsidR="007A44D1" w:rsidRPr="003458D4">
        <w:t>eGKs</w:t>
      </w:r>
      <w:r w:rsidR="00B46377" w:rsidRPr="003458D4">
        <w:t xml:space="preserve"> für Öffentlichkeitsarbeit als Merkmal verwendet we</w:t>
      </w:r>
      <w:r w:rsidR="00B46377" w:rsidRPr="003458D4">
        <w:t>r</w:t>
      </w:r>
      <w:r w:rsidR="00B46377" w:rsidRPr="003458D4">
        <w:t>den.</w:t>
      </w:r>
    </w:p>
    <w:p w:rsidR="0098496E" w:rsidRPr="00645474" w:rsidRDefault="00645474" w:rsidP="00645474">
      <w:pPr>
        <w:pStyle w:val="gemStandard"/>
      </w:pPr>
      <w:r>
        <w:rPr>
          <w:b/>
        </w:rPr>
        <w:sym w:font="Wingdings" w:char="F0D5"/>
      </w:r>
    </w:p>
    <w:p w:rsidR="00B46377" w:rsidRPr="003458D4" w:rsidRDefault="00B46377" w:rsidP="00B46377">
      <w:pPr>
        <w:pStyle w:val="gemStandard"/>
        <w:tabs>
          <w:tab w:val="left" w:pos="567"/>
        </w:tabs>
        <w:ind w:left="567" w:hanging="567"/>
      </w:pPr>
      <w:r w:rsidRPr="003458D4">
        <w:sym w:font="Wingdings" w:char="F0D6"/>
      </w:r>
      <w:r w:rsidRPr="003458D4">
        <w:tab/>
      </w:r>
      <w:r w:rsidR="00133CEB" w:rsidRPr="003458D4">
        <w:rPr>
          <w:b/>
        </w:rPr>
        <w:t>Card-G2-A_2308</w:t>
      </w:r>
      <w:r w:rsidRPr="003458D4">
        <w:rPr>
          <w:b/>
        </w:rPr>
        <w:t xml:space="preserve"> Braille-Kennzeichnung für Karten für Öffentlic</w:t>
      </w:r>
      <w:r w:rsidRPr="003458D4">
        <w:rPr>
          <w:b/>
        </w:rPr>
        <w:t>h</w:t>
      </w:r>
      <w:r w:rsidRPr="003458D4">
        <w:rPr>
          <w:b/>
        </w:rPr>
        <w:t>keitsarbeit</w:t>
      </w:r>
    </w:p>
    <w:p w:rsidR="00645474" w:rsidRDefault="00B46377" w:rsidP="00311625">
      <w:pPr>
        <w:pStyle w:val="gemEinzug"/>
      </w:pPr>
      <w:r w:rsidRPr="003458D4">
        <w:lastRenderedPageBreak/>
        <w:t xml:space="preserve">Sofern </w:t>
      </w:r>
      <w:r w:rsidR="007A44D1" w:rsidRPr="003458D4">
        <w:t>eGKs</w:t>
      </w:r>
      <w:r w:rsidRPr="003458D4">
        <w:t xml:space="preserve"> für Öffentlichkeitsarbeit mit Braille-Kennzeichnung versehen sind, DARF diese NICHT „egk“ lauten.</w:t>
      </w:r>
    </w:p>
    <w:p w:rsidR="00B46377" w:rsidRPr="00645474" w:rsidRDefault="00645474" w:rsidP="00645474">
      <w:pPr>
        <w:pStyle w:val="gemStandard"/>
      </w:pPr>
      <w:r>
        <w:rPr>
          <w:b/>
        </w:rPr>
        <w:sym w:font="Wingdings" w:char="F0D5"/>
      </w:r>
    </w:p>
    <w:p w:rsidR="00645474" w:rsidRDefault="00645474" w:rsidP="00645474">
      <w:pPr>
        <w:pStyle w:val="berschrift1"/>
        <w:sectPr w:rsidR="00645474" w:rsidSect="00C13E03">
          <w:pgSz w:w="11906" w:h="16838" w:code="9"/>
          <w:pgMar w:top="1916" w:right="1418" w:bottom="1134" w:left="1701" w:header="539" w:footer="437" w:gutter="0"/>
          <w:pgBorders w:offsetFrom="page">
            <w:right w:val="single" w:sz="48" w:space="24" w:color="FFCC99"/>
          </w:pgBorders>
          <w:cols w:space="708"/>
          <w:docGrid w:linePitch="360"/>
        </w:sectPr>
      </w:pPr>
      <w:bookmarkStart w:id="265" w:name="_Toc126575072"/>
      <w:bookmarkStart w:id="266" w:name="_Toc126575332"/>
      <w:bookmarkStart w:id="267" w:name="_Toc175538670"/>
      <w:bookmarkStart w:id="268" w:name="_Toc175543324"/>
      <w:bookmarkStart w:id="269" w:name="_Toc175547584"/>
    </w:p>
    <w:p w:rsidR="0098496E" w:rsidRPr="003458D4" w:rsidRDefault="0098496E" w:rsidP="00645474">
      <w:pPr>
        <w:pStyle w:val="berschrift1"/>
      </w:pPr>
      <w:bookmarkStart w:id="270" w:name="_Toc486248350"/>
      <w:r w:rsidRPr="003458D4">
        <w:lastRenderedPageBreak/>
        <w:t>Kartenkörper und Einbettung des Chips</w:t>
      </w:r>
      <w:bookmarkEnd w:id="265"/>
      <w:bookmarkEnd w:id="266"/>
      <w:bookmarkEnd w:id="267"/>
      <w:bookmarkEnd w:id="268"/>
      <w:bookmarkEnd w:id="269"/>
      <w:bookmarkEnd w:id="270"/>
    </w:p>
    <w:p w:rsidR="00E154DD" w:rsidRPr="003458D4" w:rsidRDefault="00E154DD" w:rsidP="00645474">
      <w:pPr>
        <w:pStyle w:val="berschrift2"/>
      </w:pPr>
      <w:bookmarkStart w:id="271" w:name="_Ref85788408"/>
      <w:bookmarkStart w:id="272" w:name="_Toc121813436"/>
      <w:bookmarkStart w:id="273" w:name="_Toc126575077"/>
      <w:bookmarkStart w:id="274" w:name="_Toc126575337"/>
      <w:bookmarkStart w:id="275" w:name="_Toc175538675"/>
      <w:bookmarkStart w:id="276" w:name="_Toc175543329"/>
      <w:bookmarkStart w:id="277" w:name="_Toc175547589"/>
      <w:bookmarkStart w:id="278" w:name="_Toc486248351"/>
      <w:r w:rsidRPr="003458D4">
        <w:t>Anforderungen an physikalische Eigenschaften</w:t>
      </w:r>
      <w:bookmarkEnd w:id="271"/>
      <w:bookmarkEnd w:id="272"/>
      <w:bookmarkEnd w:id="273"/>
      <w:bookmarkEnd w:id="274"/>
      <w:bookmarkEnd w:id="275"/>
      <w:bookmarkEnd w:id="276"/>
      <w:bookmarkEnd w:id="277"/>
      <w:bookmarkEnd w:id="278"/>
    </w:p>
    <w:p w:rsidR="005F76C0" w:rsidRPr="003458D4" w:rsidRDefault="005F76C0" w:rsidP="005F76C0">
      <w:pPr>
        <w:pStyle w:val="gemStandard"/>
        <w:tabs>
          <w:tab w:val="left" w:pos="567"/>
        </w:tabs>
        <w:ind w:left="567" w:hanging="567"/>
      </w:pPr>
      <w:r w:rsidRPr="003458D4">
        <w:sym w:font="Wingdings" w:char="F0D6"/>
      </w:r>
      <w:r w:rsidRPr="003458D4">
        <w:tab/>
      </w:r>
      <w:r w:rsidR="00133CEB" w:rsidRPr="003458D4">
        <w:rPr>
          <w:b/>
        </w:rPr>
        <w:t>Card-G2-A_2309</w:t>
      </w:r>
      <w:r w:rsidRPr="003458D4">
        <w:rPr>
          <w:b/>
        </w:rPr>
        <w:t xml:space="preserve"> </w:t>
      </w:r>
      <w:r w:rsidR="00E71681" w:rsidRPr="003458D4">
        <w:rPr>
          <w:b/>
        </w:rPr>
        <w:t>Material Kartenkörper</w:t>
      </w:r>
    </w:p>
    <w:p w:rsidR="00645474" w:rsidRDefault="005F76C0" w:rsidP="00311625">
      <w:pPr>
        <w:pStyle w:val="gemEinzug"/>
      </w:pPr>
      <w:r w:rsidRPr="003458D4">
        <w:t xml:space="preserve">Der Kartenkörper </w:t>
      </w:r>
      <w:r w:rsidR="007A44D1" w:rsidRPr="003458D4">
        <w:t xml:space="preserve">der eGK </w:t>
      </w:r>
      <w:r w:rsidRPr="003458D4">
        <w:t xml:space="preserve">MUSS aus geeignetem Material gefertigt sein, z. B. aus PVC, PC, ABS oder PET. Das Chipmodul kann im Laminiervorgang eingebracht </w:t>
      </w:r>
      <w:r w:rsidRPr="003458D4">
        <w:t>o</w:t>
      </w:r>
      <w:r w:rsidRPr="003458D4">
        <w:t>der nach Fertigstellung des Kartenkörpers eingesetzt we</w:t>
      </w:r>
      <w:r w:rsidRPr="003458D4">
        <w:t>r</w:t>
      </w:r>
      <w:r w:rsidRPr="003458D4">
        <w:t>den.</w:t>
      </w:r>
    </w:p>
    <w:p w:rsidR="0098496E" w:rsidRPr="00645474" w:rsidRDefault="00645474" w:rsidP="00645474">
      <w:pPr>
        <w:pStyle w:val="gemStandard"/>
      </w:pPr>
      <w:r>
        <w:rPr>
          <w:b/>
        </w:rPr>
        <w:sym w:font="Wingdings" w:char="F0D5"/>
      </w:r>
    </w:p>
    <w:p w:rsidR="005F76C0" w:rsidRPr="003458D4" w:rsidRDefault="005F76C0" w:rsidP="005F76C0">
      <w:pPr>
        <w:pStyle w:val="gemStandard"/>
        <w:tabs>
          <w:tab w:val="left" w:pos="567"/>
        </w:tabs>
        <w:ind w:left="567" w:hanging="567"/>
      </w:pPr>
      <w:r w:rsidRPr="003458D4">
        <w:sym w:font="Wingdings" w:char="F0D6"/>
      </w:r>
      <w:r w:rsidRPr="003458D4">
        <w:tab/>
      </w:r>
      <w:r w:rsidR="00133CEB" w:rsidRPr="003458D4">
        <w:rPr>
          <w:b/>
        </w:rPr>
        <w:t>Card-G2-A_2310</w:t>
      </w:r>
      <w:r w:rsidRPr="003458D4">
        <w:rPr>
          <w:b/>
        </w:rPr>
        <w:t xml:space="preserve"> </w:t>
      </w:r>
      <w:r w:rsidR="00E154DD" w:rsidRPr="003458D4">
        <w:rPr>
          <w:b/>
        </w:rPr>
        <w:t xml:space="preserve">Physikalische Eigenschaften des </w:t>
      </w:r>
      <w:r w:rsidRPr="003458D4">
        <w:rPr>
          <w:b/>
        </w:rPr>
        <w:t>Kartenkörper</w:t>
      </w:r>
      <w:r w:rsidR="00E154DD" w:rsidRPr="003458D4">
        <w:rPr>
          <w:b/>
        </w:rPr>
        <w:t>s</w:t>
      </w:r>
    </w:p>
    <w:p w:rsidR="00645474" w:rsidRDefault="005F76C0" w:rsidP="00311625">
      <w:pPr>
        <w:pStyle w:val="gemEinzug"/>
      </w:pPr>
      <w:r w:rsidRPr="003458D4">
        <w:t>Unabhängig von der Produktionsart MÜSSEN das verwendete Material und der Ka</w:t>
      </w:r>
      <w:r w:rsidRPr="003458D4">
        <w:t>r</w:t>
      </w:r>
      <w:r w:rsidRPr="003458D4">
        <w:t xml:space="preserve">tenkörper </w:t>
      </w:r>
      <w:r w:rsidR="007A44D1" w:rsidRPr="003458D4">
        <w:t xml:space="preserve">der eGK </w:t>
      </w:r>
      <w:r w:rsidRPr="003458D4">
        <w:t xml:space="preserve">mit eingebautem Chip den physikalischen Anforderungen der </w:t>
      </w:r>
      <w:r w:rsidRPr="003458D4">
        <w:fldChar w:fldCharType="begin"/>
      </w:r>
      <w:r w:rsidRPr="003458D4">
        <w:instrText xml:space="preserve"> REF ISO_7810 \h </w:instrText>
      </w:r>
      <w:r w:rsidRPr="003458D4">
        <w:instrText xml:space="preserve"> \* MERGEFORMAT </w:instrText>
      </w:r>
      <w:r w:rsidRPr="003458D4">
        <w:fldChar w:fldCharType="separate"/>
      </w:r>
      <w:r w:rsidR="00982A23" w:rsidRPr="003458D4">
        <w:t>[ISO7810]</w:t>
      </w:r>
      <w:r w:rsidRPr="003458D4">
        <w:fldChar w:fldCharType="end"/>
      </w:r>
      <w:r w:rsidRPr="003458D4">
        <w:t xml:space="preserve">, </w:t>
      </w:r>
      <w:r w:rsidR="00B8103B" w:rsidRPr="003458D4">
        <w:fldChar w:fldCharType="begin"/>
      </w:r>
      <w:r w:rsidR="00B8103B" w:rsidRPr="003458D4">
        <w:instrText xml:space="preserve"> REF qISO_7810_AMD1 \h </w:instrText>
      </w:r>
      <w:r w:rsidR="00B8103B" w:rsidRPr="003458D4">
        <w:instrText xml:space="preserve"> \* MERGEFORMAT </w:instrText>
      </w:r>
      <w:r w:rsidR="00B8103B" w:rsidRPr="003458D4">
        <w:fldChar w:fldCharType="separate"/>
      </w:r>
      <w:r w:rsidR="00982A23" w:rsidRPr="003458D4">
        <w:t>[ISO 7810, AMD1]</w:t>
      </w:r>
      <w:r w:rsidR="00B8103B" w:rsidRPr="003458D4">
        <w:fldChar w:fldCharType="end"/>
      </w:r>
      <w:r w:rsidR="00B8103B" w:rsidRPr="003458D4">
        <w:t xml:space="preserve">, </w:t>
      </w:r>
      <w:r w:rsidRPr="003458D4">
        <w:fldChar w:fldCharType="begin"/>
      </w:r>
      <w:r w:rsidRPr="003458D4">
        <w:instrText xml:space="preserve"> REF ISO_7816_1 \h </w:instrText>
      </w:r>
      <w:r w:rsidRPr="003458D4">
        <w:instrText xml:space="preserve"> \* MERGEFORMAT </w:instrText>
      </w:r>
      <w:r w:rsidRPr="003458D4">
        <w:fldChar w:fldCharType="separate"/>
      </w:r>
      <w:r w:rsidR="00982A23" w:rsidRPr="003458D4">
        <w:t>[ISO7816-1]</w:t>
      </w:r>
      <w:r w:rsidRPr="003458D4">
        <w:fldChar w:fldCharType="end"/>
      </w:r>
      <w:r w:rsidRPr="003458D4">
        <w:t xml:space="preserve"> und </w:t>
      </w:r>
      <w:r w:rsidRPr="003458D4">
        <w:fldChar w:fldCharType="begin"/>
      </w:r>
      <w:r w:rsidRPr="003458D4">
        <w:instrText xml:space="preserve"> REF ISO_7816_2 \h </w:instrText>
      </w:r>
      <w:r w:rsidRPr="003458D4">
        <w:instrText xml:space="preserve"> \* MERGEFORMAT </w:instrText>
      </w:r>
      <w:r w:rsidRPr="003458D4">
        <w:fldChar w:fldCharType="separate"/>
      </w:r>
      <w:r w:rsidR="00982A23" w:rsidRPr="003458D4">
        <w:t>[ISO7816-2]</w:t>
      </w:r>
      <w:r w:rsidRPr="003458D4">
        <w:fldChar w:fldCharType="end"/>
      </w:r>
      <w:r w:rsidRPr="003458D4">
        <w:t xml:space="preserve"> sowie den </w:t>
      </w:r>
      <w:r w:rsidR="00E154DD" w:rsidRPr="003458D4">
        <w:t xml:space="preserve">in </w:t>
      </w:r>
      <w:r w:rsidR="0087789C" w:rsidRPr="003458D4">
        <w:t>diesem Dokument</w:t>
      </w:r>
      <w:r w:rsidR="00E154DD" w:rsidRPr="003458D4">
        <w:t xml:space="preserve"> definierten </w:t>
      </w:r>
      <w:r w:rsidRPr="003458D4">
        <w:t xml:space="preserve">erweiterten Anforderungen </w:t>
      </w:r>
      <w:r w:rsidR="00A238E7" w:rsidRPr="003458D4">
        <w:t>an</w:t>
      </w:r>
      <w:r w:rsidRPr="003458D4">
        <w:t xml:space="preserve"> die Gesundheitskarte in allen Punkten en</w:t>
      </w:r>
      <w:r w:rsidRPr="003458D4">
        <w:t>t</w:t>
      </w:r>
      <w:r w:rsidRPr="003458D4">
        <w:t>sprechen.</w:t>
      </w:r>
      <w:r w:rsidR="00311625" w:rsidRPr="003458D4">
        <w:t xml:space="preserve"> </w:t>
      </w:r>
    </w:p>
    <w:p w:rsidR="0098496E" w:rsidRPr="00645474" w:rsidRDefault="00645474" w:rsidP="00645474">
      <w:pPr>
        <w:pStyle w:val="gemStandard"/>
      </w:pPr>
      <w:r>
        <w:rPr>
          <w:b/>
        </w:rPr>
        <w:sym w:font="Wingdings" w:char="F0D5"/>
      </w:r>
    </w:p>
    <w:p w:rsidR="00E154DD" w:rsidRPr="003458D4" w:rsidRDefault="00E154DD" w:rsidP="00E154DD">
      <w:pPr>
        <w:pStyle w:val="gemStandard"/>
        <w:tabs>
          <w:tab w:val="left" w:pos="567"/>
        </w:tabs>
        <w:ind w:left="567" w:hanging="567"/>
      </w:pPr>
      <w:r w:rsidRPr="003458D4">
        <w:sym w:font="Wingdings" w:char="F0D6"/>
      </w:r>
      <w:r w:rsidRPr="003458D4">
        <w:tab/>
      </w:r>
      <w:r w:rsidR="00133CEB" w:rsidRPr="003458D4">
        <w:rPr>
          <w:b/>
        </w:rPr>
        <w:t>Card-G2-A_2311</w:t>
      </w:r>
      <w:r w:rsidRPr="003458D4">
        <w:rPr>
          <w:b/>
        </w:rPr>
        <w:t xml:space="preserve"> Überprüfung physikalische Eigenschaften</w:t>
      </w:r>
    </w:p>
    <w:p w:rsidR="00645474" w:rsidRDefault="00E154DD" w:rsidP="00311625">
      <w:pPr>
        <w:pStyle w:val="gemEinzug"/>
      </w:pPr>
      <w:r w:rsidRPr="003458D4">
        <w:t>Die Überprüfung der physikalischen Eigenschaften der eGK MUSS gemäß den ge</w:t>
      </w:r>
      <w:r w:rsidRPr="003458D4">
        <w:t>l</w:t>
      </w:r>
      <w:r w:rsidRPr="003458D4">
        <w:t xml:space="preserve">tenden Normen </w:t>
      </w:r>
      <w:r w:rsidRPr="003458D4">
        <w:fldChar w:fldCharType="begin"/>
      </w:r>
      <w:r w:rsidRPr="003458D4">
        <w:instrText xml:space="preserve"> REF ISO_10373_1 \h </w:instrText>
      </w:r>
      <w:r w:rsidRPr="003458D4">
        <w:instrText xml:space="preserve"> \* MERGEFORMAT </w:instrText>
      </w:r>
      <w:r w:rsidRPr="003458D4">
        <w:fldChar w:fldCharType="separate"/>
      </w:r>
      <w:r w:rsidR="00982A23" w:rsidRPr="003458D4">
        <w:t>[ISO10373-1]</w:t>
      </w:r>
      <w:r w:rsidRPr="003458D4">
        <w:fldChar w:fldCharType="end"/>
      </w:r>
      <w:r w:rsidRPr="003458D4">
        <w:t xml:space="preserve">, </w:t>
      </w:r>
      <w:r w:rsidR="00B8103B" w:rsidRPr="003458D4">
        <w:fldChar w:fldCharType="begin"/>
      </w:r>
      <w:r w:rsidR="00B8103B" w:rsidRPr="003458D4">
        <w:instrText xml:space="preserve"> REF qISO_10373_1_AMD1 \h </w:instrText>
      </w:r>
      <w:r w:rsidR="00B8103B" w:rsidRPr="003458D4">
        <w:instrText xml:space="preserve"> \* MERGEFORMAT </w:instrText>
      </w:r>
      <w:r w:rsidR="00B8103B" w:rsidRPr="003458D4">
        <w:fldChar w:fldCharType="separate"/>
      </w:r>
      <w:r w:rsidR="00982A23" w:rsidRPr="003458D4">
        <w:t>[ISO 10373-1, AMD1]</w:t>
      </w:r>
      <w:r w:rsidR="00B8103B" w:rsidRPr="003458D4">
        <w:fldChar w:fldCharType="end"/>
      </w:r>
      <w:r w:rsidR="00B8103B" w:rsidRPr="003458D4">
        <w:rPr>
          <w:bCs w:val="0"/>
        </w:rPr>
        <w:t xml:space="preserve">, </w:t>
      </w:r>
      <w:r w:rsidRPr="003458D4">
        <w:fldChar w:fldCharType="begin"/>
      </w:r>
      <w:r w:rsidRPr="003458D4">
        <w:instrText xml:space="preserve"> REF ISO_12757_1 \h </w:instrText>
      </w:r>
      <w:r w:rsidRPr="003458D4">
        <w:instrText xml:space="preserve"> \* MERGEFORMAT </w:instrText>
      </w:r>
      <w:r w:rsidRPr="003458D4">
        <w:fldChar w:fldCharType="separate"/>
      </w:r>
      <w:r w:rsidR="00982A23" w:rsidRPr="003458D4">
        <w:t>[ISO12757-1]</w:t>
      </w:r>
      <w:r w:rsidRPr="003458D4">
        <w:fldChar w:fldCharType="end"/>
      </w:r>
      <w:r w:rsidRPr="003458D4">
        <w:t xml:space="preserve"> und </w:t>
      </w:r>
      <w:r w:rsidRPr="003458D4">
        <w:fldChar w:fldCharType="begin"/>
      </w:r>
      <w:r w:rsidRPr="003458D4">
        <w:instrText xml:space="preserve"> REF ISO_12757_2 \h </w:instrText>
      </w:r>
      <w:r w:rsidRPr="003458D4">
        <w:instrText xml:space="preserve"> \* MERGEFORMAT </w:instrText>
      </w:r>
      <w:r w:rsidRPr="003458D4">
        <w:fldChar w:fldCharType="separate"/>
      </w:r>
      <w:r w:rsidR="00982A23" w:rsidRPr="003458D4">
        <w:t>[ISO12757-2]</w:t>
      </w:r>
      <w:r w:rsidRPr="003458D4">
        <w:fldChar w:fldCharType="end"/>
      </w:r>
      <w:r w:rsidRPr="003458D4">
        <w:t xml:space="preserve"> erfolgen.</w:t>
      </w:r>
    </w:p>
    <w:p w:rsidR="00E154DD" w:rsidRPr="00645474" w:rsidRDefault="00645474" w:rsidP="00645474">
      <w:pPr>
        <w:pStyle w:val="gemStandard"/>
      </w:pPr>
      <w:r>
        <w:rPr>
          <w:b/>
        </w:rPr>
        <w:sym w:font="Wingdings" w:char="F0D5"/>
      </w:r>
    </w:p>
    <w:p w:rsidR="00E154DD" w:rsidRPr="003458D4" w:rsidRDefault="00E154DD" w:rsidP="00645474">
      <w:pPr>
        <w:pStyle w:val="berschrift2"/>
      </w:pPr>
      <w:bookmarkStart w:id="279" w:name="_Toc121813437"/>
      <w:bookmarkStart w:id="280" w:name="_Toc126575078"/>
      <w:bookmarkStart w:id="281" w:name="_Toc126575338"/>
      <w:bookmarkStart w:id="282" w:name="_Toc175538676"/>
      <w:bookmarkStart w:id="283" w:name="_Toc175543330"/>
      <w:bookmarkStart w:id="284" w:name="_Toc175547590"/>
      <w:bookmarkStart w:id="285" w:name="_Ref285639332"/>
      <w:bookmarkStart w:id="286" w:name="_Ref319400025"/>
      <w:bookmarkStart w:id="287" w:name="_Ref330964787"/>
      <w:bookmarkStart w:id="288" w:name="_Toc486248352"/>
      <w:r w:rsidRPr="003458D4">
        <w:t>Abweichende Prüfungen zu den physikalischen Eigenschaften der Ka</w:t>
      </w:r>
      <w:r w:rsidRPr="003458D4">
        <w:t>r</w:t>
      </w:r>
      <w:r w:rsidRPr="003458D4">
        <w:t>te</w:t>
      </w:r>
      <w:bookmarkEnd w:id="279"/>
      <w:bookmarkEnd w:id="280"/>
      <w:bookmarkEnd w:id="281"/>
      <w:bookmarkEnd w:id="282"/>
      <w:bookmarkEnd w:id="283"/>
      <w:bookmarkEnd w:id="284"/>
      <w:bookmarkEnd w:id="285"/>
      <w:bookmarkEnd w:id="286"/>
      <w:bookmarkEnd w:id="287"/>
      <w:bookmarkEnd w:id="288"/>
    </w:p>
    <w:p w:rsidR="00E154DD" w:rsidRPr="003458D4" w:rsidRDefault="00E154DD" w:rsidP="00311625">
      <w:pPr>
        <w:pStyle w:val="gemStandard"/>
      </w:pPr>
      <w:r w:rsidRPr="003458D4">
        <w:t xml:space="preserve">Abweichend </w:t>
      </w:r>
      <w:r w:rsidR="00A238E7" w:rsidRPr="003458D4">
        <w:t>von</w:t>
      </w:r>
      <w:r w:rsidRPr="003458D4">
        <w:t xml:space="preserve"> den in </w:t>
      </w:r>
      <w:r w:rsidRPr="003458D4">
        <w:fldChar w:fldCharType="begin"/>
      </w:r>
      <w:r w:rsidRPr="003458D4">
        <w:instrText xml:space="preserve"> REF ISO_10373_1 \h </w:instrText>
      </w:r>
      <w:r w:rsidRPr="003458D4">
        <w:instrText xml:space="preserve"> \* MERGEFORMAT </w:instrText>
      </w:r>
      <w:r w:rsidRPr="003458D4">
        <w:fldChar w:fldCharType="separate"/>
      </w:r>
      <w:r w:rsidR="00982A23" w:rsidRPr="003458D4">
        <w:t>[ISO10373-1]</w:t>
      </w:r>
      <w:r w:rsidRPr="003458D4">
        <w:fldChar w:fldCharType="end"/>
      </w:r>
      <w:r w:rsidRPr="003458D4">
        <w:t xml:space="preserve"> </w:t>
      </w:r>
      <w:r w:rsidR="00B8103B" w:rsidRPr="003458D4">
        <w:t xml:space="preserve">und </w:t>
      </w:r>
      <w:r w:rsidR="00B8103B" w:rsidRPr="003458D4">
        <w:fldChar w:fldCharType="begin"/>
      </w:r>
      <w:r w:rsidR="00B8103B" w:rsidRPr="003458D4">
        <w:instrText xml:space="preserve"> REF qISO_10373_1_AMD1 \h </w:instrText>
      </w:r>
      <w:r w:rsidR="00B8103B" w:rsidRPr="003458D4">
        <w:instrText xml:space="preserve"> \* MERGEFORMAT </w:instrText>
      </w:r>
      <w:r w:rsidR="00B8103B" w:rsidRPr="003458D4">
        <w:fldChar w:fldCharType="separate"/>
      </w:r>
      <w:r w:rsidR="00982A23" w:rsidRPr="003458D4">
        <w:t>[ISO 10373-1, AMD1]</w:t>
      </w:r>
      <w:r w:rsidR="00B8103B" w:rsidRPr="003458D4">
        <w:fldChar w:fldCharType="end"/>
      </w:r>
      <w:r w:rsidR="00B8103B" w:rsidRPr="003458D4">
        <w:t xml:space="preserve"> </w:t>
      </w:r>
      <w:r w:rsidRPr="003458D4">
        <w:t xml:space="preserve">beschriebenen </w:t>
      </w:r>
      <w:r w:rsidR="00A238E7" w:rsidRPr="003458D4">
        <w:t>Param</w:t>
      </w:r>
      <w:r w:rsidR="00A238E7" w:rsidRPr="003458D4">
        <w:t>e</w:t>
      </w:r>
      <w:r w:rsidR="00A238E7" w:rsidRPr="003458D4">
        <w:t xml:space="preserve">tern der </w:t>
      </w:r>
      <w:r w:rsidRPr="003458D4">
        <w:t xml:space="preserve">Prüfungen </w:t>
      </w:r>
      <w:r w:rsidR="00A238E7" w:rsidRPr="003458D4">
        <w:t xml:space="preserve">zu Biegefestigkeit und Torsionsfestigkeit </w:t>
      </w:r>
      <w:r w:rsidRPr="003458D4">
        <w:t xml:space="preserve">werden die folgenden </w:t>
      </w:r>
      <w:r w:rsidR="00A238E7" w:rsidRPr="003458D4">
        <w:t>Par</w:t>
      </w:r>
      <w:r w:rsidR="00A238E7" w:rsidRPr="003458D4">
        <w:t>a</w:t>
      </w:r>
      <w:r w:rsidR="00A238E7" w:rsidRPr="003458D4">
        <w:t>meter</w:t>
      </w:r>
      <w:r w:rsidRPr="003458D4">
        <w:t xml:space="preserve"> def</w:t>
      </w:r>
      <w:r w:rsidRPr="003458D4">
        <w:t>i</w:t>
      </w:r>
      <w:r w:rsidRPr="003458D4">
        <w:t>niert:</w:t>
      </w:r>
    </w:p>
    <w:p w:rsidR="00E154DD" w:rsidRPr="003458D4" w:rsidRDefault="00E154DD" w:rsidP="00645474">
      <w:pPr>
        <w:pStyle w:val="berschrift3"/>
      </w:pPr>
      <w:bookmarkStart w:id="289" w:name="_Toc486248353"/>
      <w:r w:rsidRPr="003458D4">
        <w:t>Biegefestigkeit</w:t>
      </w:r>
      <w:bookmarkEnd w:id="289"/>
    </w:p>
    <w:p w:rsidR="00E154DD" w:rsidRPr="003458D4" w:rsidRDefault="00E154DD" w:rsidP="00E154DD">
      <w:pPr>
        <w:pStyle w:val="gemStandard"/>
        <w:tabs>
          <w:tab w:val="left" w:pos="567"/>
        </w:tabs>
        <w:ind w:left="567" w:hanging="567"/>
      </w:pPr>
      <w:r w:rsidRPr="003458D4">
        <w:sym w:font="Wingdings" w:char="F0D6"/>
      </w:r>
      <w:r w:rsidRPr="003458D4">
        <w:tab/>
      </w:r>
      <w:r w:rsidR="00133CEB" w:rsidRPr="003458D4">
        <w:rPr>
          <w:b/>
        </w:rPr>
        <w:t>Card-G2-A_2312</w:t>
      </w:r>
      <w:r w:rsidRPr="003458D4">
        <w:rPr>
          <w:b/>
        </w:rPr>
        <w:t xml:space="preserve"> Biegefestigkeit</w:t>
      </w:r>
    </w:p>
    <w:p w:rsidR="00645474" w:rsidRDefault="00E154DD" w:rsidP="00311625">
      <w:pPr>
        <w:pStyle w:val="gemEinzug"/>
      </w:pPr>
      <w:r w:rsidRPr="003458D4">
        <w:t>Die Normanforderung an die Biegefestigkeit berücksichtigt eine zu prüfende Mi</w:t>
      </w:r>
      <w:r w:rsidRPr="003458D4">
        <w:t>n</w:t>
      </w:r>
      <w:r w:rsidRPr="003458D4">
        <w:t>destlastspielzahl von 1.000. Die optischen und funktionellen Eigenschaften des Ka</w:t>
      </w:r>
      <w:r w:rsidRPr="003458D4">
        <w:t>r</w:t>
      </w:r>
      <w:r w:rsidRPr="003458D4">
        <w:t>tenkörpers der eGK sowie des Chipmoduls MÜSSEN dieser Anforderung entspr</w:t>
      </w:r>
      <w:r w:rsidRPr="003458D4">
        <w:t>e</w:t>
      </w:r>
      <w:r w:rsidRPr="003458D4">
        <w:t>chen. Darüber hinaus MÜSSEN in der erweiterten Prüfung die funktionellen Eige</w:t>
      </w:r>
      <w:r w:rsidRPr="003458D4">
        <w:t>n</w:t>
      </w:r>
      <w:r w:rsidRPr="003458D4">
        <w:t>schaften der eGK bis zu einer Lastspielzahl von 4.000 sicher gegeben sein.</w:t>
      </w:r>
    </w:p>
    <w:p w:rsidR="00E154DD" w:rsidRPr="00645474" w:rsidRDefault="00645474" w:rsidP="00645474">
      <w:pPr>
        <w:pStyle w:val="gemStandard"/>
      </w:pPr>
      <w:r>
        <w:rPr>
          <w:b/>
        </w:rPr>
        <w:sym w:font="Wingdings" w:char="F0D5"/>
      </w:r>
    </w:p>
    <w:p w:rsidR="00E154DD" w:rsidRPr="003458D4" w:rsidRDefault="00E154DD" w:rsidP="00645474">
      <w:pPr>
        <w:pStyle w:val="berschrift3"/>
      </w:pPr>
      <w:bookmarkStart w:id="290" w:name="_Toc486248354"/>
      <w:r w:rsidRPr="003458D4">
        <w:lastRenderedPageBreak/>
        <w:t>Torsionsfestigkeit</w:t>
      </w:r>
      <w:bookmarkEnd w:id="290"/>
    </w:p>
    <w:p w:rsidR="00E154DD" w:rsidRPr="003458D4" w:rsidRDefault="00E154DD" w:rsidP="00E154DD">
      <w:pPr>
        <w:pStyle w:val="gemStandard"/>
        <w:tabs>
          <w:tab w:val="left" w:pos="567"/>
        </w:tabs>
        <w:ind w:left="567" w:hanging="567"/>
        <w:rPr>
          <w:b/>
        </w:rPr>
      </w:pPr>
      <w:r w:rsidRPr="003458D4">
        <w:sym w:font="Wingdings" w:char="F0D6"/>
      </w:r>
      <w:r w:rsidRPr="003458D4">
        <w:tab/>
      </w:r>
      <w:r w:rsidR="00133CEB" w:rsidRPr="003458D4">
        <w:rPr>
          <w:b/>
        </w:rPr>
        <w:t>Card-G2-A_2313</w:t>
      </w:r>
      <w:r w:rsidRPr="003458D4">
        <w:rPr>
          <w:b/>
        </w:rPr>
        <w:t xml:space="preserve"> Torsionsfestigkeit</w:t>
      </w:r>
    </w:p>
    <w:p w:rsidR="00645474" w:rsidRDefault="00E154DD" w:rsidP="00311625">
      <w:pPr>
        <w:pStyle w:val="gemEinzug"/>
      </w:pPr>
      <w:r w:rsidRPr="003458D4">
        <w:t>Die Normanforderung der Torsionsfestigkeit berücksichtigt eine zu prüfende Mi</w:t>
      </w:r>
      <w:r w:rsidRPr="003458D4">
        <w:t>n</w:t>
      </w:r>
      <w:r w:rsidRPr="003458D4">
        <w:t>destlastspielzahl von 1.000. Die optischen und funktionellen Eigenschaften des Ka</w:t>
      </w:r>
      <w:r w:rsidRPr="003458D4">
        <w:t>r</w:t>
      </w:r>
      <w:r w:rsidRPr="003458D4">
        <w:t>tenkörpers sowie des Chipmoduls MÜSSEN dieser Anforderung entsprechen. Für die eGK MÜSSEN in der erweiterten Prüfung die funktionellen Eigenschaften der Karte bis zu einer Lastspielzahl von 6.000 sicher g</w:t>
      </w:r>
      <w:r w:rsidRPr="003458D4">
        <w:t>e</w:t>
      </w:r>
      <w:r w:rsidRPr="003458D4">
        <w:t>geben sein.</w:t>
      </w:r>
    </w:p>
    <w:p w:rsidR="00E154DD" w:rsidRPr="00645474" w:rsidRDefault="00645474" w:rsidP="00645474">
      <w:pPr>
        <w:pStyle w:val="gemStandard"/>
      </w:pPr>
      <w:r>
        <w:rPr>
          <w:b/>
        </w:rPr>
        <w:sym w:font="Wingdings" w:char="F0D5"/>
      </w:r>
    </w:p>
    <w:p w:rsidR="00E154DD" w:rsidRPr="003458D4" w:rsidRDefault="00E154DD" w:rsidP="00645474">
      <w:pPr>
        <w:pStyle w:val="berschrift2"/>
      </w:pPr>
      <w:bookmarkStart w:id="291" w:name="_Toc121813438"/>
      <w:bookmarkStart w:id="292" w:name="_Toc126575079"/>
      <w:bookmarkStart w:id="293" w:name="_Toc126575339"/>
      <w:bookmarkStart w:id="294" w:name="_Toc175538677"/>
      <w:bookmarkStart w:id="295" w:name="_Toc175543331"/>
      <w:bookmarkStart w:id="296" w:name="_Toc175547591"/>
      <w:bookmarkStart w:id="297" w:name="_Ref319400062"/>
      <w:bookmarkStart w:id="298" w:name="_Ref330964814"/>
      <w:bookmarkStart w:id="299" w:name="_Toc486248355"/>
      <w:r w:rsidRPr="003458D4">
        <w:t>Ergänzende Prüfungen zu den physikalischen Eigenschaften der Ka</w:t>
      </w:r>
      <w:r w:rsidRPr="003458D4">
        <w:t>r</w:t>
      </w:r>
      <w:r w:rsidRPr="003458D4">
        <w:t>te</w:t>
      </w:r>
      <w:bookmarkEnd w:id="291"/>
      <w:bookmarkEnd w:id="292"/>
      <w:bookmarkEnd w:id="293"/>
      <w:bookmarkEnd w:id="294"/>
      <w:bookmarkEnd w:id="295"/>
      <w:bookmarkEnd w:id="296"/>
      <w:bookmarkEnd w:id="297"/>
      <w:bookmarkEnd w:id="298"/>
      <w:bookmarkEnd w:id="299"/>
    </w:p>
    <w:p w:rsidR="00E154DD" w:rsidRPr="003458D4" w:rsidRDefault="00A238E7" w:rsidP="00E154DD">
      <w:pPr>
        <w:pStyle w:val="gemStandard"/>
      </w:pPr>
      <w:r w:rsidRPr="003458D4">
        <w:t>Zusätzlich</w:t>
      </w:r>
      <w:r w:rsidR="00E154DD" w:rsidRPr="003458D4">
        <w:t xml:space="preserve"> zu den in </w:t>
      </w:r>
      <w:r w:rsidR="00E154DD" w:rsidRPr="003458D4">
        <w:fldChar w:fldCharType="begin"/>
      </w:r>
      <w:r w:rsidR="00E154DD" w:rsidRPr="003458D4">
        <w:instrText xml:space="preserve"> REF ISO_10373_1 \h </w:instrText>
      </w:r>
      <w:r w:rsidR="00E154DD" w:rsidRPr="003458D4">
        <w:instrText xml:space="preserve"> \* MERGEFORMAT </w:instrText>
      </w:r>
      <w:r w:rsidR="00E154DD" w:rsidRPr="003458D4">
        <w:fldChar w:fldCharType="separate"/>
      </w:r>
      <w:r w:rsidR="00982A23" w:rsidRPr="003458D4">
        <w:t>[ISO10373-1]</w:t>
      </w:r>
      <w:r w:rsidR="00E154DD" w:rsidRPr="003458D4">
        <w:fldChar w:fldCharType="end"/>
      </w:r>
      <w:r w:rsidR="00E154DD" w:rsidRPr="003458D4">
        <w:t xml:space="preserve"> beschriebenen Prüfungen werden die folgenden </w:t>
      </w:r>
      <w:r w:rsidRPr="003458D4">
        <w:t>Pr</w:t>
      </w:r>
      <w:r w:rsidRPr="003458D4">
        <w:t>ü</w:t>
      </w:r>
      <w:r w:rsidRPr="003458D4">
        <w:t>fungen</w:t>
      </w:r>
      <w:r w:rsidR="00E154DD" w:rsidRPr="003458D4">
        <w:t xml:space="preserve"> d</w:t>
      </w:r>
      <w:r w:rsidR="00E154DD" w:rsidRPr="003458D4">
        <w:t>e</w:t>
      </w:r>
      <w:r w:rsidR="00E154DD" w:rsidRPr="003458D4">
        <w:t>finiert:</w:t>
      </w:r>
    </w:p>
    <w:p w:rsidR="00E154DD" w:rsidRPr="003458D4" w:rsidRDefault="00E154DD" w:rsidP="00645474">
      <w:pPr>
        <w:pStyle w:val="berschrift3"/>
      </w:pPr>
      <w:bookmarkStart w:id="300" w:name="_Toc486248356"/>
      <w:r w:rsidRPr="003458D4">
        <w:t>Weichmacherstabilität</w:t>
      </w:r>
      <w:bookmarkEnd w:id="300"/>
    </w:p>
    <w:p w:rsidR="00E154DD" w:rsidRPr="003458D4" w:rsidRDefault="00E154DD" w:rsidP="00E154DD">
      <w:pPr>
        <w:pStyle w:val="gemStandard"/>
      </w:pPr>
      <w:r w:rsidRPr="003458D4">
        <w:t>Die Weichmacherstabilität ist die Beeinflussbarkeit der elektrischen, mechanischen und optischen Eigenschaften der personalisierten Karte durch Weichmacher. In dieser zusät</w:t>
      </w:r>
      <w:r w:rsidRPr="003458D4">
        <w:t>z</w:t>
      </w:r>
      <w:r w:rsidRPr="003458D4">
        <w:t>lichen Prüfung gilt eine Karte als ausreichend weichmacherstabil, wenn folgende Bedi</w:t>
      </w:r>
      <w:r w:rsidRPr="003458D4">
        <w:t>n</w:t>
      </w:r>
      <w:r w:rsidRPr="003458D4">
        <w:t>gungen e</w:t>
      </w:r>
      <w:r w:rsidRPr="003458D4">
        <w:t>r</w:t>
      </w:r>
      <w:r w:rsidRPr="003458D4">
        <w:t xml:space="preserve">füllt sind: </w:t>
      </w:r>
    </w:p>
    <w:p w:rsidR="00E154DD" w:rsidRPr="003458D4" w:rsidRDefault="00E154DD" w:rsidP="00E154DD">
      <w:pPr>
        <w:pStyle w:val="gemStandard"/>
        <w:tabs>
          <w:tab w:val="left" w:pos="567"/>
        </w:tabs>
        <w:ind w:left="567" w:hanging="567"/>
      </w:pPr>
      <w:r w:rsidRPr="003458D4">
        <w:sym w:font="Wingdings" w:char="F0D6"/>
      </w:r>
      <w:r w:rsidRPr="003458D4">
        <w:tab/>
      </w:r>
      <w:r w:rsidR="00133CEB" w:rsidRPr="003458D4">
        <w:rPr>
          <w:b/>
        </w:rPr>
        <w:t>Card-G2-A_2314</w:t>
      </w:r>
      <w:r w:rsidRPr="003458D4">
        <w:rPr>
          <w:b/>
        </w:rPr>
        <w:t xml:space="preserve"> Weichmacherstabilität: Biege- und Torsionspr</w:t>
      </w:r>
      <w:r w:rsidRPr="003458D4">
        <w:rPr>
          <w:b/>
        </w:rPr>
        <w:t>ü</w:t>
      </w:r>
      <w:r w:rsidRPr="003458D4">
        <w:rPr>
          <w:b/>
        </w:rPr>
        <w:t>fung</w:t>
      </w:r>
    </w:p>
    <w:p w:rsidR="00645474" w:rsidRDefault="00E154DD" w:rsidP="00311625">
      <w:pPr>
        <w:pStyle w:val="gemEinzug"/>
      </w:pPr>
      <w:r w:rsidRPr="003458D4">
        <w:t>Nach der Belastung durch Weichmacher gemäß [</w:t>
      </w:r>
      <w:r w:rsidR="004B5E3E" w:rsidRPr="003458D4">
        <w:fldChar w:fldCharType="begin"/>
      </w:r>
      <w:r w:rsidR="004B5E3E" w:rsidRPr="003458D4">
        <w:instrText xml:space="preserve"> REF qCard_G2_A_2316 \h </w:instrText>
      </w:r>
      <w:r w:rsidR="004B5E3E" w:rsidRPr="003458D4">
        <w:instrText xml:space="preserve"> \* MERGEFORMAT </w:instrText>
      </w:r>
      <w:r w:rsidR="004B5E3E" w:rsidRPr="003458D4">
        <w:fldChar w:fldCharType="separate"/>
      </w:r>
      <w:r w:rsidR="00982A23" w:rsidRPr="003458D4">
        <w:t>Card-G2-A_2316</w:t>
      </w:r>
      <w:r w:rsidR="004B5E3E" w:rsidRPr="003458D4">
        <w:fldChar w:fldCharType="end"/>
      </w:r>
      <w:r w:rsidRPr="003458D4">
        <w:t>] MUSS die Bi</w:t>
      </w:r>
      <w:r w:rsidRPr="003458D4">
        <w:t>e</w:t>
      </w:r>
      <w:r w:rsidRPr="003458D4">
        <w:t xml:space="preserve">ge- und Torsionsprüfung nach ISO/IEC durch die eGK erfolgreich absolviert werden </w:t>
      </w:r>
    </w:p>
    <w:p w:rsidR="00E154DD" w:rsidRPr="00645474" w:rsidRDefault="00645474" w:rsidP="00645474">
      <w:pPr>
        <w:pStyle w:val="gemStandard"/>
      </w:pPr>
      <w:r>
        <w:rPr>
          <w:b/>
        </w:rPr>
        <w:sym w:font="Wingdings" w:char="F0D5"/>
      </w:r>
    </w:p>
    <w:p w:rsidR="00E154DD" w:rsidRPr="003458D4" w:rsidRDefault="00E154DD" w:rsidP="00E154DD">
      <w:pPr>
        <w:pStyle w:val="gemStandard"/>
        <w:tabs>
          <w:tab w:val="left" w:pos="567"/>
        </w:tabs>
        <w:ind w:left="567" w:hanging="567"/>
      </w:pPr>
      <w:r w:rsidRPr="003458D4">
        <w:sym w:font="Wingdings" w:char="F0D6"/>
      </w:r>
      <w:r w:rsidRPr="003458D4">
        <w:tab/>
      </w:r>
      <w:r w:rsidR="00133CEB" w:rsidRPr="003458D4">
        <w:rPr>
          <w:b/>
        </w:rPr>
        <w:t>Card-G2-A_2315</w:t>
      </w:r>
      <w:r w:rsidRPr="003458D4">
        <w:rPr>
          <w:b/>
        </w:rPr>
        <w:t xml:space="preserve"> Weichmacherstabilität: Verblocku</w:t>
      </w:r>
      <w:r w:rsidRPr="003458D4">
        <w:rPr>
          <w:b/>
        </w:rPr>
        <w:t>n</w:t>
      </w:r>
      <w:r w:rsidRPr="003458D4">
        <w:rPr>
          <w:b/>
        </w:rPr>
        <w:t>gen/Ablösungen</w:t>
      </w:r>
    </w:p>
    <w:p w:rsidR="00645474" w:rsidRDefault="00E154DD" w:rsidP="00311625">
      <w:pPr>
        <w:pStyle w:val="gemEinzug"/>
      </w:pPr>
      <w:r w:rsidRPr="003458D4">
        <w:t>An der Oberfläche der eGK DÜRFEN nach der Belastung durch Weichmacher g</w:t>
      </w:r>
      <w:r w:rsidRPr="003458D4">
        <w:t>e</w:t>
      </w:r>
      <w:r w:rsidRPr="003458D4">
        <w:t>mäß [</w:t>
      </w:r>
      <w:r w:rsidR="004B5E3E" w:rsidRPr="003458D4">
        <w:fldChar w:fldCharType="begin"/>
      </w:r>
      <w:r w:rsidR="004B5E3E" w:rsidRPr="003458D4">
        <w:instrText xml:space="preserve"> REF qCard_G2_A_2316 \h </w:instrText>
      </w:r>
      <w:r w:rsidR="004B5E3E" w:rsidRPr="003458D4">
        <w:instrText xml:space="preserve"> \* MERGEFORMAT </w:instrText>
      </w:r>
      <w:r w:rsidR="004B5E3E" w:rsidRPr="003458D4">
        <w:fldChar w:fldCharType="separate"/>
      </w:r>
      <w:r w:rsidR="00982A23" w:rsidRPr="003458D4">
        <w:t>Card-G2-A_2316</w:t>
      </w:r>
      <w:r w:rsidR="004B5E3E" w:rsidRPr="003458D4">
        <w:fldChar w:fldCharType="end"/>
      </w:r>
      <w:r w:rsidRPr="003458D4">
        <w:t>] KEINE nennenswerten Verblockungen erfolgen bzw. Farb- und Schichtabl</w:t>
      </w:r>
      <w:r w:rsidRPr="003458D4">
        <w:t>ö</w:t>
      </w:r>
      <w:r w:rsidRPr="003458D4">
        <w:t>sungen sichtbar sein.</w:t>
      </w:r>
    </w:p>
    <w:p w:rsidR="00E154DD" w:rsidRPr="00645474" w:rsidRDefault="00645474" w:rsidP="00645474">
      <w:pPr>
        <w:pStyle w:val="gemStandard"/>
      </w:pPr>
      <w:r>
        <w:rPr>
          <w:b/>
        </w:rPr>
        <w:sym w:font="Wingdings" w:char="F0D5"/>
      </w:r>
    </w:p>
    <w:p w:rsidR="00E154DD" w:rsidRPr="003458D4" w:rsidRDefault="00E154DD" w:rsidP="00645474">
      <w:pPr>
        <w:pStyle w:val="berschrift4"/>
      </w:pPr>
      <w:bookmarkStart w:id="301" w:name="_Toc486248357"/>
      <w:r w:rsidRPr="003458D4">
        <w:t>Untersuchungsverfahren</w:t>
      </w:r>
      <w:bookmarkEnd w:id="301"/>
    </w:p>
    <w:p w:rsidR="00E154DD" w:rsidRPr="003458D4" w:rsidRDefault="00E154DD" w:rsidP="00E154DD">
      <w:pPr>
        <w:pStyle w:val="gemStandard"/>
        <w:tabs>
          <w:tab w:val="left" w:pos="567"/>
        </w:tabs>
        <w:ind w:left="567" w:hanging="567"/>
      </w:pPr>
      <w:r w:rsidRPr="003458D4">
        <w:sym w:font="Wingdings" w:char="F0D6"/>
      </w:r>
      <w:r w:rsidRPr="003458D4">
        <w:tab/>
      </w:r>
      <w:bookmarkStart w:id="302" w:name="qCard_G2_A_2316"/>
      <w:r w:rsidR="00133CEB" w:rsidRPr="003458D4">
        <w:rPr>
          <w:b/>
        </w:rPr>
        <w:t>Card-G2-A_2316</w:t>
      </w:r>
      <w:bookmarkEnd w:id="302"/>
      <w:r w:rsidRPr="003458D4">
        <w:rPr>
          <w:b/>
        </w:rPr>
        <w:t xml:space="preserve"> Untersuchungsverfahren Weichmacherstabilität</w:t>
      </w:r>
    </w:p>
    <w:p w:rsidR="00645474" w:rsidRDefault="00E154DD" w:rsidP="00311625">
      <w:pPr>
        <w:pStyle w:val="gemEinzug"/>
      </w:pPr>
      <w:r w:rsidRPr="003458D4">
        <w:t>Zur Untersuchung der Weichmacherstabilität der eGK MUSS die Karte zwischen Weich-PVC-Folien mit ca. 20% Weichmacheranteil planliegend bei 50°C und einer Belastung von 1,25 kg/Karte 7 Tage in einem Wärmeofen gelagert werden. Nach Abkühlung auf Raumtemperatur MUSS die Karte zwischen den Folien entnommen und einer Biege- und Torsionsprüfung g</w:t>
      </w:r>
      <w:r w:rsidRPr="003458D4">
        <w:t>e</w:t>
      </w:r>
      <w:r w:rsidRPr="003458D4">
        <w:t xml:space="preserve">mäß </w:t>
      </w:r>
      <w:r w:rsidRPr="003458D4">
        <w:fldChar w:fldCharType="begin"/>
      </w:r>
      <w:r w:rsidRPr="003458D4">
        <w:instrText xml:space="preserve"> REF ISO_10373_1 \h </w:instrText>
      </w:r>
      <w:r w:rsidRPr="003458D4">
        <w:instrText xml:space="preserve"> \* MERGEFORMAT </w:instrText>
      </w:r>
      <w:r w:rsidRPr="003458D4">
        <w:fldChar w:fldCharType="separate"/>
      </w:r>
      <w:r w:rsidR="00982A23" w:rsidRPr="003458D4">
        <w:t>[ISO10373-1]</w:t>
      </w:r>
      <w:r w:rsidRPr="003458D4">
        <w:fldChar w:fldCharType="end"/>
      </w:r>
      <w:r w:rsidRPr="003458D4">
        <w:t xml:space="preserve"> unterzogen werden.</w:t>
      </w:r>
    </w:p>
    <w:p w:rsidR="00E154DD" w:rsidRPr="00645474" w:rsidRDefault="00645474" w:rsidP="00645474">
      <w:pPr>
        <w:pStyle w:val="gemStandard"/>
      </w:pPr>
      <w:r>
        <w:rPr>
          <w:b/>
        </w:rPr>
        <w:sym w:font="Wingdings" w:char="F0D5"/>
      </w:r>
    </w:p>
    <w:p w:rsidR="00E154DD" w:rsidRPr="003458D4" w:rsidRDefault="00E154DD" w:rsidP="00645474">
      <w:pPr>
        <w:pStyle w:val="berschrift3"/>
      </w:pPr>
      <w:bookmarkStart w:id="303" w:name="_Toc486248358"/>
      <w:r w:rsidRPr="003458D4">
        <w:lastRenderedPageBreak/>
        <w:t>Haftfestigkeit Chipmodul</w:t>
      </w:r>
      <w:bookmarkEnd w:id="303"/>
    </w:p>
    <w:p w:rsidR="00E154DD" w:rsidRPr="003458D4" w:rsidRDefault="00E154DD" w:rsidP="00E154DD">
      <w:pPr>
        <w:pStyle w:val="gemStandard"/>
        <w:tabs>
          <w:tab w:val="left" w:pos="567"/>
        </w:tabs>
        <w:ind w:left="567" w:hanging="567"/>
      </w:pPr>
      <w:r w:rsidRPr="003458D4">
        <w:rPr>
          <w:b/>
        </w:rPr>
        <w:sym w:font="Wingdings" w:char="F0D6"/>
      </w:r>
      <w:r w:rsidRPr="003458D4">
        <w:rPr>
          <w:b/>
        </w:rPr>
        <w:tab/>
      </w:r>
      <w:r w:rsidR="00133CEB" w:rsidRPr="003458D4">
        <w:rPr>
          <w:b/>
        </w:rPr>
        <w:t>Card-G2-A_2317</w:t>
      </w:r>
      <w:r w:rsidRPr="003458D4">
        <w:rPr>
          <w:b/>
        </w:rPr>
        <w:t xml:space="preserve"> Haftfestigkeit Chipmodul</w:t>
      </w:r>
    </w:p>
    <w:p w:rsidR="00645474" w:rsidRDefault="00E154DD" w:rsidP="00311625">
      <w:pPr>
        <w:pStyle w:val="gemEinzug"/>
      </w:pPr>
      <w:r w:rsidRPr="003458D4">
        <w:t>Die Haftfestigkeit des Chipmoduls in der eGK wird durch die Kraft beschrieben, die notwendig ist, um ein Chipmodul senkrecht gemäß [</w:t>
      </w:r>
      <w:r w:rsidR="004B5E3E" w:rsidRPr="003458D4">
        <w:fldChar w:fldCharType="begin"/>
      </w:r>
      <w:r w:rsidR="004B5E3E" w:rsidRPr="003458D4">
        <w:instrText xml:space="preserve"> REF qCard_G2_A_2318 \h </w:instrText>
      </w:r>
      <w:r w:rsidR="004B5E3E" w:rsidRPr="003458D4">
        <w:instrText xml:space="preserve"> \* MERGEFORMAT </w:instrText>
      </w:r>
      <w:r w:rsidR="004B5E3E" w:rsidRPr="003458D4">
        <w:fldChar w:fldCharType="separate"/>
      </w:r>
      <w:r w:rsidR="00982A23" w:rsidRPr="003458D4">
        <w:t>Card-G2-A_2318</w:t>
      </w:r>
      <w:r w:rsidR="004B5E3E" w:rsidRPr="003458D4">
        <w:fldChar w:fldCharType="end"/>
      </w:r>
      <w:r w:rsidRPr="003458D4">
        <w:t>] aus der Ka</w:t>
      </w:r>
      <w:r w:rsidRPr="003458D4">
        <w:t>r</w:t>
      </w:r>
      <w:r w:rsidRPr="003458D4">
        <w:t>te herauszuziehen bzw. herauszudrücken. Die notwendige Kraft MUSS minde</w:t>
      </w:r>
      <w:r w:rsidRPr="003458D4">
        <w:t>s</w:t>
      </w:r>
      <w:r w:rsidRPr="003458D4">
        <w:t xml:space="preserve">tens </w:t>
      </w:r>
      <w:r w:rsidR="009057F8" w:rsidRPr="003458D4">
        <w:br/>
      </w:r>
      <w:r w:rsidRPr="003458D4">
        <w:t>50 N betr</w:t>
      </w:r>
      <w:r w:rsidRPr="003458D4">
        <w:t>a</w:t>
      </w:r>
      <w:r w:rsidRPr="003458D4">
        <w:t xml:space="preserve">gen. </w:t>
      </w:r>
    </w:p>
    <w:p w:rsidR="00E154DD" w:rsidRPr="00645474" w:rsidRDefault="00645474" w:rsidP="00645474">
      <w:pPr>
        <w:pStyle w:val="gemStandard"/>
      </w:pPr>
      <w:r>
        <w:rPr>
          <w:b/>
        </w:rPr>
        <w:sym w:font="Wingdings" w:char="F0D5"/>
      </w:r>
    </w:p>
    <w:p w:rsidR="009057F8" w:rsidRPr="003458D4" w:rsidRDefault="009057F8" w:rsidP="00311625">
      <w:pPr>
        <w:pStyle w:val="gemEinzug"/>
      </w:pPr>
    </w:p>
    <w:p w:rsidR="00E154DD" w:rsidRPr="003458D4" w:rsidRDefault="00E154DD" w:rsidP="00645474">
      <w:pPr>
        <w:pStyle w:val="berschrift4"/>
      </w:pPr>
      <w:bookmarkStart w:id="304" w:name="_Toc486248359"/>
      <w:r w:rsidRPr="003458D4">
        <w:t>Untersuchungsverfahren</w:t>
      </w:r>
      <w:bookmarkEnd w:id="304"/>
    </w:p>
    <w:p w:rsidR="00E154DD" w:rsidRPr="003458D4" w:rsidRDefault="00E154DD" w:rsidP="00E154DD">
      <w:pPr>
        <w:pStyle w:val="gemStandard"/>
        <w:tabs>
          <w:tab w:val="left" w:pos="567"/>
        </w:tabs>
        <w:ind w:left="567" w:hanging="567"/>
      </w:pPr>
      <w:r w:rsidRPr="003458D4">
        <w:sym w:font="Wingdings" w:char="F0D6"/>
      </w:r>
      <w:r w:rsidRPr="003458D4">
        <w:tab/>
      </w:r>
      <w:bookmarkStart w:id="305" w:name="qCard_G2_A_2318"/>
      <w:r w:rsidR="00133CEB" w:rsidRPr="003458D4">
        <w:rPr>
          <w:b/>
        </w:rPr>
        <w:t>Card-G2-A_2318</w:t>
      </w:r>
      <w:bookmarkEnd w:id="305"/>
      <w:r w:rsidRPr="003458D4">
        <w:rPr>
          <w:b/>
        </w:rPr>
        <w:t xml:space="preserve"> Untersuchungsverfahren Haftfestigkeit Chipm</w:t>
      </w:r>
      <w:r w:rsidRPr="003458D4">
        <w:rPr>
          <w:b/>
        </w:rPr>
        <w:t>o</w:t>
      </w:r>
      <w:r w:rsidRPr="003458D4">
        <w:rPr>
          <w:b/>
        </w:rPr>
        <w:t>dul</w:t>
      </w:r>
    </w:p>
    <w:p w:rsidR="00645474" w:rsidRDefault="00E154DD" w:rsidP="00311625">
      <w:pPr>
        <w:pStyle w:val="gemEinzug"/>
      </w:pPr>
      <w:r w:rsidRPr="003458D4">
        <w:t>Die eGK MUSS zur Untersuchung der Haftfestigkeit des Chipmoduls in eine geei</w:t>
      </w:r>
      <w:r w:rsidRPr="003458D4">
        <w:t>g</w:t>
      </w:r>
      <w:r w:rsidRPr="003458D4">
        <w:t>nete Spanneinrichtung gelegt werden. Di</w:t>
      </w:r>
      <w:r w:rsidRPr="003458D4">
        <w:t>e</w:t>
      </w:r>
      <w:r w:rsidRPr="003458D4">
        <w:t>se MUSS eine Öffnung um das Chipmodul zum Ausziehen bzw. Ausdrücken des Chipmoduls ohne Ausnutzen der Kartenflex</w:t>
      </w:r>
      <w:r w:rsidRPr="003458D4">
        <w:t>i</w:t>
      </w:r>
      <w:r w:rsidRPr="003458D4">
        <w:t>bilität aufweisen. Die Prüfgeschwindigkeit MUSS 10 mm/min betr</w:t>
      </w:r>
      <w:r w:rsidRPr="003458D4">
        <w:t>a</w:t>
      </w:r>
      <w:r w:rsidRPr="003458D4">
        <w:t>gen.</w:t>
      </w:r>
    </w:p>
    <w:p w:rsidR="00E154DD" w:rsidRPr="00645474" w:rsidRDefault="00645474" w:rsidP="00645474">
      <w:pPr>
        <w:pStyle w:val="gemStandard"/>
      </w:pPr>
      <w:r>
        <w:rPr>
          <w:b/>
        </w:rPr>
        <w:sym w:font="Wingdings" w:char="F0D5"/>
      </w:r>
    </w:p>
    <w:p w:rsidR="00E154DD" w:rsidRPr="003458D4" w:rsidRDefault="00E154DD" w:rsidP="00645474">
      <w:pPr>
        <w:pStyle w:val="berschrift3"/>
      </w:pPr>
      <w:bookmarkStart w:id="306" w:name="_Toc486248360"/>
      <w:r w:rsidRPr="003458D4">
        <w:t>Abriebfestigkeit der Personalisierung</w:t>
      </w:r>
      <w:bookmarkEnd w:id="306"/>
    </w:p>
    <w:p w:rsidR="00E154DD" w:rsidRPr="003458D4" w:rsidRDefault="00E154DD" w:rsidP="00E154DD">
      <w:pPr>
        <w:pStyle w:val="gemStandard"/>
        <w:tabs>
          <w:tab w:val="left" w:pos="567"/>
        </w:tabs>
        <w:ind w:left="567" w:hanging="567"/>
      </w:pPr>
      <w:r w:rsidRPr="003458D4">
        <w:rPr>
          <w:b/>
        </w:rPr>
        <w:sym w:font="Wingdings" w:char="F0D6"/>
      </w:r>
      <w:r w:rsidRPr="003458D4">
        <w:rPr>
          <w:b/>
        </w:rPr>
        <w:tab/>
      </w:r>
      <w:r w:rsidR="00133CEB" w:rsidRPr="003458D4">
        <w:rPr>
          <w:b/>
        </w:rPr>
        <w:t>Card-G2-A_2319</w:t>
      </w:r>
      <w:r w:rsidRPr="003458D4">
        <w:rPr>
          <w:b/>
        </w:rPr>
        <w:t xml:space="preserve"> Abriebfestigkeit der Personalisierung</w:t>
      </w:r>
    </w:p>
    <w:p w:rsidR="00645474" w:rsidRDefault="00E154DD" w:rsidP="00311625">
      <w:pPr>
        <w:pStyle w:val="gemEinzug"/>
      </w:pPr>
      <w:r w:rsidRPr="003458D4">
        <w:t>Die Abriebfestigkeit gibt Auskunft über die Verschleißfestigkeit der optisch lesb</w:t>
      </w:r>
      <w:r w:rsidRPr="003458D4">
        <w:t>a</w:t>
      </w:r>
      <w:r w:rsidRPr="003458D4">
        <w:t>ren Kartenpersonalisierung. Nach den Durchführung der Untersuchungsverfahren g</w:t>
      </w:r>
      <w:r w:rsidRPr="003458D4">
        <w:t>e</w:t>
      </w:r>
      <w:r w:rsidRPr="003458D4">
        <w:t>mäß [</w:t>
      </w:r>
      <w:r w:rsidR="004B5E3E" w:rsidRPr="003458D4">
        <w:fldChar w:fldCharType="begin"/>
      </w:r>
      <w:r w:rsidR="004B5E3E" w:rsidRPr="003458D4">
        <w:instrText xml:space="preserve"> REF qCard_G2_A_2320 \h </w:instrText>
      </w:r>
      <w:r w:rsidR="004B5E3E" w:rsidRPr="003458D4">
        <w:instrText xml:space="preserve"> \* MERGEFORMAT </w:instrText>
      </w:r>
      <w:r w:rsidR="004B5E3E" w:rsidRPr="003458D4">
        <w:fldChar w:fldCharType="separate"/>
      </w:r>
      <w:r w:rsidR="00982A23" w:rsidRPr="003458D4">
        <w:t>Card-G2-A_2320</w:t>
      </w:r>
      <w:r w:rsidR="004B5E3E" w:rsidRPr="003458D4">
        <w:fldChar w:fldCharType="end"/>
      </w:r>
      <w:r w:rsidRPr="003458D4">
        <w:t>] DÜRFEN KEINE Farbton enthaltende Pixelabl</w:t>
      </w:r>
      <w:r w:rsidRPr="003458D4">
        <w:t>ö</w:t>
      </w:r>
      <w:r w:rsidRPr="003458D4">
        <w:t>sungen auf der eGK erkennbar sein.</w:t>
      </w:r>
    </w:p>
    <w:p w:rsidR="00E154DD" w:rsidRPr="00645474" w:rsidRDefault="00645474" w:rsidP="00645474">
      <w:pPr>
        <w:pStyle w:val="gemStandard"/>
        <w:rPr>
          <w:b/>
        </w:rPr>
      </w:pPr>
      <w:r>
        <w:rPr>
          <w:b/>
        </w:rPr>
        <w:sym w:font="Wingdings" w:char="F0D5"/>
      </w:r>
      <w:r w:rsidR="00E154DD" w:rsidRPr="00645474" w:rsidDel="00D51977">
        <w:rPr>
          <w:b/>
        </w:rPr>
        <w:t xml:space="preserve"> </w:t>
      </w:r>
    </w:p>
    <w:p w:rsidR="00E154DD" w:rsidRPr="003458D4" w:rsidRDefault="00E154DD" w:rsidP="00645474">
      <w:pPr>
        <w:pStyle w:val="berschrift4"/>
      </w:pPr>
      <w:bookmarkStart w:id="307" w:name="_Toc486248361"/>
      <w:r w:rsidRPr="003458D4">
        <w:t>Untersuchungsverfahren</w:t>
      </w:r>
      <w:bookmarkEnd w:id="307"/>
    </w:p>
    <w:p w:rsidR="00E154DD" w:rsidRPr="003458D4" w:rsidRDefault="00E154DD" w:rsidP="00E154DD">
      <w:pPr>
        <w:pStyle w:val="gemStandard"/>
        <w:tabs>
          <w:tab w:val="left" w:pos="567"/>
        </w:tabs>
        <w:ind w:left="567" w:hanging="567"/>
      </w:pPr>
      <w:r w:rsidRPr="003458D4">
        <w:sym w:font="Wingdings" w:char="F0D6"/>
      </w:r>
      <w:r w:rsidRPr="003458D4">
        <w:tab/>
      </w:r>
      <w:bookmarkStart w:id="308" w:name="qCard_G2_A_2320"/>
      <w:r w:rsidR="00133CEB" w:rsidRPr="003458D4">
        <w:rPr>
          <w:b/>
        </w:rPr>
        <w:t>Card-G2-A_2320</w:t>
      </w:r>
      <w:bookmarkEnd w:id="308"/>
      <w:r w:rsidRPr="003458D4">
        <w:rPr>
          <w:b/>
        </w:rPr>
        <w:t xml:space="preserve"> Untersuchungsverfahren Abriebfestigkeit der Personalisi</w:t>
      </w:r>
      <w:r w:rsidRPr="003458D4">
        <w:rPr>
          <w:b/>
        </w:rPr>
        <w:t>e</w:t>
      </w:r>
      <w:r w:rsidRPr="003458D4">
        <w:rPr>
          <w:b/>
        </w:rPr>
        <w:t>rung</w:t>
      </w:r>
    </w:p>
    <w:p w:rsidR="00E154DD" w:rsidRPr="003458D4" w:rsidRDefault="00E154DD" w:rsidP="00311625">
      <w:pPr>
        <w:pStyle w:val="gemEinzug"/>
      </w:pPr>
      <w:r w:rsidRPr="003458D4">
        <w:t>Die eGK MUSS auf einem ebenen Untergrund in einer Kartenhalterung befestigt werden. Die zu prüfende Stelle auf der Kartenoberfläche MUSS mit den folgenden Parametern belastet werden:</w:t>
      </w:r>
    </w:p>
    <w:p w:rsidR="00E154DD" w:rsidRPr="003458D4" w:rsidRDefault="00E154DD" w:rsidP="00E154DD">
      <w:pPr>
        <w:pStyle w:val="gemAufzhlung"/>
      </w:pPr>
      <w:r w:rsidRPr="003458D4">
        <w:t>Scheuerfläche: 5 mm Durchmesser, bestückt mit Polie</w:t>
      </w:r>
      <w:r w:rsidRPr="003458D4">
        <w:t>r</w:t>
      </w:r>
      <w:r w:rsidRPr="003458D4">
        <w:t xml:space="preserve">leinen Typ „rouge“. </w:t>
      </w:r>
    </w:p>
    <w:p w:rsidR="00E154DD" w:rsidRPr="003458D4" w:rsidRDefault="00E154DD" w:rsidP="00E154DD">
      <w:pPr>
        <w:pStyle w:val="gemAufzhlung"/>
      </w:pPr>
      <w:r w:rsidRPr="003458D4">
        <w:t>Auflagegewicht der Scheuerfläche auf der Karte: 28 g</w:t>
      </w:r>
    </w:p>
    <w:p w:rsidR="00E154DD" w:rsidRPr="003458D4" w:rsidRDefault="00E154DD" w:rsidP="00E154DD">
      <w:pPr>
        <w:pStyle w:val="gemAufzhlung"/>
      </w:pPr>
      <w:r w:rsidRPr="003458D4">
        <w:t>Ein Doppelhub ist die lineare Bewegung der Karte gegen das Polierleinen vom Ausgangspunkt zur maximalen Au</w:t>
      </w:r>
      <w:r w:rsidRPr="003458D4">
        <w:t>s</w:t>
      </w:r>
      <w:r w:rsidRPr="003458D4">
        <w:t>lenkung und zurück.</w:t>
      </w:r>
    </w:p>
    <w:p w:rsidR="00E154DD" w:rsidRPr="003458D4" w:rsidRDefault="00E154DD" w:rsidP="00E154DD">
      <w:pPr>
        <w:pStyle w:val="gemAufzhlung"/>
      </w:pPr>
      <w:r w:rsidRPr="003458D4">
        <w:t>Anzahl der Hübe: 250 Doppelhübe</w:t>
      </w:r>
    </w:p>
    <w:p w:rsidR="00E154DD" w:rsidRPr="003458D4" w:rsidRDefault="00E154DD" w:rsidP="00E154DD">
      <w:pPr>
        <w:pStyle w:val="gemAufzhlung"/>
      </w:pPr>
      <w:r w:rsidRPr="003458D4">
        <w:t>Hub der Scheuerfläche über die Kartenoberfläche: 20 mm</w:t>
      </w:r>
    </w:p>
    <w:p w:rsidR="00E154DD" w:rsidRPr="003458D4" w:rsidRDefault="00E154DD" w:rsidP="00E154DD">
      <w:pPr>
        <w:pStyle w:val="gemAufzhlung"/>
      </w:pPr>
      <w:r w:rsidRPr="003458D4">
        <w:lastRenderedPageBreak/>
        <w:t>Scheuerfrequenz: f = 2 Hz (entspricht 2 Doppelhüben pro Sekunde)</w:t>
      </w:r>
    </w:p>
    <w:p w:rsidR="00E154DD" w:rsidRPr="003458D4" w:rsidRDefault="00E154DD" w:rsidP="00E154DD">
      <w:pPr>
        <w:pStyle w:val="gemAufzhlung"/>
      </w:pPr>
      <w:r w:rsidRPr="003458D4">
        <w:t>Wechsel des Polierleinens: nach 100 Doppelhüben</w:t>
      </w:r>
    </w:p>
    <w:p w:rsidR="00645474" w:rsidRDefault="00E154DD" w:rsidP="00E154DD">
      <w:pPr>
        <w:pStyle w:val="gemAufzhlung"/>
        <w:rPr>
          <w:b/>
        </w:rPr>
      </w:pPr>
      <w:r w:rsidRPr="003458D4">
        <w:t>Drehung der Scheuerfläche gegenüber der Karte: 1/100 Umdrehung pro Do</w:t>
      </w:r>
      <w:r w:rsidRPr="003458D4">
        <w:t>p</w:t>
      </w:r>
      <w:r w:rsidRPr="003458D4">
        <w:t>pelhub</w:t>
      </w:r>
    </w:p>
    <w:p w:rsidR="00E154DD" w:rsidRPr="00645474" w:rsidRDefault="00645474" w:rsidP="00645474">
      <w:pPr>
        <w:pStyle w:val="gemStandard"/>
      </w:pPr>
      <w:r>
        <w:rPr>
          <w:b/>
        </w:rPr>
        <w:sym w:font="Wingdings" w:char="F0D5"/>
      </w:r>
    </w:p>
    <w:p w:rsidR="00A238E7" w:rsidRPr="003458D4" w:rsidRDefault="00A238E7" w:rsidP="00645474">
      <w:pPr>
        <w:pStyle w:val="berschrift3"/>
      </w:pPr>
      <w:bookmarkStart w:id="309" w:name="_Toc486248362"/>
      <w:r w:rsidRPr="003458D4">
        <w:t>Haltbarkeit des Layouts</w:t>
      </w:r>
      <w:bookmarkEnd w:id="309"/>
    </w:p>
    <w:p w:rsidR="00E154DD" w:rsidRPr="003458D4" w:rsidRDefault="00E154DD" w:rsidP="00E154DD">
      <w:pPr>
        <w:pStyle w:val="gemStandard"/>
        <w:tabs>
          <w:tab w:val="left" w:pos="567"/>
        </w:tabs>
        <w:ind w:left="567" w:hanging="567"/>
        <w:rPr>
          <w:lang w:val="en-GB"/>
        </w:rPr>
      </w:pPr>
      <w:r w:rsidRPr="003458D4">
        <w:sym w:font="Wingdings" w:char="F0D6"/>
      </w:r>
      <w:r w:rsidRPr="003458D4">
        <w:rPr>
          <w:lang w:val="en-GB"/>
        </w:rPr>
        <w:tab/>
      </w:r>
      <w:r w:rsidR="00133CEB" w:rsidRPr="003458D4">
        <w:rPr>
          <w:b/>
          <w:lang w:val="en-GB"/>
        </w:rPr>
        <w:t>Card-G2-A_2321</w:t>
      </w:r>
      <w:r w:rsidRPr="003458D4">
        <w:rPr>
          <w:b/>
          <w:lang w:val="en-GB"/>
        </w:rPr>
        <w:t xml:space="preserve"> Haltbarkeit des Layouts/Artworks</w:t>
      </w:r>
    </w:p>
    <w:p w:rsidR="00645474" w:rsidRDefault="00E154DD" w:rsidP="00311625">
      <w:pPr>
        <w:pStyle w:val="gemEinzug"/>
      </w:pPr>
      <w:r w:rsidRPr="003458D4">
        <w:t>Haltbarkeit und Lebensdauer des Layouts/Artworks der eGK, insbesondere der Pe</w:t>
      </w:r>
      <w:r w:rsidRPr="003458D4">
        <w:t>r</w:t>
      </w:r>
      <w:r w:rsidRPr="003458D4">
        <w:t>sonalisierungsdaten sowie der Braille-Kennzeichnung (Abnutzungseffekte: Ausble</w:t>
      </w:r>
      <w:r w:rsidRPr="003458D4">
        <w:t>i</w:t>
      </w:r>
      <w:r w:rsidRPr="003458D4">
        <w:t>chen des Layouts, Verblassen oder Unleserlichwerden der personalisierten Daten einschließlich des aufgebrachten Lichtbildes, Einebnen der Braille-Schrift) MÜSSEN mindestens der Nutzungsdauer der Karte en</w:t>
      </w:r>
      <w:r w:rsidRPr="003458D4">
        <w:t>t</w:t>
      </w:r>
      <w:r w:rsidRPr="003458D4">
        <w:t>sprechen.</w:t>
      </w:r>
    </w:p>
    <w:p w:rsidR="00E154DD" w:rsidRPr="00645474" w:rsidRDefault="00645474" w:rsidP="00645474">
      <w:pPr>
        <w:pStyle w:val="gemStandard"/>
      </w:pPr>
      <w:r>
        <w:rPr>
          <w:b/>
        </w:rPr>
        <w:sym w:font="Wingdings" w:char="F0D5"/>
      </w:r>
    </w:p>
    <w:p w:rsidR="00E154DD" w:rsidRPr="003458D4" w:rsidRDefault="00E154DD" w:rsidP="00601FAB">
      <w:pPr>
        <w:pStyle w:val="gemAnmerkung"/>
      </w:pPr>
      <w:r w:rsidRPr="003458D4">
        <w:rPr>
          <w:b/>
        </w:rPr>
        <w:t>Anmerkung:</w:t>
      </w:r>
      <w:r w:rsidRPr="003458D4">
        <w:t xml:space="preserve"> Diese Festlegungen zu Haltbarkeit und Lebensdauer MÜSSEN unter Berücksicht</w:t>
      </w:r>
      <w:r w:rsidRPr="003458D4">
        <w:t>i</w:t>
      </w:r>
      <w:r w:rsidRPr="003458D4">
        <w:t>gung der jeweiligen Produktionsverfahren zwischen Kartenherausgeber und Hersteller durch en</w:t>
      </w:r>
      <w:r w:rsidRPr="003458D4">
        <w:t>t</w:t>
      </w:r>
      <w:r w:rsidRPr="003458D4">
        <w:t>sprechende Vereinbaru</w:t>
      </w:r>
      <w:r w:rsidRPr="003458D4">
        <w:t>n</w:t>
      </w:r>
      <w:r w:rsidRPr="003458D4">
        <w:t>gen festgelegt werden.</w:t>
      </w:r>
    </w:p>
    <w:p w:rsidR="00E154DD" w:rsidRPr="003458D4" w:rsidRDefault="00E154DD" w:rsidP="00645474">
      <w:pPr>
        <w:pStyle w:val="berschrift3"/>
      </w:pPr>
      <w:bookmarkStart w:id="310" w:name="_Toc486248363"/>
      <w:r w:rsidRPr="003458D4">
        <w:t>Beständigkeit gegen Schweiß- und Speichelsimulanz</w:t>
      </w:r>
      <w:bookmarkEnd w:id="310"/>
    </w:p>
    <w:p w:rsidR="00E154DD" w:rsidRPr="003458D4" w:rsidRDefault="00E154DD" w:rsidP="00E154DD">
      <w:pPr>
        <w:pStyle w:val="gemStandard"/>
        <w:tabs>
          <w:tab w:val="left" w:pos="567"/>
        </w:tabs>
        <w:ind w:left="567" w:hanging="567"/>
      </w:pPr>
      <w:r w:rsidRPr="003458D4">
        <w:sym w:font="Wingdings" w:char="F0D6"/>
      </w:r>
      <w:r w:rsidRPr="003458D4">
        <w:tab/>
      </w:r>
      <w:r w:rsidR="00133CEB" w:rsidRPr="003458D4">
        <w:rPr>
          <w:b/>
        </w:rPr>
        <w:t>Card-G2-A_2322</w:t>
      </w:r>
      <w:r w:rsidRPr="003458D4">
        <w:rPr>
          <w:b/>
        </w:rPr>
        <w:t xml:space="preserve"> Schweiß- und Speicheltest</w:t>
      </w:r>
    </w:p>
    <w:p w:rsidR="00645474" w:rsidRDefault="00E154DD" w:rsidP="00311625">
      <w:pPr>
        <w:pStyle w:val="gemEinzug"/>
      </w:pPr>
      <w:r w:rsidRPr="003458D4">
        <w:t>Die Beständigkeit gegenüber Schweiß- und Speichelsimulanz gibt Auskunft über die Beschaffenheit der vollständig personalisierten Karte im Umgang mit den beiden I</w:t>
      </w:r>
      <w:r w:rsidRPr="003458D4">
        <w:t>n</w:t>
      </w:r>
      <w:r w:rsidRPr="003458D4">
        <w:t xml:space="preserve">gredienzien. Der Nachweis über die Beständigkeit der eGK MUSS gemäß den Richtlinien der </w:t>
      </w:r>
      <w:r w:rsidRPr="003458D4">
        <w:fldChar w:fldCharType="begin"/>
      </w:r>
      <w:r w:rsidRPr="003458D4">
        <w:instrText xml:space="preserve"> REF DIN_53160_1 \h </w:instrText>
      </w:r>
      <w:r w:rsidRPr="003458D4">
        <w:instrText xml:space="preserve"> \* MERGEFORMAT </w:instrText>
      </w:r>
      <w:r w:rsidRPr="003458D4">
        <w:fldChar w:fldCharType="separate"/>
      </w:r>
      <w:r w:rsidR="00982A23" w:rsidRPr="003458D4">
        <w:t>[DIN 53160-1]</w:t>
      </w:r>
      <w:r w:rsidRPr="003458D4">
        <w:fldChar w:fldCharType="end"/>
      </w:r>
      <w:r w:rsidRPr="003458D4">
        <w:t xml:space="preserve"> und </w:t>
      </w:r>
      <w:r w:rsidRPr="003458D4">
        <w:fldChar w:fldCharType="begin"/>
      </w:r>
      <w:r w:rsidRPr="003458D4">
        <w:instrText xml:space="preserve"> REF DIN_53160_2 \h </w:instrText>
      </w:r>
      <w:r w:rsidRPr="003458D4">
        <w:instrText xml:space="preserve"> \* MERGEFORMAT </w:instrText>
      </w:r>
      <w:r w:rsidRPr="003458D4">
        <w:fldChar w:fldCharType="separate"/>
      </w:r>
      <w:r w:rsidR="00982A23" w:rsidRPr="003458D4">
        <w:t>[DIN 53160-2]</w:t>
      </w:r>
      <w:r w:rsidRPr="003458D4">
        <w:fldChar w:fldCharType="end"/>
      </w:r>
      <w:r w:rsidRPr="003458D4">
        <w:t xml:space="preserve"> erfolgen.</w:t>
      </w:r>
    </w:p>
    <w:p w:rsidR="00E154DD" w:rsidRPr="00645474" w:rsidRDefault="00645474" w:rsidP="00645474">
      <w:pPr>
        <w:pStyle w:val="gemStandard"/>
        <w:rPr>
          <w:b/>
        </w:rPr>
      </w:pPr>
      <w:r>
        <w:rPr>
          <w:b/>
        </w:rPr>
        <w:sym w:font="Wingdings" w:char="F0D5"/>
      </w:r>
      <w:r w:rsidR="00E154DD" w:rsidRPr="00645474" w:rsidDel="00804EE7">
        <w:rPr>
          <w:b/>
        </w:rPr>
        <w:t xml:space="preserve"> </w:t>
      </w:r>
    </w:p>
    <w:p w:rsidR="00E154DD" w:rsidRPr="003458D4" w:rsidRDefault="00E154DD" w:rsidP="00645474">
      <w:pPr>
        <w:pStyle w:val="berschrift3"/>
      </w:pPr>
      <w:bookmarkStart w:id="311" w:name="_Toc486248364"/>
      <w:r w:rsidRPr="003458D4">
        <w:t>Beschreibbarkeit und Wischfestigkeit</w:t>
      </w:r>
      <w:bookmarkEnd w:id="311"/>
    </w:p>
    <w:p w:rsidR="00E154DD" w:rsidRPr="003458D4" w:rsidRDefault="00E154DD" w:rsidP="00E154DD">
      <w:pPr>
        <w:pStyle w:val="gemStandard"/>
        <w:tabs>
          <w:tab w:val="left" w:pos="567"/>
        </w:tabs>
        <w:ind w:left="567" w:hanging="567"/>
      </w:pPr>
      <w:r w:rsidRPr="003458D4">
        <w:sym w:font="Wingdings" w:char="F0D6"/>
      </w:r>
      <w:r w:rsidRPr="003458D4">
        <w:tab/>
      </w:r>
      <w:bookmarkStart w:id="312" w:name="qCard_G2_A_2323"/>
      <w:r w:rsidR="00133CEB" w:rsidRPr="003458D4">
        <w:rPr>
          <w:b/>
        </w:rPr>
        <w:t>Card-G2-A_2323</w:t>
      </w:r>
      <w:bookmarkEnd w:id="312"/>
      <w:r w:rsidRPr="003458D4">
        <w:rPr>
          <w:b/>
        </w:rPr>
        <w:t xml:space="preserve"> Vorgaben zum Test Beschreibbarkeit und Wisc</w:t>
      </w:r>
      <w:r w:rsidRPr="003458D4">
        <w:rPr>
          <w:b/>
        </w:rPr>
        <w:t>h</w:t>
      </w:r>
      <w:r w:rsidRPr="003458D4">
        <w:rPr>
          <w:b/>
        </w:rPr>
        <w:t>festigkeit</w:t>
      </w:r>
    </w:p>
    <w:p w:rsidR="00E154DD" w:rsidRPr="003458D4" w:rsidRDefault="00E154DD" w:rsidP="00311625">
      <w:pPr>
        <w:pStyle w:val="gemEinzug"/>
      </w:pPr>
      <w:r w:rsidRPr="003458D4">
        <w:t>Prüfmedien für den Test Beschreibbarkeit und Wischfestigkeit der eGK:</w:t>
      </w:r>
    </w:p>
    <w:p w:rsidR="00E154DD" w:rsidRPr="003458D4" w:rsidRDefault="00E154DD" w:rsidP="00E154DD">
      <w:pPr>
        <w:pStyle w:val="gemAufzhlung"/>
      </w:pPr>
      <w:r w:rsidRPr="003458D4">
        <w:t xml:space="preserve">Es MUSS ein Kugelschreiber mit Mine nach </w:t>
      </w:r>
      <w:r w:rsidRPr="003458D4">
        <w:fldChar w:fldCharType="begin"/>
      </w:r>
      <w:r w:rsidRPr="003458D4">
        <w:instrText xml:space="preserve"> REF ISO_12757_2 \h </w:instrText>
      </w:r>
      <w:r w:rsidRPr="003458D4">
        <w:instrText xml:space="preserve"> \* MERGEFORMAT </w:instrText>
      </w:r>
      <w:r w:rsidRPr="003458D4">
        <w:fldChar w:fldCharType="separate"/>
      </w:r>
      <w:r w:rsidR="00982A23" w:rsidRPr="003458D4">
        <w:t>[ISO12757-2]</w:t>
      </w:r>
      <w:r w:rsidRPr="003458D4">
        <w:fldChar w:fldCharType="end"/>
      </w:r>
      <w:r w:rsidRPr="003458D4">
        <w:t xml:space="preserve"> verwendet werd</w:t>
      </w:r>
      <w:r w:rsidRPr="003458D4">
        <w:t>e</w:t>
      </w:r>
      <w:r w:rsidRPr="003458D4">
        <w:t>n</w:t>
      </w:r>
    </w:p>
    <w:p w:rsidR="00645474" w:rsidRDefault="00E154DD" w:rsidP="00E154DD">
      <w:pPr>
        <w:pStyle w:val="gemAufzhlung"/>
      </w:pPr>
      <w:r w:rsidRPr="003458D4">
        <w:t xml:space="preserve">Es MUSS ein Kautschukradierer ohne Schleifmittel mit Shore-A-Härte </w:t>
      </w:r>
      <w:r w:rsidRPr="003458D4">
        <w:fldChar w:fldCharType="begin"/>
      </w:r>
      <w:r w:rsidRPr="003458D4">
        <w:instrText xml:space="preserve"> REF ISO_868 \h </w:instrText>
      </w:r>
      <w:r w:rsidRPr="003458D4">
        <w:instrText xml:space="preserve"> \* MERGEFORMAT </w:instrText>
      </w:r>
      <w:r w:rsidRPr="003458D4">
        <w:fldChar w:fldCharType="separate"/>
      </w:r>
      <w:r w:rsidR="00982A23" w:rsidRPr="003458D4">
        <w:t>[ISO868]</w:t>
      </w:r>
      <w:r w:rsidRPr="003458D4">
        <w:fldChar w:fldCharType="end"/>
      </w:r>
      <w:r w:rsidRPr="003458D4">
        <w:t xml:space="preserve">: 45 ± 5 nach </w:t>
      </w:r>
      <w:r w:rsidRPr="003458D4">
        <w:fldChar w:fldCharType="begin"/>
      </w:r>
      <w:r w:rsidRPr="003458D4">
        <w:instrText xml:space="preserve"> REF ISO_12757_1 \h </w:instrText>
      </w:r>
      <w:r w:rsidRPr="003458D4">
        <w:instrText xml:space="preserve"> \* MERGEFORMAT </w:instrText>
      </w:r>
      <w:r w:rsidRPr="003458D4">
        <w:fldChar w:fldCharType="separate"/>
      </w:r>
      <w:r w:rsidR="00982A23" w:rsidRPr="003458D4">
        <w:t>[ISO12757-1]</w:t>
      </w:r>
      <w:r w:rsidRPr="003458D4">
        <w:fldChar w:fldCharType="end"/>
      </w:r>
      <w:r w:rsidRPr="003458D4">
        <w:t xml:space="preserve"> ve</w:t>
      </w:r>
      <w:r w:rsidRPr="003458D4">
        <w:t>r</w:t>
      </w:r>
      <w:r w:rsidRPr="003458D4">
        <w:t>wendet werden</w:t>
      </w:r>
    </w:p>
    <w:p w:rsidR="00E154DD" w:rsidRPr="00645474" w:rsidRDefault="00645474" w:rsidP="00645474">
      <w:pPr>
        <w:pStyle w:val="gemStandard"/>
      </w:pPr>
      <w:r>
        <w:rPr>
          <w:b/>
        </w:rPr>
        <w:sym w:font="Wingdings" w:char="F0D5"/>
      </w:r>
    </w:p>
    <w:p w:rsidR="00E154DD" w:rsidRPr="003458D4" w:rsidRDefault="00E154DD" w:rsidP="00E154DD">
      <w:pPr>
        <w:pStyle w:val="gemStandard"/>
        <w:tabs>
          <w:tab w:val="left" w:pos="567"/>
        </w:tabs>
        <w:ind w:left="567" w:hanging="567"/>
      </w:pPr>
      <w:r w:rsidRPr="003458D4">
        <w:sym w:font="Wingdings" w:char="F0D6"/>
      </w:r>
      <w:r w:rsidRPr="003458D4">
        <w:tab/>
      </w:r>
      <w:r w:rsidR="00133CEB" w:rsidRPr="003458D4">
        <w:rPr>
          <w:b/>
        </w:rPr>
        <w:t>Card-G2-A_2324</w:t>
      </w:r>
      <w:r w:rsidRPr="003458D4">
        <w:rPr>
          <w:b/>
        </w:rPr>
        <w:t xml:space="preserve"> Test Beschreibbarkeit und Wischfestigkeit: Zei</w:t>
      </w:r>
      <w:r w:rsidRPr="003458D4">
        <w:rPr>
          <w:b/>
        </w:rPr>
        <w:t>t</w:t>
      </w:r>
      <w:r w:rsidRPr="003458D4">
        <w:rPr>
          <w:b/>
        </w:rPr>
        <w:t>punkt</w:t>
      </w:r>
    </w:p>
    <w:p w:rsidR="00645474" w:rsidRDefault="00E154DD" w:rsidP="00311625">
      <w:pPr>
        <w:pStyle w:val="gemEinzug"/>
      </w:pPr>
      <w:r w:rsidRPr="003458D4">
        <w:t>Die Wischfestigkeit der eGK MUSS nach 2 Minuten Abtrocknung mit einem Kau</w:t>
      </w:r>
      <w:r w:rsidRPr="003458D4">
        <w:t>t</w:t>
      </w:r>
      <w:r w:rsidRPr="003458D4">
        <w:t>schukradierer unter geringem Druck g</w:t>
      </w:r>
      <w:r w:rsidRPr="003458D4">
        <w:t>e</w:t>
      </w:r>
      <w:r w:rsidRPr="003458D4">
        <w:t>prüft werden (Prüfmedien siehe [</w:t>
      </w:r>
      <w:r w:rsidR="004B5E3E" w:rsidRPr="003458D4">
        <w:fldChar w:fldCharType="begin"/>
      </w:r>
      <w:r w:rsidR="004B5E3E" w:rsidRPr="003458D4">
        <w:instrText xml:space="preserve"> REF qCard_G2_A_2323 \h </w:instrText>
      </w:r>
      <w:r w:rsidR="004B5E3E" w:rsidRPr="003458D4">
        <w:instrText xml:space="preserve"> \* MERGEFORMAT </w:instrText>
      </w:r>
      <w:r w:rsidR="004B5E3E" w:rsidRPr="003458D4">
        <w:fldChar w:fldCharType="separate"/>
      </w:r>
      <w:r w:rsidR="00982A23" w:rsidRPr="003458D4">
        <w:t>Card-G2-A_2323</w:t>
      </w:r>
      <w:r w:rsidR="004B5E3E" w:rsidRPr="003458D4">
        <w:fldChar w:fldCharType="end"/>
      </w:r>
      <w:r w:rsidRPr="003458D4">
        <w:t xml:space="preserve">]. </w:t>
      </w:r>
    </w:p>
    <w:p w:rsidR="00E154DD" w:rsidRPr="00645474" w:rsidRDefault="00645474" w:rsidP="00645474">
      <w:pPr>
        <w:pStyle w:val="gemStandard"/>
      </w:pPr>
      <w:r>
        <w:rPr>
          <w:b/>
        </w:rPr>
        <w:lastRenderedPageBreak/>
        <w:sym w:font="Wingdings" w:char="F0D5"/>
      </w:r>
    </w:p>
    <w:p w:rsidR="00E154DD" w:rsidRPr="003458D4" w:rsidRDefault="00E154DD" w:rsidP="00E154DD">
      <w:pPr>
        <w:pStyle w:val="gemStandard"/>
        <w:tabs>
          <w:tab w:val="left" w:pos="567"/>
        </w:tabs>
        <w:ind w:left="567" w:hanging="567"/>
        <w:rPr>
          <w:b/>
        </w:rPr>
      </w:pPr>
      <w:r w:rsidRPr="003458D4">
        <w:rPr>
          <w:b/>
        </w:rPr>
        <w:sym w:font="Wingdings" w:char="F0D6"/>
      </w:r>
      <w:r w:rsidRPr="003458D4">
        <w:rPr>
          <w:b/>
        </w:rPr>
        <w:tab/>
      </w:r>
      <w:r w:rsidR="00133CEB" w:rsidRPr="003458D4">
        <w:rPr>
          <w:b/>
        </w:rPr>
        <w:t>Card-G2-A_2325</w:t>
      </w:r>
      <w:r w:rsidRPr="003458D4">
        <w:rPr>
          <w:b/>
        </w:rPr>
        <w:t xml:space="preserve"> Test Beschreibbarkeit und Wischfestigkeit: Erge</w:t>
      </w:r>
      <w:r w:rsidRPr="003458D4">
        <w:rPr>
          <w:b/>
        </w:rPr>
        <w:t>b</w:t>
      </w:r>
      <w:r w:rsidRPr="003458D4">
        <w:rPr>
          <w:b/>
        </w:rPr>
        <w:t>nis</w:t>
      </w:r>
    </w:p>
    <w:p w:rsidR="00645474" w:rsidRDefault="00E154DD" w:rsidP="00311625">
      <w:pPr>
        <w:pStyle w:val="gemEinzug"/>
        <w:rPr>
          <w:b/>
        </w:rPr>
      </w:pPr>
      <w:r w:rsidRPr="003458D4">
        <w:t xml:space="preserve">Bei der Prüfung der Wischfestigkeit </w:t>
      </w:r>
      <w:r w:rsidR="009B04C2" w:rsidRPr="003458D4">
        <w:t xml:space="preserve">der eGK </w:t>
      </w:r>
      <w:r w:rsidRPr="003458D4">
        <w:t xml:space="preserve">gemäß </w:t>
      </w:r>
      <w:r w:rsidR="004B5E3E" w:rsidRPr="003458D4">
        <w:t>[</w:t>
      </w:r>
      <w:r w:rsidR="004B5E3E" w:rsidRPr="003458D4">
        <w:fldChar w:fldCharType="begin"/>
      </w:r>
      <w:r w:rsidR="004B5E3E" w:rsidRPr="003458D4">
        <w:instrText xml:space="preserve"> REF qCard_G2_A_2323 \h </w:instrText>
      </w:r>
      <w:r w:rsidR="004B5E3E" w:rsidRPr="003458D4">
        <w:instrText xml:space="preserve"> \* MERGEFORMAT </w:instrText>
      </w:r>
      <w:r w:rsidR="004B5E3E" w:rsidRPr="003458D4">
        <w:fldChar w:fldCharType="separate"/>
      </w:r>
      <w:r w:rsidR="00982A23" w:rsidRPr="003458D4">
        <w:t>Card-G2-A_2323</w:t>
      </w:r>
      <w:r w:rsidR="004B5E3E" w:rsidRPr="003458D4">
        <w:fldChar w:fldCharType="end"/>
      </w:r>
      <w:r w:rsidR="004B5E3E" w:rsidRPr="003458D4">
        <w:t>]</w:t>
      </w:r>
      <w:r w:rsidRPr="003458D4">
        <w:t xml:space="preserve"> DÜRFEN mit freiem Auge aus einer Entfernung von 25 cm KEINE Wischspuren erkennbar sein.</w:t>
      </w:r>
    </w:p>
    <w:p w:rsidR="00E154DD" w:rsidRPr="00645474" w:rsidRDefault="00645474" w:rsidP="00645474">
      <w:pPr>
        <w:pStyle w:val="gemStandard"/>
      </w:pPr>
      <w:r>
        <w:rPr>
          <w:b/>
        </w:rPr>
        <w:sym w:font="Wingdings" w:char="F0D5"/>
      </w:r>
    </w:p>
    <w:p w:rsidR="00645474" w:rsidRDefault="00645474" w:rsidP="00645474">
      <w:pPr>
        <w:pStyle w:val="berschrift1"/>
        <w:sectPr w:rsidR="00645474" w:rsidSect="00C13E03">
          <w:pgSz w:w="11906" w:h="16838" w:code="9"/>
          <w:pgMar w:top="1916" w:right="1418" w:bottom="1134" w:left="1701" w:header="539" w:footer="437" w:gutter="0"/>
          <w:pgBorders w:offsetFrom="page">
            <w:right w:val="single" w:sz="48" w:space="24" w:color="FFCC99"/>
          </w:pgBorders>
          <w:cols w:space="708"/>
          <w:docGrid w:linePitch="360"/>
        </w:sectPr>
      </w:pPr>
      <w:bookmarkStart w:id="313" w:name="_Toc126575073"/>
      <w:bookmarkStart w:id="314" w:name="_Toc126575333"/>
      <w:bookmarkStart w:id="315" w:name="_Toc175538671"/>
      <w:bookmarkStart w:id="316" w:name="_Toc175543325"/>
      <w:bookmarkStart w:id="317" w:name="_Toc175547585"/>
    </w:p>
    <w:p w:rsidR="0098496E" w:rsidRPr="003458D4" w:rsidRDefault="0098496E" w:rsidP="00645474">
      <w:pPr>
        <w:pStyle w:val="berschrift1"/>
      </w:pPr>
      <w:bookmarkStart w:id="318" w:name="_Toc486248365"/>
      <w:r w:rsidRPr="003458D4">
        <w:lastRenderedPageBreak/>
        <w:t>Anhänge und Verzeichnisse</w:t>
      </w:r>
      <w:bookmarkEnd w:id="313"/>
      <w:bookmarkEnd w:id="314"/>
      <w:bookmarkEnd w:id="315"/>
      <w:bookmarkEnd w:id="316"/>
      <w:bookmarkEnd w:id="317"/>
      <w:bookmarkEnd w:id="318"/>
    </w:p>
    <w:p w:rsidR="0098496E" w:rsidRPr="003458D4" w:rsidRDefault="0098496E" w:rsidP="00645474">
      <w:pPr>
        <w:pStyle w:val="berschrift2"/>
      </w:pPr>
      <w:bookmarkStart w:id="319" w:name="_Toc121813433"/>
      <w:bookmarkStart w:id="320" w:name="_Toc126575074"/>
      <w:bookmarkStart w:id="321" w:name="_Toc126575334"/>
      <w:bookmarkStart w:id="322" w:name="_Toc175538672"/>
      <w:bookmarkStart w:id="323" w:name="_Toc175543326"/>
      <w:bookmarkStart w:id="324" w:name="_Toc175547586"/>
      <w:bookmarkStart w:id="325" w:name="_Toc486248366"/>
      <w:r w:rsidRPr="003458D4">
        <w:t>Rechtsgrundlagen</w:t>
      </w:r>
      <w:bookmarkEnd w:id="319"/>
      <w:bookmarkEnd w:id="320"/>
      <w:bookmarkEnd w:id="321"/>
      <w:bookmarkEnd w:id="322"/>
      <w:bookmarkEnd w:id="323"/>
      <w:bookmarkEnd w:id="324"/>
      <w:bookmarkEnd w:id="325"/>
    </w:p>
    <w:p w:rsidR="0098496E" w:rsidRPr="003458D4" w:rsidRDefault="0098496E" w:rsidP="00645474">
      <w:pPr>
        <w:pStyle w:val="berschrift3"/>
      </w:pPr>
      <w:bookmarkStart w:id="326" w:name="_Toc121813434"/>
      <w:bookmarkStart w:id="327" w:name="_Toc126575075"/>
      <w:bookmarkStart w:id="328" w:name="_Toc126575335"/>
      <w:bookmarkStart w:id="329" w:name="_Toc175538673"/>
      <w:bookmarkStart w:id="330" w:name="_Toc175543327"/>
      <w:bookmarkStart w:id="331" w:name="_Toc175547587"/>
      <w:bookmarkStart w:id="332" w:name="_Ref285639078"/>
      <w:bookmarkStart w:id="333" w:name="_Toc486248367"/>
      <w:r w:rsidRPr="003458D4">
        <w:t>Deutschland (Vorderseite)</w:t>
      </w:r>
      <w:bookmarkEnd w:id="326"/>
      <w:bookmarkEnd w:id="327"/>
      <w:bookmarkEnd w:id="328"/>
      <w:bookmarkEnd w:id="329"/>
      <w:bookmarkEnd w:id="330"/>
      <w:bookmarkEnd w:id="331"/>
      <w:bookmarkEnd w:id="332"/>
      <w:bookmarkEnd w:id="333"/>
    </w:p>
    <w:p w:rsidR="0098496E" w:rsidRPr="003458D4" w:rsidRDefault="0098496E" w:rsidP="00232632">
      <w:pPr>
        <w:pStyle w:val="gemStandard"/>
      </w:pPr>
      <w:r w:rsidRPr="003458D4">
        <w:t>Die Definition der elektronischen Gesundheitskarte geht aus den Festlegungen des § 291</w:t>
      </w:r>
      <w:r w:rsidR="00A736FE" w:rsidRPr="003458D4">
        <w:t> </w:t>
      </w:r>
      <w:r w:rsidRPr="003458D4">
        <w:t xml:space="preserve">a des </w:t>
      </w:r>
      <w:r w:rsidR="0019274E" w:rsidRPr="003458D4">
        <w:fldChar w:fldCharType="begin"/>
      </w:r>
      <w:r w:rsidR="0019274E" w:rsidRPr="003458D4">
        <w:instrText xml:space="preserve"> REF SGB_V \h </w:instrText>
      </w:r>
      <w:r w:rsidR="00232632" w:rsidRPr="003458D4">
        <w:instrText xml:space="preserve"> \* MERGEFORMAT </w:instrText>
      </w:r>
      <w:r w:rsidR="0019274E" w:rsidRPr="003458D4">
        <w:fldChar w:fldCharType="separate"/>
      </w:r>
      <w:r w:rsidR="00982A23" w:rsidRPr="003458D4">
        <w:t>[SGB V]</w:t>
      </w:r>
      <w:r w:rsidR="0019274E" w:rsidRPr="003458D4">
        <w:fldChar w:fldCharType="end"/>
      </w:r>
      <w:r w:rsidRPr="003458D4">
        <w:t xml:space="preserve"> hervor.</w:t>
      </w:r>
    </w:p>
    <w:p w:rsidR="0098496E" w:rsidRPr="003458D4" w:rsidRDefault="0098496E" w:rsidP="00232632">
      <w:pPr>
        <w:pStyle w:val="gemStandard"/>
      </w:pPr>
      <w:r w:rsidRPr="003458D4">
        <w:t xml:space="preserve">Nach </w:t>
      </w:r>
      <w:r w:rsidRPr="003458D4">
        <w:rPr>
          <w:u w:val="single"/>
        </w:rPr>
        <w:t>§ 291a Abs. 1 SGB V</w:t>
      </w:r>
      <w:r w:rsidRPr="003458D4">
        <w:t xml:space="preserve"> wird die Krankenversichertenkarte nach § 291 Abs. 1 SGB V zur Verbesserung von Wirtschaftlichkeit, Qualität und Transparenz der Behandlung zu einer elektronischen Gesundheitskarte erweitert. Nach </w:t>
      </w:r>
      <w:r w:rsidRPr="003458D4">
        <w:rPr>
          <w:u w:val="single"/>
        </w:rPr>
        <w:t>§ 291a Abs. 2 SGB V</w:t>
      </w:r>
      <w:r w:rsidRPr="003458D4">
        <w:t xml:space="preserve"> hat die elek</w:t>
      </w:r>
      <w:r w:rsidRPr="003458D4">
        <w:t>t</w:t>
      </w:r>
      <w:r w:rsidRPr="003458D4">
        <w:t>ronische Gesundheitskarte folgende Angaben zu entha</w:t>
      </w:r>
      <w:r w:rsidRPr="003458D4">
        <w:t>l</w:t>
      </w:r>
      <w:r w:rsidRPr="003458D4">
        <w:t>ten</w:t>
      </w:r>
    </w:p>
    <w:p w:rsidR="0098496E" w:rsidRPr="003458D4" w:rsidRDefault="0098496E" w:rsidP="00886A3A">
      <w:pPr>
        <w:pStyle w:val="gemAufzhlung"/>
      </w:pPr>
      <w:r w:rsidRPr="003458D4">
        <w:t>Unterschrift des Versicherten,</w:t>
      </w:r>
    </w:p>
    <w:p w:rsidR="0098496E" w:rsidRPr="003458D4" w:rsidRDefault="0098496E" w:rsidP="00886A3A">
      <w:pPr>
        <w:pStyle w:val="gemAufzhlung"/>
      </w:pPr>
      <w:r w:rsidRPr="003458D4">
        <w:t>Lichtbild des Versicherten,</w:t>
      </w:r>
    </w:p>
    <w:p w:rsidR="0098496E" w:rsidRPr="003458D4" w:rsidRDefault="0098496E" w:rsidP="00886A3A">
      <w:pPr>
        <w:pStyle w:val="gemAufzhlung"/>
      </w:pPr>
      <w:r w:rsidRPr="003458D4">
        <w:t>Bezeichnung der ausstellenden Krankenkasse,</w:t>
      </w:r>
    </w:p>
    <w:p w:rsidR="0098496E" w:rsidRPr="003458D4" w:rsidRDefault="0098496E" w:rsidP="00886A3A">
      <w:pPr>
        <w:pStyle w:val="gemAufzhlung"/>
      </w:pPr>
      <w:r w:rsidRPr="003458D4">
        <w:t>Kennzeichen für die Wohnsitz-KV,</w:t>
      </w:r>
    </w:p>
    <w:p w:rsidR="0098496E" w:rsidRPr="003458D4" w:rsidRDefault="0098496E" w:rsidP="00886A3A">
      <w:pPr>
        <w:pStyle w:val="gemAufzhlung"/>
      </w:pPr>
      <w:r w:rsidRPr="003458D4">
        <w:t>Familienname und Vorname des Versicherten,</w:t>
      </w:r>
    </w:p>
    <w:p w:rsidR="0098496E" w:rsidRPr="003458D4" w:rsidRDefault="0098496E" w:rsidP="00886A3A">
      <w:pPr>
        <w:pStyle w:val="gemAufzhlung"/>
      </w:pPr>
      <w:r w:rsidRPr="003458D4">
        <w:t>Geburtsdatum,</w:t>
      </w:r>
    </w:p>
    <w:p w:rsidR="0098496E" w:rsidRPr="003458D4" w:rsidRDefault="0098496E" w:rsidP="00886A3A">
      <w:pPr>
        <w:pStyle w:val="gemAufzhlung"/>
      </w:pPr>
      <w:r w:rsidRPr="003458D4">
        <w:t>Geschlecht,</w:t>
      </w:r>
    </w:p>
    <w:p w:rsidR="0098496E" w:rsidRPr="003458D4" w:rsidRDefault="0098496E" w:rsidP="00886A3A">
      <w:pPr>
        <w:pStyle w:val="gemAufzhlung"/>
      </w:pPr>
      <w:r w:rsidRPr="003458D4">
        <w:t>Anschrift,</w:t>
      </w:r>
    </w:p>
    <w:p w:rsidR="0098496E" w:rsidRPr="003458D4" w:rsidRDefault="0098496E" w:rsidP="00886A3A">
      <w:pPr>
        <w:pStyle w:val="gemAufzhlung"/>
      </w:pPr>
      <w:r w:rsidRPr="003458D4">
        <w:t>Krankenversichertennummer,</w:t>
      </w:r>
    </w:p>
    <w:p w:rsidR="0098496E" w:rsidRPr="003458D4" w:rsidRDefault="0098496E" w:rsidP="00886A3A">
      <w:pPr>
        <w:pStyle w:val="gemAufzhlung"/>
      </w:pPr>
      <w:r w:rsidRPr="003458D4">
        <w:t>Versichertenstatus,</w:t>
      </w:r>
    </w:p>
    <w:p w:rsidR="0098496E" w:rsidRPr="003458D4" w:rsidRDefault="0098496E" w:rsidP="00886A3A">
      <w:pPr>
        <w:pStyle w:val="gemAufzhlung"/>
      </w:pPr>
      <w:r w:rsidRPr="003458D4">
        <w:t>Zuzahlungsstatus,</w:t>
      </w:r>
    </w:p>
    <w:p w:rsidR="0098496E" w:rsidRPr="003458D4" w:rsidRDefault="0098496E" w:rsidP="00886A3A">
      <w:pPr>
        <w:pStyle w:val="gemAufzhlung"/>
      </w:pPr>
      <w:r w:rsidRPr="003458D4">
        <w:t>Tag des Beginns des Versicherungsschutzes,</w:t>
      </w:r>
    </w:p>
    <w:p w:rsidR="0098496E" w:rsidRPr="003458D4" w:rsidRDefault="0098496E" w:rsidP="00886A3A">
      <w:pPr>
        <w:pStyle w:val="gemAufzhlung"/>
      </w:pPr>
      <w:r w:rsidRPr="003458D4">
        <w:t>bei befristeter Gültigkeit der Karte das Datum des Frista</w:t>
      </w:r>
      <w:r w:rsidRPr="003458D4">
        <w:t>b</w:t>
      </w:r>
      <w:r w:rsidRPr="003458D4">
        <w:t>laufes</w:t>
      </w:r>
    </w:p>
    <w:p w:rsidR="0098496E" w:rsidRPr="003458D4" w:rsidRDefault="0098496E" w:rsidP="00886A3A">
      <w:pPr>
        <w:pStyle w:val="gemStandard"/>
      </w:pPr>
      <w:r w:rsidRPr="003458D4">
        <w:t>und muss geeignet sein, Angaben aufzunehmen für</w:t>
      </w:r>
    </w:p>
    <w:p w:rsidR="0098496E" w:rsidRPr="003458D4" w:rsidRDefault="0098496E" w:rsidP="00886A3A">
      <w:pPr>
        <w:pStyle w:val="gemAufzhlung"/>
      </w:pPr>
      <w:r w:rsidRPr="003458D4">
        <w:t>die Übermittlung ärztlicher Verordnungen in elektronischer und maschinell verwertbarer Form s</w:t>
      </w:r>
      <w:r w:rsidRPr="003458D4">
        <w:t>o</w:t>
      </w:r>
      <w:r w:rsidRPr="003458D4">
        <w:t>wie</w:t>
      </w:r>
    </w:p>
    <w:p w:rsidR="0098496E" w:rsidRPr="003458D4" w:rsidRDefault="0098496E" w:rsidP="00886A3A">
      <w:pPr>
        <w:pStyle w:val="gemAufzhlung"/>
      </w:pPr>
      <w:r w:rsidRPr="003458D4">
        <w:t>den Berechtigungsnachweis zur Inanspruchnahme von Leistungen innerhalb der EU.</w:t>
      </w:r>
    </w:p>
    <w:p w:rsidR="0098496E" w:rsidRPr="003458D4" w:rsidRDefault="0098496E" w:rsidP="00232632">
      <w:pPr>
        <w:pStyle w:val="gemStandard"/>
      </w:pPr>
      <w:r w:rsidRPr="003458D4">
        <w:t>Nicht alle hier genannten Angaben müssen auch optisch auf der elektronischen Gesun</w:t>
      </w:r>
      <w:r w:rsidRPr="003458D4">
        <w:t>d</w:t>
      </w:r>
      <w:r w:rsidRPr="003458D4">
        <w:t>heitskarte aufg</w:t>
      </w:r>
      <w:r w:rsidRPr="003458D4">
        <w:t>e</w:t>
      </w:r>
      <w:r w:rsidRPr="003458D4">
        <w:t>bracht werden.</w:t>
      </w:r>
    </w:p>
    <w:p w:rsidR="0098496E" w:rsidRPr="003458D4" w:rsidRDefault="0098496E" w:rsidP="00645474">
      <w:pPr>
        <w:pStyle w:val="berschrift3"/>
      </w:pPr>
      <w:bookmarkStart w:id="334" w:name="_Toc121813435"/>
      <w:bookmarkStart w:id="335" w:name="_Toc126575076"/>
      <w:bookmarkStart w:id="336" w:name="_Toc126575336"/>
      <w:bookmarkStart w:id="337" w:name="_Toc175538674"/>
      <w:bookmarkStart w:id="338" w:name="_Toc175543328"/>
      <w:bookmarkStart w:id="339" w:name="_Toc175547588"/>
      <w:bookmarkStart w:id="340" w:name="_Ref285639110"/>
      <w:bookmarkStart w:id="341" w:name="_Toc486248368"/>
      <w:bookmarkEnd w:id="72"/>
      <w:r w:rsidRPr="003458D4">
        <w:lastRenderedPageBreak/>
        <w:t>Europa (Rückseite)</w:t>
      </w:r>
      <w:bookmarkEnd w:id="334"/>
      <w:bookmarkEnd w:id="335"/>
      <w:bookmarkEnd w:id="336"/>
      <w:bookmarkEnd w:id="337"/>
      <w:bookmarkEnd w:id="338"/>
      <w:bookmarkEnd w:id="339"/>
      <w:bookmarkEnd w:id="340"/>
      <w:bookmarkEnd w:id="341"/>
    </w:p>
    <w:p w:rsidR="0098496E" w:rsidRPr="003458D4" w:rsidRDefault="00E71681" w:rsidP="00232632">
      <w:pPr>
        <w:pStyle w:val="gemStandard"/>
      </w:pPr>
      <w:r w:rsidRPr="003458D4">
        <w:t xml:space="preserve">Durch die Beschlüsse </w:t>
      </w:r>
      <w:r w:rsidR="00185A79" w:rsidRPr="003458D4">
        <w:fldChar w:fldCharType="begin"/>
      </w:r>
      <w:r w:rsidR="00185A79" w:rsidRPr="003458D4">
        <w:instrText xml:space="preserve"> REF Beschluss_189 \h </w:instrText>
      </w:r>
      <w:r w:rsidR="00232632" w:rsidRPr="003458D4">
        <w:instrText xml:space="preserve"> \* MERGEFORMAT </w:instrText>
      </w:r>
      <w:r w:rsidR="00185A79" w:rsidRPr="003458D4">
        <w:fldChar w:fldCharType="separate"/>
      </w:r>
      <w:r w:rsidR="00982A23" w:rsidRPr="003458D4">
        <w:t>[Beschluss 189]</w:t>
      </w:r>
      <w:r w:rsidR="00185A79" w:rsidRPr="003458D4">
        <w:fldChar w:fldCharType="end"/>
      </w:r>
      <w:r w:rsidRPr="003458D4">
        <w:t>,</w:t>
      </w:r>
      <w:r w:rsidR="00185A79" w:rsidRPr="003458D4">
        <w:t xml:space="preserve"> </w:t>
      </w:r>
      <w:r w:rsidR="00185A79" w:rsidRPr="003458D4">
        <w:fldChar w:fldCharType="begin"/>
      </w:r>
      <w:r w:rsidR="00185A79" w:rsidRPr="003458D4">
        <w:instrText xml:space="preserve"> REF Beschluss_190 \h </w:instrText>
      </w:r>
      <w:r w:rsidR="00232632" w:rsidRPr="003458D4">
        <w:instrText xml:space="preserve"> \* MERGEFORMAT </w:instrText>
      </w:r>
      <w:r w:rsidR="00185A79" w:rsidRPr="003458D4">
        <w:fldChar w:fldCharType="separate"/>
      </w:r>
      <w:r w:rsidR="00982A23" w:rsidRPr="003458D4">
        <w:t>[Beschluss 190]</w:t>
      </w:r>
      <w:r w:rsidR="00185A79" w:rsidRPr="003458D4">
        <w:fldChar w:fldCharType="end"/>
      </w:r>
      <w:r w:rsidRPr="003458D4">
        <w:t xml:space="preserve"> und </w:t>
      </w:r>
      <w:r w:rsidR="00185A79" w:rsidRPr="003458D4">
        <w:fldChar w:fldCharType="begin"/>
      </w:r>
      <w:r w:rsidR="00185A79" w:rsidRPr="003458D4">
        <w:instrText xml:space="preserve"> REF Beschluss_191 \h </w:instrText>
      </w:r>
      <w:r w:rsidR="00232632" w:rsidRPr="003458D4">
        <w:instrText xml:space="preserve"> \* MERGEFORMAT </w:instrText>
      </w:r>
      <w:r w:rsidR="00185A79" w:rsidRPr="003458D4">
        <w:fldChar w:fldCharType="separate"/>
      </w:r>
      <w:r w:rsidR="00982A23" w:rsidRPr="003458D4">
        <w:t>[Beschluss 191]</w:t>
      </w:r>
      <w:r w:rsidR="00185A79" w:rsidRPr="003458D4">
        <w:fldChar w:fldCharType="end"/>
      </w:r>
      <w:r w:rsidR="00185A79" w:rsidRPr="003458D4">
        <w:t xml:space="preserve"> </w:t>
      </w:r>
      <w:r w:rsidR="0098496E" w:rsidRPr="003458D4">
        <w:t>der Verwa</w:t>
      </w:r>
      <w:r w:rsidR="0098496E" w:rsidRPr="003458D4">
        <w:t>l</w:t>
      </w:r>
      <w:r w:rsidR="0098496E" w:rsidRPr="003458D4">
        <w:t>tungskommission der Europäischen Gemeinschaften für die soziale Sicher</w:t>
      </w:r>
      <w:r w:rsidR="00523A3E" w:rsidRPr="003458D4">
        <w:softHyphen/>
      </w:r>
      <w:r w:rsidR="0098496E" w:rsidRPr="003458D4">
        <w:t>heit der Wa</w:t>
      </w:r>
      <w:r w:rsidR="0098496E" w:rsidRPr="003458D4">
        <w:t>n</w:t>
      </w:r>
      <w:r w:rsidR="0098496E" w:rsidRPr="003458D4">
        <w:t>derarbeitnehmer vom 18.06.2003 ist ab 01.06.2004 eine Europäische Krankenversich</w:t>
      </w:r>
      <w:r w:rsidR="0098496E" w:rsidRPr="003458D4">
        <w:t>e</w:t>
      </w:r>
      <w:r w:rsidR="0098496E" w:rsidRPr="003458D4">
        <w:t>rungskarte (European Health Ins</w:t>
      </w:r>
      <w:r w:rsidR="0098496E" w:rsidRPr="003458D4">
        <w:t>u</w:t>
      </w:r>
      <w:r w:rsidR="0098496E" w:rsidRPr="003458D4">
        <w:t>rance Card – EHIC) einzuführen.</w:t>
      </w:r>
    </w:p>
    <w:p w:rsidR="0098496E" w:rsidRPr="003458D4" w:rsidRDefault="0098496E" w:rsidP="00645474">
      <w:pPr>
        <w:pStyle w:val="berschrift2"/>
      </w:pPr>
      <w:bookmarkStart w:id="342" w:name="_Toc121813440"/>
      <w:bookmarkStart w:id="343" w:name="_Toc126575081"/>
      <w:bookmarkStart w:id="344" w:name="_Toc126575341"/>
      <w:bookmarkStart w:id="345" w:name="_Toc175538679"/>
      <w:bookmarkStart w:id="346" w:name="_Toc175543333"/>
      <w:bookmarkStart w:id="347" w:name="_Toc175547593"/>
      <w:bookmarkStart w:id="348" w:name="_Toc486248369"/>
      <w:r w:rsidRPr="003458D4">
        <w:t>Anforderungen an layout</w:t>
      </w:r>
      <w:r w:rsidR="00A06FC0" w:rsidRPr="003458D4">
        <w:t>-</w:t>
      </w:r>
      <w:r w:rsidRPr="003458D4">
        <w:t>spezifische Eigenscha</w:t>
      </w:r>
      <w:r w:rsidRPr="003458D4">
        <w:t>f</w:t>
      </w:r>
      <w:r w:rsidRPr="003458D4">
        <w:t>ten</w:t>
      </w:r>
      <w:bookmarkEnd w:id="342"/>
      <w:bookmarkEnd w:id="343"/>
      <w:bookmarkEnd w:id="344"/>
      <w:bookmarkEnd w:id="345"/>
      <w:bookmarkEnd w:id="346"/>
      <w:bookmarkEnd w:id="347"/>
      <w:bookmarkEnd w:id="348"/>
    </w:p>
    <w:p w:rsidR="0098496E" w:rsidRPr="003458D4" w:rsidRDefault="0098496E" w:rsidP="00232632">
      <w:pPr>
        <w:pStyle w:val="gemStandard"/>
        <w:rPr>
          <w:lang w:eastAsia="en-US"/>
        </w:rPr>
      </w:pPr>
      <w:r w:rsidRPr="003458D4">
        <w:rPr>
          <w:lang w:eastAsia="en-US"/>
        </w:rPr>
        <w:t xml:space="preserve">Für die </w:t>
      </w:r>
      <w:r w:rsidR="002C4D15" w:rsidRPr="003458D4">
        <w:rPr>
          <w:lang w:eastAsia="en-US"/>
        </w:rPr>
        <w:t>Überprüfung</w:t>
      </w:r>
      <w:r w:rsidRPr="003458D4">
        <w:rPr>
          <w:lang w:eastAsia="en-US"/>
        </w:rPr>
        <w:t xml:space="preserve"> der layoutspezifischen Gestaltung wird Kartenherausgebern die Ve</w:t>
      </w:r>
      <w:r w:rsidRPr="003458D4">
        <w:rPr>
          <w:lang w:eastAsia="en-US"/>
        </w:rPr>
        <w:t>r</w:t>
      </w:r>
      <w:r w:rsidRPr="003458D4">
        <w:rPr>
          <w:lang w:eastAsia="en-US"/>
        </w:rPr>
        <w:t>wendung von min-/max-Schablonen bzw. von Farbschablonen empfohlen.</w:t>
      </w:r>
      <w:r w:rsidR="00311625" w:rsidRPr="003458D4">
        <w:rPr>
          <w:lang w:eastAsia="en-US"/>
        </w:rPr>
        <w:t xml:space="preserve"> </w:t>
      </w:r>
    </w:p>
    <w:p w:rsidR="0098496E" w:rsidRPr="003458D4" w:rsidRDefault="0098496E" w:rsidP="00645474">
      <w:pPr>
        <w:pStyle w:val="berschrift2"/>
      </w:pPr>
      <w:bookmarkStart w:id="349" w:name="_Toc121813441"/>
      <w:bookmarkStart w:id="350" w:name="_Toc126575082"/>
      <w:bookmarkStart w:id="351" w:name="_Toc126575342"/>
      <w:bookmarkStart w:id="352" w:name="_Ref156732444"/>
      <w:bookmarkStart w:id="353" w:name="_Toc175538680"/>
      <w:bookmarkStart w:id="354" w:name="_Toc175543334"/>
      <w:bookmarkStart w:id="355" w:name="_Toc175547594"/>
      <w:bookmarkStart w:id="356" w:name="_Ref317595347"/>
      <w:bookmarkStart w:id="357" w:name="_Ref317595350"/>
      <w:bookmarkStart w:id="358" w:name="_Ref330908830"/>
      <w:bookmarkStart w:id="359" w:name="_Toc486248370"/>
      <w:r w:rsidRPr="003458D4">
        <w:t>Zeichencode und Zeichenvorrat</w:t>
      </w:r>
      <w:bookmarkEnd w:id="349"/>
      <w:bookmarkEnd w:id="350"/>
      <w:bookmarkEnd w:id="351"/>
      <w:bookmarkEnd w:id="352"/>
      <w:bookmarkEnd w:id="353"/>
      <w:bookmarkEnd w:id="354"/>
      <w:bookmarkEnd w:id="355"/>
      <w:bookmarkEnd w:id="356"/>
      <w:bookmarkEnd w:id="357"/>
      <w:bookmarkEnd w:id="358"/>
      <w:bookmarkEnd w:id="359"/>
    </w:p>
    <w:p w:rsidR="00B04E53" w:rsidRPr="003458D4" w:rsidRDefault="00B04E53" w:rsidP="00B04E53">
      <w:pPr>
        <w:pStyle w:val="gemStandard"/>
        <w:tabs>
          <w:tab w:val="left" w:pos="567"/>
        </w:tabs>
        <w:ind w:left="567" w:hanging="567"/>
        <w:rPr>
          <w:b/>
        </w:rPr>
      </w:pPr>
      <w:r w:rsidRPr="003458D4">
        <w:sym w:font="Wingdings" w:char="F0D6"/>
      </w:r>
      <w:r w:rsidRPr="003458D4">
        <w:tab/>
      </w:r>
      <w:r w:rsidR="00133CEB" w:rsidRPr="003458D4">
        <w:rPr>
          <w:b/>
        </w:rPr>
        <w:t>Card-G2-A_2327</w:t>
      </w:r>
      <w:r w:rsidR="00A213DB" w:rsidRPr="003458D4">
        <w:rPr>
          <w:b/>
        </w:rPr>
        <w:t xml:space="preserve"> </w:t>
      </w:r>
      <w:r w:rsidRPr="003458D4">
        <w:rPr>
          <w:b/>
        </w:rPr>
        <w:t>Zeichensatz</w:t>
      </w:r>
    </w:p>
    <w:p w:rsidR="00645474" w:rsidRDefault="007A44D1" w:rsidP="00311625">
      <w:pPr>
        <w:pStyle w:val="gemEinzug"/>
      </w:pPr>
      <w:r w:rsidRPr="003458D4">
        <w:t>Für die Bedruckung der eGK MUSS d</w:t>
      </w:r>
      <w:r w:rsidR="00B04E53" w:rsidRPr="003458D4">
        <w:t xml:space="preserve">er Zeichensatz </w:t>
      </w:r>
      <w:r w:rsidR="00B04E53" w:rsidRPr="003458D4">
        <w:fldChar w:fldCharType="begin"/>
      </w:r>
      <w:r w:rsidR="00B04E53" w:rsidRPr="003458D4">
        <w:instrText xml:space="preserve"> REF ISO_8859_15 \h </w:instrText>
      </w:r>
      <w:r w:rsidR="00B04E53" w:rsidRPr="003458D4">
        <w:instrText xml:space="preserve"> \* MERGEFORMAT </w:instrText>
      </w:r>
      <w:r w:rsidR="00B04E53" w:rsidRPr="003458D4">
        <w:fldChar w:fldCharType="separate"/>
      </w:r>
      <w:r w:rsidR="00982A23" w:rsidRPr="003458D4">
        <w:t>[ISO8859-15]</w:t>
      </w:r>
      <w:r w:rsidR="00B04E53" w:rsidRPr="003458D4">
        <w:fldChar w:fldCharType="end"/>
      </w:r>
      <w:r w:rsidR="00B04E53" w:rsidRPr="003458D4">
        <w:t xml:space="preserve"> verwendet we</w:t>
      </w:r>
      <w:r w:rsidR="00B04E53" w:rsidRPr="003458D4">
        <w:t>r</w:t>
      </w:r>
      <w:r w:rsidR="00B04E53" w:rsidRPr="003458D4">
        <w:t>den.</w:t>
      </w:r>
      <w:r w:rsidR="00A213DB" w:rsidRPr="003458D4">
        <w:t xml:space="preserve"> </w:t>
      </w:r>
    </w:p>
    <w:p w:rsidR="00B04E53" w:rsidRPr="00645474" w:rsidRDefault="00645474" w:rsidP="00645474">
      <w:pPr>
        <w:pStyle w:val="gemStandard"/>
      </w:pPr>
      <w:r>
        <w:rPr>
          <w:b/>
        </w:rPr>
        <w:sym w:font="Wingdings" w:char="F0D5"/>
      </w:r>
    </w:p>
    <w:p w:rsidR="00DD3BF9" w:rsidRPr="003458D4" w:rsidRDefault="00DD3BF9" w:rsidP="00DD3BF9">
      <w:pPr>
        <w:pStyle w:val="gemStandard"/>
        <w:tabs>
          <w:tab w:val="left" w:pos="567"/>
        </w:tabs>
        <w:ind w:left="567" w:hanging="567"/>
        <w:rPr>
          <w:b/>
        </w:rPr>
      </w:pPr>
      <w:r w:rsidRPr="003458D4">
        <w:rPr>
          <w:b/>
        </w:rPr>
        <w:sym w:font="Wingdings" w:char="F0D6"/>
      </w:r>
      <w:r w:rsidRPr="003458D4">
        <w:rPr>
          <w:b/>
        </w:rPr>
        <w:tab/>
      </w:r>
      <w:r w:rsidR="00133CEB" w:rsidRPr="003458D4">
        <w:rPr>
          <w:b/>
        </w:rPr>
        <w:t>Card-G2-A_2328</w:t>
      </w:r>
      <w:r w:rsidRPr="003458D4">
        <w:rPr>
          <w:b/>
        </w:rPr>
        <w:t xml:space="preserve"> Zeichensatz: Ausschluss von Zeichen</w:t>
      </w:r>
    </w:p>
    <w:p w:rsidR="00645474" w:rsidRDefault="00DD3BF9" w:rsidP="00311625">
      <w:pPr>
        <w:pStyle w:val="gemEinzug"/>
        <w:rPr>
          <w:b/>
        </w:rPr>
      </w:pPr>
      <w:r w:rsidRPr="003458D4">
        <w:t xml:space="preserve">Von den in der Norm </w:t>
      </w:r>
      <w:r w:rsidRPr="003458D4">
        <w:fldChar w:fldCharType="begin"/>
      </w:r>
      <w:r w:rsidRPr="003458D4">
        <w:instrText xml:space="preserve"> REF ISO_8859_15 \h </w:instrText>
      </w:r>
      <w:r w:rsidRPr="003458D4">
        <w:instrText xml:space="preserve"> \* MERGEFORMAT </w:instrText>
      </w:r>
      <w:r w:rsidRPr="003458D4">
        <w:fldChar w:fldCharType="separate"/>
      </w:r>
      <w:r w:rsidR="00982A23" w:rsidRPr="003458D4">
        <w:t>[ISO8859-15]</w:t>
      </w:r>
      <w:r w:rsidRPr="003458D4">
        <w:fldChar w:fldCharType="end"/>
      </w:r>
      <w:r w:rsidRPr="003458D4">
        <w:t xml:space="preserve"> enthaltenen Zeichen DÜ</w:t>
      </w:r>
      <w:r w:rsidRPr="003458D4">
        <w:t>R</w:t>
      </w:r>
      <w:r w:rsidRPr="003458D4">
        <w:t>FEN KEINE mit „res“ markierten Ze</w:t>
      </w:r>
      <w:r w:rsidRPr="003458D4">
        <w:t>i</w:t>
      </w:r>
      <w:r w:rsidRPr="003458D4">
        <w:t>chen verwendet werden.</w:t>
      </w:r>
    </w:p>
    <w:p w:rsidR="00DD3BF9" w:rsidRPr="00645474" w:rsidRDefault="00645474" w:rsidP="00645474">
      <w:pPr>
        <w:pStyle w:val="gemStandard"/>
      </w:pPr>
      <w:r>
        <w:rPr>
          <w:b/>
        </w:rPr>
        <w:sym w:font="Wingdings" w:char="F0D5"/>
      </w:r>
    </w:p>
    <w:p w:rsidR="00794D98" w:rsidRPr="003458D4" w:rsidRDefault="00753B6F" w:rsidP="00311625">
      <w:pPr>
        <w:pStyle w:val="gemEinzug"/>
      </w:pPr>
      <w:r w:rsidRPr="003458D4">
        <w:br w:type="page"/>
      </w:r>
    </w:p>
    <w:p w:rsidR="0098496E" w:rsidRPr="003458D4" w:rsidRDefault="0098496E" w:rsidP="00645474">
      <w:pPr>
        <w:pStyle w:val="Beschriftung"/>
      </w:pPr>
      <w:bookmarkStart w:id="360" w:name="_Ref317595328"/>
      <w:bookmarkStart w:id="361" w:name="_Toc480790791"/>
      <w:r w:rsidRPr="003458D4">
        <w:t xml:space="preserve">Tabelle </w:t>
      </w:r>
      <w:r w:rsidRPr="003458D4">
        <w:fldChar w:fldCharType="begin"/>
      </w:r>
      <w:r w:rsidRPr="003458D4">
        <w:instrText xml:space="preserve"> SEQ Tabelle \* ARABIC </w:instrText>
      </w:r>
      <w:r w:rsidRPr="003458D4">
        <w:fldChar w:fldCharType="separate"/>
      </w:r>
      <w:r w:rsidR="00982A23" w:rsidRPr="003458D4">
        <w:rPr>
          <w:noProof/>
        </w:rPr>
        <w:t>1</w:t>
      </w:r>
      <w:r w:rsidRPr="003458D4">
        <w:fldChar w:fldCharType="end"/>
      </w:r>
      <w:bookmarkEnd w:id="360"/>
      <w:r w:rsidRPr="003458D4">
        <w:t xml:space="preserve">: </w:t>
      </w:r>
      <w:r w:rsidR="003F7F7A" w:rsidRPr="003458D4">
        <w:t xml:space="preserve">Tab_eGKOPT_1 – </w:t>
      </w:r>
      <w:r w:rsidRPr="003458D4">
        <w:t xml:space="preserve">Zeichencode </w:t>
      </w:r>
      <w:r w:rsidR="0068748B" w:rsidRPr="003458D4">
        <w:fldChar w:fldCharType="begin"/>
      </w:r>
      <w:r w:rsidR="0068748B" w:rsidRPr="003458D4">
        <w:instrText xml:space="preserve"> REF ISO_8859_15 \h </w:instrText>
      </w:r>
      <w:r w:rsidR="00634FDF" w:rsidRPr="003458D4">
        <w:instrText xml:space="preserve"> \* MERGEFORMAT </w:instrText>
      </w:r>
      <w:r w:rsidR="0068748B" w:rsidRPr="003458D4">
        <w:fldChar w:fldCharType="separate"/>
      </w:r>
      <w:r w:rsidR="00982A23" w:rsidRPr="003458D4">
        <w:t>[ISO8859-15]</w:t>
      </w:r>
      <w:bookmarkEnd w:id="361"/>
      <w:r w:rsidR="0068748B" w:rsidRPr="003458D4">
        <w:fldChar w:fldCharType="end"/>
      </w:r>
    </w:p>
    <w:tbl>
      <w:tblPr>
        <w:tblW w:w="903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532"/>
        <w:gridCol w:w="532"/>
        <w:gridCol w:w="532"/>
        <w:gridCol w:w="531"/>
        <w:gridCol w:w="531"/>
        <w:gridCol w:w="531"/>
        <w:gridCol w:w="531"/>
        <w:gridCol w:w="531"/>
        <w:gridCol w:w="531"/>
        <w:gridCol w:w="531"/>
        <w:gridCol w:w="531"/>
        <w:gridCol w:w="531"/>
        <w:gridCol w:w="531"/>
        <w:gridCol w:w="531"/>
        <w:gridCol w:w="531"/>
        <w:gridCol w:w="531"/>
        <w:gridCol w:w="531"/>
      </w:tblGrid>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0C51E0" w:rsidP="00311625">
            <w:pPr>
              <w:pStyle w:val="gemTab9pt"/>
            </w:pPr>
            <w:r w:rsidRPr="003458D4">
              <w:t>Hex-Wert</w:t>
            </w:r>
          </w:p>
        </w:tc>
        <w:tc>
          <w:tcPr>
            <w:tcW w:w="532" w:type="dxa"/>
            <w:shd w:val="clear" w:color="auto" w:fill="auto"/>
            <w:vAlign w:val="center"/>
          </w:tcPr>
          <w:p w:rsidR="0098496E" w:rsidRPr="003458D4" w:rsidRDefault="0098496E" w:rsidP="00311625">
            <w:pPr>
              <w:pStyle w:val="gemTab9pt"/>
            </w:pPr>
            <w:r w:rsidRPr="003458D4">
              <w:t>..0</w:t>
            </w:r>
          </w:p>
        </w:tc>
        <w:tc>
          <w:tcPr>
            <w:tcW w:w="532" w:type="dxa"/>
            <w:shd w:val="clear" w:color="auto" w:fill="auto"/>
            <w:vAlign w:val="center"/>
          </w:tcPr>
          <w:p w:rsidR="0098496E" w:rsidRPr="003458D4" w:rsidRDefault="0098496E" w:rsidP="00311625">
            <w:pPr>
              <w:pStyle w:val="gemTab9pt"/>
            </w:pPr>
            <w:r w:rsidRPr="003458D4">
              <w:t>..1</w:t>
            </w:r>
          </w:p>
        </w:tc>
        <w:tc>
          <w:tcPr>
            <w:tcW w:w="531" w:type="dxa"/>
            <w:shd w:val="clear" w:color="auto" w:fill="auto"/>
            <w:vAlign w:val="center"/>
          </w:tcPr>
          <w:p w:rsidR="0098496E" w:rsidRPr="003458D4" w:rsidRDefault="0098496E" w:rsidP="00311625">
            <w:pPr>
              <w:pStyle w:val="gemTab9pt"/>
            </w:pPr>
            <w:r w:rsidRPr="003458D4">
              <w:t>..2</w:t>
            </w:r>
          </w:p>
        </w:tc>
        <w:tc>
          <w:tcPr>
            <w:tcW w:w="531" w:type="dxa"/>
            <w:shd w:val="clear" w:color="auto" w:fill="auto"/>
            <w:vAlign w:val="center"/>
          </w:tcPr>
          <w:p w:rsidR="0098496E" w:rsidRPr="003458D4" w:rsidRDefault="0098496E" w:rsidP="00311625">
            <w:pPr>
              <w:pStyle w:val="gemTab9pt"/>
            </w:pPr>
            <w:r w:rsidRPr="003458D4">
              <w:t>..3</w:t>
            </w:r>
          </w:p>
        </w:tc>
        <w:tc>
          <w:tcPr>
            <w:tcW w:w="531" w:type="dxa"/>
            <w:shd w:val="clear" w:color="auto" w:fill="auto"/>
            <w:vAlign w:val="center"/>
          </w:tcPr>
          <w:p w:rsidR="0098496E" w:rsidRPr="003458D4" w:rsidRDefault="0098496E" w:rsidP="00311625">
            <w:pPr>
              <w:pStyle w:val="gemTab9pt"/>
            </w:pPr>
            <w:r w:rsidRPr="003458D4">
              <w:t>..4</w:t>
            </w:r>
          </w:p>
        </w:tc>
        <w:tc>
          <w:tcPr>
            <w:tcW w:w="531" w:type="dxa"/>
            <w:shd w:val="clear" w:color="auto" w:fill="auto"/>
            <w:vAlign w:val="center"/>
          </w:tcPr>
          <w:p w:rsidR="0098496E" w:rsidRPr="003458D4" w:rsidRDefault="0098496E" w:rsidP="00311625">
            <w:pPr>
              <w:pStyle w:val="gemTab9pt"/>
            </w:pPr>
            <w:r w:rsidRPr="003458D4">
              <w:t>..5</w:t>
            </w:r>
          </w:p>
        </w:tc>
        <w:tc>
          <w:tcPr>
            <w:tcW w:w="531" w:type="dxa"/>
            <w:shd w:val="clear" w:color="auto" w:fill="auto"/>
            <w:vAlign w:val="center"/>
          </w:tcPr>
          <w:p w:rsidR="0098496E" w:rsidRPr="003458D4" w:rsidRDefault="0098496E" w:rsidP="00311625">
            <w:pPr>
              <w:pStyle w:val="gemTab9pt"/>
            </w:pPr>
            <w:r w:rsidRPr="003458D4">
              <w:t>..6</w:t>
            </w:r>
          </w:p>
        </w:tc>
        <w:tc>
          <w:tcPr>
            <w:tcW w:w="531" w:type="dxa"/>
            <w:shd w:val="clear" w:color="auto" w:fill="auto"/>
            <w:vAlign w:val="center"/>
          </w:tcPr>
          <w:p w:rsidR="0098496E" w:rsidRPr="003458D4" w:rsidRDefault="0098496E" w:rsidP="00311625">
            <w:pPr>
              <w:pStyle w:val="gemTab9pt"/>
            </w:pPr>
            <w:r w:rsidRPr="003458D4">
              <w:t>..7</w:t>
            </w:r>
          </w:p>
        </w:tc>
        <w:tc>
          <w:tcPr>
            <w:tcW w:w="531" w:type="dxa"/>
            <w:shd w:val="clear" w:color="auto" w:fill="auto"/>
            <w:vAlign w:val="center"/>
          </w:tcPr>
          <w:p w:rsidR="0098496E" w:rsidRPr="003458D4" w:rsidRDefault="0098496E" w:rsidP="00311625">
            <w:pPr>
              <w:pStyle w:val="gemTab9pt"/>
            </w:pPr>
            <w:r w:rsidRPr="003458D4">
              <w:t>..8</w:t>
            </w:r>
          </w:p>
        </w:tc>
        <w:tc>
          <w:tcPr>
            <w:tcW w:w="531" w:type="dxa"/>
            <w:shd w:val="clear" w:color="auto" w:fill="auto"/>
            <w:vAlign w:val="center"/>
          </w:tcPr>
          <w:p w:rsidR="0098496E" w:rsidRPr="003458D4" w:rsidRDefault="0098496E" w:rsidP="00311625">
            <w:pPr>
              <w:pStyle w:val="gemTab9pt"/>
            </w:pPr>
            <w:r w:rsidRPr="003458D4">
              <w:t>..9</w:t>
            </w:r>
          </w:p>
        </w:tc>
        <w:tc>
          <w:tcPr>
            <w:tcW w:w="531" w:type="dxa"/>
            <w:shd w:val="clear" w:color="auto" w:fill="auto"/>
            <w:vAlign w:val="center"/>
          </w:tcPr>
          <w:p w:rsidR="0098496E" w:rsidRPr="003458D4" w:rsidRDefault="0098496E" w:rsidP="00311625">
            <w:pPr>
              <w:pStyle w:val="gemTab9pt"/>
            </w:pPr>
            <w:r w:rsidRPr="003458D4">
              <w:t>..A</w:t>
            </w:r>
          </w:p>
        </w:tc>
        <w:tc>
          <w:tcPr>
            <w:tcW w:w="531" w:type="dxa"/>
            <w:shd w:val="clear" w:color="auto" w:fill="auto"/>
            <w:vAlign w:val="center"/>
          </w:tcPr>
          <w:p w:rsidR="0098496E" w:rsidRPr="003458D4" w:rsidRDefault="0098496E" w:rsidP="00311625">
            <w:pPr>
              <w:pStyle w:val="gemTab9pt"/>
            </w:pPr>
            <w:r w:rsidRPr="003458D4">
              <w:t>..B</w:t>
            </w:r>
          </w:p>
        </w:tc>
        <w:tc>
          <w:tcPr>
            <w:tcW w:w="531" w:type="dxa"/>
            <w:shd w:val="clear" w:color="auto" w:fill="auto"/>
            <w:vAlign w:val="center"/>
          </w:tcPr>
          <w:p w:rsidR="0098496E" w:rsidRPr="003458D4" w:rsidRDefault="0098496E" w:rsidP="00311625">
            <w:pPr>
              <w:pStyle w:val="gemTab9pt"/>
            </w:pPr>
            <w:r w:rsidRPr="003458D4">
              <w:t>..C</w:t>
            </w:r>
          </w:p>
        </w:tc>
        <w:tc>
          <w:tcPr>
            <w:tcW w:w="531" w:type="dxa"/>
            <w:shd w:val="clear" w:color="auto" w:fill="auto"/>
            <w:vAlign w:val="center"/>
          </w:tcPr>
          <w:p w:rsidR="0098496E" w:rsidRPr="003458D4" w:rsidRDefault="0098496E" w:rsidP="00311625">
            <w:pPr>
              <w:pStyle w:val="gemTab9pt"/>
            </w:pPr>
            <w:r w:rsidRPr="003458D4">
              <w:t>..D</w:t>
            </w:r>
          </w:p>
        </w:tc>
        <w:tc>
          <w:tcPr>
            <w:tcW w:w="531" w:type="dxa"/>
            <w:shd w:val="clear" w:color="auto" w:fill="auto"/>
            <w:vAlign w:val="center"/>
          </w:tcPr>
          <w:p w:rsidR="0098496E" w:rsidRPr="003458D4" w:rsidRDefault="0098496E" w:rsidP="00311625">
            <w:pPr>
              <w:pStyle w:val="gemTab9pt"/>
            </w:pPr>
            <w:r w:rsidRPr="003458D4">
              <w:t>..E</w:t>
            </w:r>
          </w:p>
        </w:tc>
        <w:tc>
          <w:tcPr>
            <w:tcW w:w="531" w:type="dxa"/>
            <w:shd w:val="clear" w:color="auto" w:fill="auto"/>
            <w:vAlign w:val="center"/>
          </w:tcPr>
          <w:p w:rsidR="0098496E" w:rsidRPr="003458D4" w:rsidRDefault="0098496E" w:rsidP="00311625">
            <w:pPr>
              <w:pStyle w:val="gemTab9pt"/>
            </w:pPr>
            <w:r w:rsidRPr="003458D4">
              <w:t>..F</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pPr>
            <w:r w:rsidRPr="003458D4">
              <w:t>0..</w:t>
            </w:r>
          </w:p>
        </w:tc>
        <w:tc>
          <w:tcPr>
            <w:tcW w:w="532"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2"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1"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1..</w:t>
            </w:r>
          </w:p>
        </w:tc>
        <w:tc>
          <w:tcPr>
            <w:tcW w:w="532" w:type="dxa"/>
            <w:shd w:val="clear" w:color="auto" w:fill="auto"/>
            <w:vAlign w:val="center"/>
          </w:tcPr>
          <w:p w:rsidR="0098496E" w:rsidRPr="003458D4" w:rsidRDefault="00185A79" w:rsidP="00311625">
            <w:pPr>
              <w:pStyle w:val="gemTab9pt"/>
            </w:pPr>
            <w:r w:rsidRPr="003458D4">
              <w:t>„</w:t>
            </w:r>
            <w:r w:rsidR="0098496E" w:rsidRPr="003458D4">
              <w:t>res</w:t>
            </w:r>
            <w:r w:rsidRPr="003458D4">
              <w:t>“</w:t>
            </w:r>
          </w:p>
        </w:tc>
        <w:tc>
          <w:tcPr>
            <w:tcW w:w="532"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2..</w:t>
            </w:r>
          </w:p>
        </w:tc>
        <w:tc>
          <w:tcPr>
            <w:tcW w:w="532" w:type="dxa"/>
            <w:shd w:val="clear" w:color="auto" w:fill="auto"/>
            <w:vAlign w:val="center"/>
          </w:tcPr>
          <w:p w:rsidR="0098496E" w:rsidRPr="003458D4" w:rsidRDefault="0098496E" w:rsidP="00311625">
            <w:pPr>
              <w:pStyle w:val="gemTab9pt"/>
              <w:rPr>
                <w:lang w:val="fr-FR"/>
              </w:rPr>
            </w:pPr>
            <w:r w:rsidRPr="003458D4">
              <w:t>SP</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&amp;</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3..</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0</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1</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2</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3</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4</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5</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6</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7</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8</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9</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&lt;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&gt;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4..</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A</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B</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C</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D</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E</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F</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G</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H</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I</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J</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K</w:t>
            </w:r>
          </w:p>
        </w:tc>
        <w:tc>
          <w:tcPr>
            <w:tcW w:w="531" w:type="dxa"/>
            <w:shd w:val="clear" w:color="auto" w:fill="auto"/>
            <w:vAlign w:val="center"/>
          </w:tcPr>
          <w:p w:rsidR="0098496E" w:rsidRPr="003458D4" w:rsidRDefault="0098496E" w:rsidP="00311625">
            <w:pPr>
              <w:pStyle w:val="gemTab9pt"/>
            </w:pPr>
            <w:r w:rsidRPr="003458D4">
              <w:t>L</w:t>
            </w:r>
          </w:p>
        </w:tc>
        <w:tc>
          <w:tcPr>
            <w:tcW w:w="531" w:type="dxa"/>
            <w:shd w:val="clear" w:color="auto" w:fill="auto"/>
            <w:vAlign w:val="center"/>
          </w:tcPr>
          <w:p w:rsidR="0098496E" w:rsidRPr="003458D4" w:rsidRDefault="0098496E" w:rsidP="00311625">
            <w:pPr>
              <w:pStyle w:val="gemTab9pt"/>
            </w:pPr>
            <w:r w:rsidRPr="003458D4">
              <w:t>M</w:t>
            </w:r>
          </w:p>
        </w:tc>
        <w:tc>
          <w:tcPr>
            <w:tcW w:w="531" w:type="dxa"/>
            <w:shd w:val="clear" w:color="auto" w:fill="auto"/>
            <w:vAlign w:val="center"/>
          </w:tcPr>
          <w:p w:rsidR="0098496E" w:rsidRPr="003458D4" w:rsidRDefault="0098496E" w:rsidP="00311625">
            <w:pPr>
              <w:pStyle w:val="gemTab9pt"/>
            </w:pPr>
            <w:r w:rsidRPr="003458D4">
              <w:t>N</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O</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5..</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P</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Q</w:t>
            </w:r>
          </w:p>
        </w:tc>
        <w:tc>
          <w:tcPr>
            <w:tcW w:w="531" w:type="dxa"/>
            <w:shd w:val="clear" w:color="auto" w:fill="auto"/>
            <w:vAlign w:val="center"/>
          </w:tcPr>
          <w:p w:rsidR="0098496E" w:rsidRPr="003458D4" w:rsidRDefault="0098496E" w:rsidP="00311625">
            <w:pPr>
              <w:pStyle w:val="gemTab9pt"/>
              <w:rPr>
                <w:lang w:val="it-IT"/>
              </w:rPr>
            </w:pPr>
            <w:r w:rsidRPr="003458D4">
              <w:rPr>
                <w:lang w:val="it-IT"/>
              </w:rPr>
              <w:t>R</w:t>
            </w:r>
          </w:p>
        </w:tc>
        <w:tc>
          <w:tcPr>
            <w:tcW w:w="531" w:type="dxa"/>
            <w:shd w:val="clear" w:color="auto" w:fill="auto"/>
            <w:vAlign w:val="center"/>
          </w:tcPr>
          <w:p w:rsidR="0098496E" w:rsidRPr="003458D4" w:rsidRDefault="0098496E" w:rsidP="00311625">
            <w:pPr>
              <w:pStyle w:val="gemTab9pt"/>
              <w:rPr>
                <w:lang w:val="it-IT"/>
              </w:rPr>
            </w:pPr>
            <w:r w:rsidRPr="003458D4">
              <w:rPr>
                <w:lang w:val="it-IT"/>
              </w:rPr>
              <w:t>S</w:t>
            </w:r>
          </w:p>
        </w:tc>
        <w:tc>
          <w:tcPr>
            <w:tcW w:w="531" w:type="dxa"/>
            <w:shd w:val="clear" w:color="auto" w:fill="auto"/>
            <w:vAlign w:val="center"/>
          </w:tcPr>
          <w:p w:rsidR="0098496E" w:rsidRPr="003458D4" w:rsidRDefault="0098496E" w:rsidP="00311625">
            <w:pPr>
              <w:pStyle w:val="gemTab9pt"/>
              <w:rPr>
                <w:lang w:val="it-IT"/>
              </w:rPr>
            </w:pPr>
            <w:r w:rsidRPr="003458D4">
              <w:rPr>
                <w:lang w:val="it-IT"/>
              </w:rPr>
              <w:t>T</w:t>
            </w:r>
          </w:p>
        </w:tc>
        <w:tc>
          <w:tcPr>
            <w:tcW w:w="531" w:type="dxa"/>
            <w:shd w:val="clear" w:color="auto" w:fill="auto"/>
            <w:vAlign w:val="center"/>
          </w:tcPr>
          <w:p w:rsidR="0098496E" w:rsidRPr="003458D4" w:rsidRDefault="0098496E" w:rsidP="00311625">
            <w:pPr>
              <w:pStyle w:val="gemTab9pt"/>
              <w:rPr>
                <w:lang w:val="it-IT"/>
              </w:rPr>
            </w:pPr>
            <w:r w:rsidRPr="003458D4">
              <w:rPr>
                <w:lang w:val="it-IT"/>
              </w:rPr>
              <w:t>U</w:t>
            </w:r>
          </w:p>
        </w:tc>
        <w:tc>
          <w:tcPr>
            <w:tcW w:w="531" w:type="dxa"/>
            <w:shd w:val="clear" w:color="auto" w:fill="auto"/>
            <w:vAlign w:val="center"/>
          </w:tcPr>
          <w:p w:rsidR="0098496E" w:rsidRPr="003458D4" w:rsidRDefault="0098496E" w:rsidP="00311625">
            <w:pPr>
              <w:pStyle w:val="gemTab9pt"/>
              <w:rPr>
                <w:lang w:val="it-IT"/>
              </w:rPr>
            </w:pPr>
            <w:r w:rsidRPr="003458D4">
              <w:rPr>
                <w:lang w:val="it-IT"/>
              </w:rPr>
              <w:t>V</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X</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Y</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Z</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_</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6..</w:t>
            </w:r>
          </w:p>
        </w:tc>
        <w:tc>
          <w:tcPr>
            <w:tcW w:w="532" w:type="dxa"/>
            <w:shd w:val="clear" w:color="auto" w:fill="auto"/>
            <w:vAlign w:val="center"/>
          </w:tcPr>
          <w:p w:rsidR="0098496E" w:rsidRPr="003458D4" w:rsidRDefault="0098496E" w:rsidP="00311625">
            <w:pPr>
              <w:pStyle w:val="gemTab9pt"/>
            </w:pPr>
            <w:r w:rsidRPr="003458D4">
              <w:t>`</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a</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b</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c</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d</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e</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f</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g</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h</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i</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j</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k</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l</w:t>
            </w:r>
          </w:p>
        </w:tc>
        <w:tc>
          <w:tcPr>
            <w:tcW w:w="531" w:type="dxa"/>
            <w:shd w:val="clear" w:color="auto" w:fill="auto"/>
            <w:vAlign w:val="center"/>
          </w:tcPr>
          <w:p w:rsidR="0098496E" w:rsidRPr="003458D4" w:rsidRDefault="0098496E" w:rsidP="00311625">
            <w:pPr>
              <w:pStyle w:val="gemTab9pt"/>
            </w:pPr>
            <w:r w:rsidRPr="003458D4">
              <w:t>m</w:t>
            </w:r>
          </w:p>
        </w:tc>
        <w:tc>
          <w:tcPr>
            <w:tcW w:w="531" w:type="dxa"/>
            <w:shd w:val="clear" w:color="auto" w:fill="auto"/>
            <w:vAlign w:val="center"/>
          </w:tcPr>
          <w:p w:rsidR="0098496E" w:rsidRPr="003458D4" w:rsidRDefault="0098496E" w:rsidP="00311625">
            <w:pPr>
              <w:pStyle w:val="gemTab9pt"/>
            </w:pPr>
            <w:r w:rsidRPr="003458D4">
              <w:t>n</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o</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7..</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p</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q</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r</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s</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t</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u</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v</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w</w:t>
            </w:r>
          </w:p>
        </w:tc>
        <w:tc>
          <w:tcPr>
            <w:tcW w:w="531" w:type="dxa"/>
            <w:shd w:val="clear" w:color="auto" w:fill="auto"/>
            <w:vAlign w:val="center"/>
          </w:tcPr>
          <w:p w:rsidR="0098496E" w:rsidRPr="003458D4" w:rsidRDefault="0098496E" w:rsidP="00311625">
            <w:pPr>
              <w:pStyle w:val="gemTab9pt"/>
              <w:rPr>
                <w:lang w:val="en-GB"/>
              </w:rPr>
            </w:pPr>
            <w:r w:rsidRPr="003458D4">
              <w:rPr>
                <w:lang w:val="en-GB"/>
              </w:rPr>
              <w:t>x</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y</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z</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8..</w:t>
            </w:r>
          </w:p>
        </w:tc>
        <w:tc>
          <w:tcPr>
            <w:tcW w:w="532"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2"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en-GB"/>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en-GB"/>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en-GB"/>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en-GB"/>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9..</w:t>
            </w:r>
          </w:p>
        </w:tc>
        <w:tc>
          <w:tcPr>
            <w:tcW w:w="532"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2"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it-IT"/>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it-IT"/>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it-IT"/>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it-IT"/>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it-IT"/>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1"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A..</w:t>
            </w:r>
          </w:p>
        </w:tc>
        <w:tc>
          <w:tcPr>
            <w:tcW w:w="532" w:type="dxa"/>
            <w:shd w:val="clear" w:color="auto" w:fill="auto"/>
            <w:vAlign w:val="center"/>
          </w:tcPr>
          <w:p w:rsidR="0098496E" w:rsidRPr="003458D4" w:rsidRDefault="00185A79" w:rsidP="00311625">
            <w:pPr>
              <w:pStyle w:val="gemTab9pt"/>
              <w:rPr>
                <w:lang w:val="fr-FR"/>
              </w:rPr>
            </w:pPr>
            <w:r w:rsidRPr="003458D4">
              <w:rPr>
                <w:lang w:val="fr-FR"/>
              </w:rPr>
              <w:t>« </w:t>
            </w:r>
            <w:r w:rsidR="0098496E" w:rsidRPr="003458D4">
              <w:rPr>
                <w:lang w:val="fr-FR"/>
              </w:rPr>
              <w:t>res</w:t>
            </w:r>
            <w:r w:rsidRPr="003458D4">
              <w:rPr>
                <w:lang w:val="fr-FR"/>
              </w:rPr>
              <w:t> »</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pPr>
            <w:r w:rsidRPr="003458D4">
              <w:t>¢</w:t>
            </w:r>
          </w:p>
        </w:tc>
        <w:tc>
          <w:tcPr>
            <w:tcW w:w="531" w:type="dxa"/>
            <w:shd w:val="clear" w:color="auto" w:fill="auto"/>
            <w:vAlign w:val="center"/>
          </w:tcPr>
          <w:p w:rsidR="0098496E" w:rsidRPr="003458D4" w:rsidRDefault="0098496E" w:rsidP="00311625">
            <w:pPr>
              <w:pStyle w:val="gemTab9pt"/>
            </w:pPr>
            <w:r w:rsidRPr="003458D4">
              <w:t>£</w:t>
            </w:r>
          </w:p>
        </w:tc>
        <w:tc>
          <w:tcPr>
            <w:tcW w:w="531" w:type="dxa"/>
            <w:shd w:val="clear" w:color="auto" w:fill="auto"/>
            <w:vAlign w:val="center"/>
          </w:tcPr>
          <w:p w:rsidR="0098496E" w:rsidRPr="003458D4" w:rsidRDefault="0098496E" w:rsidP="00311625">
            <w:pPr>
              <w:pStyle w:val="gemTab9pt"/>
            </w:pPr>
            <w:r w:rsidRPr="003458D4">
              <w:t>€</w:t>
            </w:r>
          </w:p>
        </w:tc>
        <w:tc>
          <w:tcPr>
            <w:tcW w:w="531" w:type="dxa"/>
            <w:shd w:val="clear" w:color="auto" w:fill="auto"/>
            <w:vAlign w:val="center"/>
          </w:tcPr>
          <w:p w:rsidR="0098496E" w:rsidRPr="003458D4" w:rsidRDefault="0098496E" w:rsidP="00311625">
            <w:pPr>
              <w:pStyle w:val="gemTab9pt"/>
            </w:pPr>
            <w:r w:rsidRPr="003458D4">
              <w:t>¥</w:t>
            </w:r>
          </w:p>
        </w:tc>
        <w:tc>
          <w:tcPr>
            <w:tcW w:w="531" w:type="dxa"/>
            <w:shd w:val="clear" w:color="auto" w:fill="auto"/>
            <w:vAlign w:val="center"/>
          </w:tcPr>
          <w:p w:rsidR="0098496E" w:rsidRPr="003458D4" w:rsidRDefault="0098496E" w:rsidP="00311625">
            <w:pPr>
              <w:pStyle w:val="gemTab9pt"/>
            </w:pPr>
            <w:r w:rsidRPr="003458D4">
              <w:t>Š</w:t>
            </w:r>
          </w:p>
        </w:tc>
        <w:tc>
          <w:tcPr>
            <w:tcW w:w="531" w:type="dxa"/>
            <w:shd w:val="clear" w:color="auto" w:fill="auto"/>
            <w:vAlign w:val="center"/>
          </w:tcPr>
          <w:p w:rsidR="0098496E" w:rsidRPr="003458D4" w:rsidRDefault="0098496E" w:rsidP="00311625">
            <w:pPr>
              <w:pStyle w:val="gemTab9pt"/>
            </w:pPr>
            <w:r w:rsidRPr="003458D4">
              <w:t>§</w:t>
            </w:r>
          </w:p>
        </w:tc>
        <w:tc>
          <w:tcPr>
            <w:tcW w:w="531" w:type="dxa"/>
            <w:shd w:val="clear" w:color="auto" w:fill="auto"/>
            <w:vAlign w:val="center"/>
          </w:tcPr>
          <w:p w:rsidR="0098496E" w:rsidRPr="003458D4" w:rsidRDefault="0098496E" w:rsidP="00311625">
            <w:pPr>
              <w:pStyle w:val="gemTab9pt"/>
              <w:rPr>
                <w:lang w:val="fr-FR"/>
              </w:rPr>
            </w:pPr>
            <w:r w:rsidRPr="003458D4">
              <w:t>š</w:t>
            </w:r>
          </w:p>
        </w:tc>
        <w:tc>
          <w:tcPr>
            <w:tcW w:w="531" w:type="dxa"/>
            <w:shd w:val="clear" w:color="auto" w:fill="auto"/>
            <w:vAlign w:val="center"/>
          </w:tcPr>
          <w:p w:rsidR="0098496E" w:rsidRPr="003458D4" w:rsidRDefault="0098496E" w:rsidP="00311625">
            <w:pPr>
              <w:pStyle w:val="gemTab9pt"/>
              <w:rPr>
                <w:vertAlign w:val="superscript"/>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vertAlign w:val="superscript"/>
                <w:lang w:val="fr-FR"/>
              </w:rPr>
              <w:t>a</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SHY</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B..</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vertAlign w:val="superscript"/>
                <w:lang w:val="fr-FR"/>
              </w:rPr>
            </w:pPr>
            <w:r w:rsidRPr="003458D4">
              <w:rPr>
                <w:vertAlign w:val="superscript"/>
                <w:lang w:val="fr-FR"/>
              </w:rPr>
              <w:t>2</w:t>
            </w:r>
          </w:p>
        </w:tc>
        <w:tc>
          <w:tcPr>
            <w:tcW w:w="531" w:type="dxa"/>
            <w:shd w:val="clear" w:color="auto" w:fill="auto"/>
            <w:vAlign w:val="center"/>
          </w:tcPr>
          <w:p w:rsidR="0098496E" w:rsidRPr="003458D4" w:rsidRDefault="0098496E" w:rsidP="00311625">
            <w:pPr>
              <w:pStyle w:val="gemTab9pt"/>
              <w:rPr>
                <w:vertAlign w:val="superscript"/>
                <w:lang w:val="fr-FR"/>
              </w:rPr>
            </w:pPr>
            <w:r w:rsidRPr="003458D4">
              <w:rPr>
                <w:vertAlign w:val="superscript"/>
                <w:lang w:val="fr-FR"/>
              </w:rPr>
              <w:t>3</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Ž</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µ</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ž</w:t>
            </w:r>
          </w:p>
        </w:tc>
        <w:tc>
          <w:tcPr>
            <w:tcW w:w="531" w:type="dxa"/>
            <w:shd w:val="clear" w:color="auto" w:fill="auto"/>
            <w:vAlign w:val="center"/>
          </w:tcPr>
          <w:p w:rsidR="0098496E" w:rsidRPr="003458D4" w:rsidRDefault="0098496E" w:rsidP="00311625">
            <w:pPr>
              <w:pStyle w:val="gemTab9pt"/>
              <w:rPr>
                <w:vertAlign w:val="superscript"/>
                <w:lang w:val="fr-FR"/>
              </w:rPr>
            </w:pPr>
            <w:r w:rsidRPr="003458D4">
              <w:rPr>
                <w:vertAlign w:val="superscript"/>
                <w:lang w:val="fr-FR"/>
              </w:rPr>
              <w:t>1</w:t>
            </w:r>
          </w:p>
        </w:tc>
        <w:tc>
          <w:tcPr>
            <w:tcW w:w="531" w:type="dxa"/>
            <w:shd w:val="clear" w:color="auto" w:fill="auto"/>
            <w:vAlign w:val="center"/>
          </w:tcPr>
          <w:p w:rsidR="0098496E" w:rsidRPr="003458D4" w:rsidRDefault="0098496E" w:rsidP="00311625">
            <w:pPr>
              <w:pStyle w:val="gemTab9pt"/>
              <w:rPr>
                <w:vertAlign w:val="superscript"/>
                <w:lang w:val="fr-FR"/>
              </w:rPr>
            </w:pPr>
            <w:r w:rsidRPr="003458D4">
              <w:rPr>
                <w:vertAlign w:val="superscript"/>
                <w:lang w:val="fr-FR"/>
              </w:rPr>
              <w:t>0</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Œ</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œ</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Ÿ</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C..</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À</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Á</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Â</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Ã</w:t>
            </w:r>
          </w:p>
        </w:tc>
        <w:tc>
          <w:tcPr>
            <w:tcW w:w="531" w:type="dxa"/>
            <w:shd w:val="clear" w:color="auto" w:fill="auto"/>
            <w:vAlign w:val="center"/>
          </w:tcPr>
          <w:p w:rsidR="0098496E" w:rsidRPr="003458D4" w:rsidRDefault="0098496E" w:rsidP="00311625">
            <w:pPr>
              <w:pStyle w:val="gemTab9pt"/>
            </w:pPr>
            <w:r w:rsidRPr="003458D4">
              <w:t>Ä</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Å</w:t>
            </w:r>
          </w:p>
        </w:tc>
        <w:tc>
          <w:tcPr>
            <w:tcW w:w="531" w:type="dxa"/>
            <w:shd w:val="clear" w:color="auto" w:fill="auto"/>
            <w:vAlign w:val="center"/>
          </w:tcPr>
          <w:p w:rsidR="0098496E" w:rsidRPr="003458D4" w:rsidRDefault="0098496E" w:rsidP="00311625">
            <w:pPr>
              <w:pStyle w:val="gemTab9pt"/>
            </w:pPr>
            <w:r w:rsidRPr="003458D4">
              <w:t>Æ</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Ç</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È</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É</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Ê</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Ë</w:t>
            </w:r>
          </w:p>
        </w:tc>
        <w:tc>
          <w:tcPr>
            <w:tcW w:w="531" w:type="dxa"/>
            <w:shd w:val="clear" w:color="auto" w:fill="auto"/>
            <w:vAlign w:val="center"/>
          </w:tcPr>
          <w:p w:rsidR="0098496E" w:rsidRPr="003458D4" w:rsidRDefault="0098496E" w:rsidP="00311625">
            <w:pPr>
              <w:pStyle w:val="gemTab9pt"/>
            </w:pPr>
            <w:r w:rsidRPr="003458D4">
              <w:t>Ì</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Í</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Î</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Ï</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D..</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Ð</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Ñ</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Ò</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Ó</w:t>
            </w:r>
          </w:p>
        </w:tc>
        <w:tc>
          <w:tcPr>
            <w:tcW w:w="531" w:type="dxa"/>
            <w:shd w:val="clear" w:color="auto" w:fill="auto"/>
            <w:vAlign w:val="center"/>
          </w:tcPr>
          <w:p w:rsidR="0098496E" w:rsidRPr="003458D4" w:rsidRDefault="0098496E" w:rsidP="00311625">
            <w:pPr>
              <w:pStyle w:val="gemTab9pt"/>
            </w:pPr>
            <w:r w:rsidRPr="003458D4">
              <w:t>Ô</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Õ</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Ö</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Ø</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Ù</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Ú</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Û</w:t>
            </w:r>
          </w:p>
        </w:tc>
        <w:tc>
          <w:tcPr>
            <w:tcW w:w="531" w:type="dxa"/>
            <w:shd w:val="clear" w:color="auto" w:fill="auto"/>
            <w:vAlign w:val="center"/>
          </w:tcPr>
          <w:p w:rsidR="0098496E" w:rsidRPr="003458D4" w:rsidRDefault="0098496E" w:rsidP="00311625">
            <w:pPr>
              <w:pStyle w:val="gemTab9pt"/>
            </w:pPr>
            <w:r w:rsidRPr="003458D4">
              <w:t>Ü</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Ý</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Þ</w:t>
            </w:r>
          </w:p>
        </w:tc>
        <w:tc>
          <w:tcPr>
            <w:tcW w:w="531" w:type="dxa"/>
            <w:shd w:val="clear" w:color="auto" w:fill="auto"/>
            <w:vAlign w:val="center"/>
          </w:tcPr>
          <w:p w:rsidR="0098496E" w:rsidRPr="003458D4" w:rsidRDefault="0098496E" w:rsidP="00311625">
            <w:pPr>
              <w:pStyle w:val="gemTab9pt"/>
            </w:pPr>
            <w:r w:rsidRPr="003458D4">
              <w:t>ß</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E..</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à</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á</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â</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ã</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ä</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å</w:t>
            </w:r>
          </w:p>
        </w:tc>
        <w:tc>
          <w:tcPr>
            <w:tcW w:w="531" w:type="dxa"/>
            <w:shd w:val="clear" w:color="auto" w:fill="auto"/>
            <w:vAlign w:val="center"/>
          </w:tcPr>
          <w:p w:rsidR="0098496E" w:rsidRPr="003458D4" w:rsidRDefault="0098496E" w:rsidP="00311625">
            <w:pPr>
              <w:pStyle w:val="gemTab9pt"/>
              <w:rPr>
                <w:lang w:val="fr-FR"/>
              </w:rPr>
            </w:pPr>
            <w:r w:rsidRPr="003458D4">
              <w:t>æ</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ç</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è</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é</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ê</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ë</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ì</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í</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î</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ï</w:t>
            </w:r>
          </w:p>
        </w:tc>
      </w:tr>
      <w:tr w:rsidR="0098496E" w:rsidRPr="003458D4">
        <w:tblPrEx>
          <w:tblCellMar>
            <w:top w:w="0" w:type="dxa"/>
            <w:bottom w:w="0" w:type="dxa"/>
          </w:tblCellMar>
        </w:tblPrEx>
        <w:trPr>
          <w:trHeight w:val="404"/>
          <w:jc w:val="center"/>
        </w:trPr>
        <w:tc>
          <w:tcPr>
            <w:tcW w:w="532" w:type="dxa"/>
            <w:shd w:val="clear" w:color="auto" w:fill="auto"/>
            <w:vAlign w:val="center"/>
          </w:tcPr>
          <w:p w:rsidR="0098496E" w:rsidRPr="003458D4" w:rsidRDefault="0098496E" w:rsidP="00311625">
            <w:pPr>
              <w:pStyle w:val="gemTab9pt"/>
              <w:rPr>
                <w:lang w:val="fr-FR"/>
              </w:rPr>
            </w:pPr>
            <w:r w:rsidRPr="003458D4">
              <w:rPr>
                <w:lang w:val="fr-FR"/>
              </w:rPr>
              <w:t>F..</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ð</w:t>
            </w:r>
          </w:p>
        </w:tc>
        <w:tc>
          <w:tcPr>
            <w:tcW w:w="532" w:type="dxa"/>
            <w:shd w:val="clear" w:color="auto" w:fill="auto"/>
            <w:vAlign w:val="center"/>
          </w:tcPr>
          <w:p w:rsidR="0098496E" w:rsidRPr="003458D4" w:rsidRDefault="0098496E" w:rsidP="00311625">
            <w:pPr>
              <w:pStyle w:val="gemTab9pt"/>
              <w:rPr>
                <w:lang w:val="fr-FR"/>
              </w:rPr>
            </w:pPr>
            <w:r w:rsidRPr="003458D4">
              <w:rPr>
                <w:lang w:val="fr-FR"/>
              </w:rPr>
              <w:t>ñ</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ò</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ó</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ô</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õ</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ö</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ø</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ù</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ú</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û</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ü</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ý</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þ</w:t>
            </w:r>
          </w:p>
        </w:tc>
        <w:tc>
          <w:tcPr>
            <w:tcW w:w="531" w:type="dxa"/>
            <w:shd w:val="clear" w:color="auto" w:fill="auto"/>
            <w:vAlign w:val="center"/>
          </w:tcPr>
          <w:p w:rsidR="0098496E" w:rsidRPr="003458D4" w:rsidRDefault="0098496E" w:rsidP="00311625">
            <w:pPr>
              <w:pStyle w:val="gemTab9pt"/>
              <w:rPr>
                <w:lang w:val="fr-FR"/>
              </w:rPr>
            </w:pPr>
            <w:r w:rsidRPr="003458D4">
              <w:rPr>
                <w:lang w:val="fr-FR"/>
              </w:rPr>
              <w:t>ÿ</w:t>
            </w:r>
          </w:p>
        </w:tc>
      </w:tr>
    </w:tbl>
    <w:p w:rsidR="0098496E" w:rsidRPr="003458D4" w:rsidRDefault="0098496E" w:rsidP="00886A3A">
      <w:pPr>
        <w:pStyle w:val="gemStandard"/>
      </w:pPr>
      <w:r w:rsidRPr="003458D4">
        <w:t>Legende:</w:t>
      </w:r>
    </w:p>
    <w:p w:rsidR="0098496E" w:rsidRPr="003458D4" w:rsidRDefault="0098496E" w:rsidP="00886A3A">
      <w:pPr>
        <w:pStyle w:val="gemStandard"/>
      </w:pPr>
      <w:r w:rsidRPr="003458D4">
        <w:t>SP = Space (Leerzeichen)</w:t>
      </w:r>
    </w:p>
    <w:p w:rsidR="0098496E" w:rsidRPr="003458D4" w:rsidRDefault="0098496E" w:rsidP="00886A3A">
      <w:pPr>
        <w:pStyle w:val="gemStandard"/>
      </w:pPr>
      <w:r w:rsidRPr="003458D4">
        <w:t>“res” = reserviert, d. h. nicht zu benutzen</w:t>
      </w:r>
    </w:p>
    <w:p w:rsidR="00645474" w:rsidRDefault="00645474" w:rsidP="00645474">
      <w:pPr>
        <w:pStyle w:val="berschrift1"/>
        <w:sectPr w:rsidR="00645474" w:rsidSect="00C13E03">
          <w:pgSz w:w="11906" w:h="16838" w:code="9"/>
          <w:pgMar w:top="1916" w:right="1418" w:bottom="1134" w:left="1701" w:header="539" w:footer="437" w:gutter="0"/>
          <w:pgBorders w:offsetFrom="page">
            <w:right w:val="single" w:sz="48" w:space="24" w:color="FFCC99"/>
          </w:pgBorders>
          <w:cols w:space="708"/>
          <w:docGrid w:linePitch="360"/>
        </w:sectPr>
      </w:pPr>
      <w:bookmarkStart w:id="362" w:name="_Toc126455659"/>
      <w:bookmarkStart w:id="363" w:name="_Toc126575084"/>
      <w:bookmarkStart w:id="364" w:name="_Toc126575344"/>
      <w:bookmarkStart w:id="365" w:name="_Toc175538681"/>
      <w:bookmarkStart w:id="366" w:name="_Toc175543335"/>
      <w:bookmarkStart w:id="367" w:name="_Toc175547595"/>
    </w:p>
    <w:p w:rsidR="0098496E" w:rsidRPr="003458D4" w:rsidRDefault="0098496E" w:rsidP="00645474">
      <w:pPr>
        <w:pStyle w:val="berschrift1"/>
      </w:pPr>
      <w:bookmarkStart w:id="368" w:name="_Toc486248371"/>
      <w:r w:rsidRPr="003458D4">
        <w:lastRenderedPageBreak/>
        <w:t>Anhang A</w:t>
      </w:r>
      <w:bookmarkEnd w:id="362"/>
      <w:bookmarkEnd w:id="363"/>
      <w:bookmarkEnd w:id="364"/>
      <w:bookmarkEnd w:id="365"/>
      <w:bookmarkEnd w:id="366"/>
      <w:bookmarkEnd w:id="367"/>
      <w:r w:rsidR="00B70BFA" w:rsidRPr="003458D4">
        <w:t xml:space="preserve"> - Verzeichnisse</w:t>
      </w:r>
      <w:bookmarkEnd w:id="368"/>
    </w:p>
    <w:p w:rsidR="0098496E" w:rsidRPr="003458D4" w:rsidRDefault="0098496E" w:rsidP="00645474">
      <w:pPr>
        <w:pStyle w:val="berschrift2"/>
      </w:pPr>
      <w:bookmarkStart w:id="369" w:name="_Toc434807561"/>
      <w:bookmarkStart w:id="370" w:name="_Toc434987729"/>
      <w:bookmarkStart w:id="371" w:name="_Toc436799862"/>
      <w:bookmarkStart w:id="372" w:name="ANFANG_ABKZG"/>
      <w:bookmarkStart w:id="373" w:name="ENDE_KAP3"/>
      <w:bookmarkStart w:id="374" w:name="_Toc520260033"/>
      <w:bookmarkStart w:id="375" w:name="_Toc126455660"/>
      <w:bookmarkStart w:id="376" w:name="_Toc126575085"/>
      <w:bookmarkStart w:id="377" w:name="_Toc126575345"/>
      <w:bookmarkStart w:id="378" w:name="_Toc175538682"/>
      <w:bookmarkStart w:id="379" w:name="_Toc175543336"/>
      <w:bookmarkStart w:id="380" w:name="_Toc175547596"/>
      <w:bookmarkStart w:id="381" w:name="_Toc486248372"/>
      <w:bookmarkEnd w:id="372"/>
      <w:bookmarkEnd w:id="373"/>
      <w:r w:rsidRPr="003458D4">
        <w:t>A1 – Abkürzungen</w:t>
      </w:r>
      <w:bookmarkEnd w:id="369"/>
      <w:bookmarkEnd w:id="370"/>
      <w:bookmarkEnd w:id="371"/>
      <w:bookmarkEnd w:id="374"/>
      <w:bookmarkEnd w:id="375"/>
      <w:bookmarkEnd w:id="376"/>
      <w:bookmarkEnd w:id="377"/>
      <w:bookmarkEnd w:id="378"/>
      <w:bookmarkEnd w:id="379"/>
      <w:bookmarkEnd w:id="380"/>
      <w:bookmarkEnd w:id="3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7020"/>
      </w:tblGrid>
      <w:tr w:rsidR="0098496E" w:rsidRPr="003458D4" w:rsidTr="00B149AD">
        <w:tc>
          <w:tcPr>
            <w:tcW w:w="1800" w:type="dxa"/>
            <w:shd w:val="clear" w:color="auto" w:fill="E0E0E0"/>
          </w:tcPr>
          <w:p w:rsidR="0098496E" w:rsidRPr="003458D4" w:rsidRDefault="0098496E" w:rsidP="00886A3A">
            <w:pPr>
              <w:pStyle w:val="gemtab11ptAbstand"/>
              <w:rPr>
                <w:sz w:val="20"/>
              </w:rPr>
            </w:pPr>
            <w:bookmarkStart w:id="382" w:name="_Toc434807562"/>
            <w:bookmarkStart w:id="383" w:name="_Toc434987730"/>
            <w:bookmarkStart w:id="384" w:name="_Toc436799863"/>
            <w:bookmarkStart w:id="385" w:name="ANFANG_DEFS"/>
            <w:bookmarkStart w:id="386" w:name="ENDE_ABKZG"/>
            <w:bookmarkStart w:id="387" w:name="_Toc520260034"/>
            <w:bookmarkEnd w:id="385"/>
            <w:bookmarkEnd w:id="386"/>
            <w:r w:rsidRPr="003458D4">
              <w:rPr>
                <w:sz w:val="20"/>
              </w:rPr>
              <w:t>Kürzel</w:t>
            </w:r>
          </w:p>
        </w:tc>
        <w:tc>
          <w:tcPr>
            <w:tcW w:w="7020" w:type="dxa"/>
            <w:shd w:val="clear" w:color="auto" w:fill="E0E0E0"/>
          </w:tcPr>
          <w:p w:rsidR="0098496E" w:rsidRPr="003458D4" w:rsidRDefault="0098496E" w:rsidP="00886A3A">
            <w:pPr>
              <w:pStyle w:val="gemtab11ptAbstand"/>
              <w:rPr>
                <w:sz w:val="20"/>
              </w:rPr>
            </w:pPr>
            <w:r w:rsidRPr="003458D4">
              <w:rPr>
                <w:sz w:val="20"/>
              </w:rPr>
              <w:t>Erläuterung</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ABS</w:t>
            </w:r>
          </w:p>
        </w:tc>
        <w:tc>
          <w:tcPr>
            <w:tcW w:w="7020" w:type="dxa"/>
            <w:shd w:val="clear" w:color="auto" w:fill="auto"/>
          </w:tcPr>
          <w:p w:rsidR="0098496E" w:rsidRPr="003458D4" w:rsidRDefault="0098496E" w:rsidP="00886A3A">
            <w:pPr>
              <w:pStyle w:val="gemtab11ptAbstand"/>
              <w:rPr>
                <w:sz w:val="20"/>
              </w:rPr>
            </w:pPr>
            <w:r w:rsidRPr="003458D4">
              <w:rPr>
                <w:sz w:val="20"/>
              </w:rPr>
              <w:t>Acrylnitril/Butadien/Styrol</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BMG</w:t>
            </w:r>
          </w:p>
        </w:tc>
        <w:tc>
          <w:tcPr>
            <w:tcW w:w="7020" w:type="dxa"/>
            <w:shd w:val="clear" w:color="auto" w:fill="auto"/>
          </w:tcPr>
          <w:p w:rsidR="0098496E" w:rsidRPr="003458D4" w:rsidRDefault="0098496E" w:rsidP="00886A3A">
            <w:pPr>
              <w:pStyle w:val="gemtab11ptAbstand"/>
              <w:rPr>
                <w:sz w:val="20"/>
              </w:rPr>
            </w:pPr>
            <w:r w:rsidRPr="003458D4">
              <w:rPr>
                <w:sz w:val="20"/>
              </w:rPr>
              <w:t>Bundesministerium für Gesundheit</w:t>
            </w:r>
          </w:p>
        </w:tc>
      </w:tr>
      <w:tr w:rsidR="003F3176" w:rsidRPr="003458D4" w:rsidTr="00B149AD">
        <w:tc>
          <w:tcPr>
            <w:tcW w:w="1800" w:type="dxa"/>
            <w:shd w:val="clear" w:color="auto" w:fill="auto"/>
          </w:tcPr>
          <w:p w:rsidR="003F3176" w:rsidRPr="003458D4" w:rsidRDefault="003F3176" w:rsidP="00886A3A">
            <w:pPr>
              <w:pStyle w:val="gemtab11ptAbstand"/>
              <w:rPr>
                <w:sz w:val="20"/>
              </w:rPr>
            </w:pPr>
            <w:r w:rsidRPr="003458D4">
              <w:rPr>
                <w:sz w:val="20"/>
              </w:rPr>
              <w:t>CAN</w:t>
            </w:r>
          </w:p>
        </w:tc>
        <w:tc>
          <w:tcPr>
            <w:tcW w:w="7020" w:type="dxa"/>
            <w:shd w:val="clear" w:color="auto" w:fill="auto"/>
          </w:tcPr>
          <w:p w:rsidR="003F3176" w:rsidRPr="003458D4" w:rsidRDefault="003F3176" w:rsidP="00886A3A">
            <w:pPr>
              <w:pStyle w:val="gemtab11ptAbstand"/>
              <w:rPr>
                <w:sz w:val="20"/>
              </w:rPr>
            </w:pPr>
            <w:r w:rsidRPr="003458D4">
              <w:rPr>
                <w:sz w:val="20"/>
              </w:rPr>
              <w:t>Card Access Number</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CE</w:t>
            </w:r>
          </w:p>
        </w:tc>
        <w:tc>
          <w:tcPr>
            <w:tcW w:w="7020" w:type="dxa"/>
            <w:shd w:val="clear" w:color="auto" w:fill="auto"/>
          </w:tcPr>
          <w:p w:rsidR="0098496E" w:rsidRPr="003458D4" w:rsidRDefault="0098496E" w:rsidP="00886A3A">
            <w:pPr>
              <w:pStyle w:val="gemtab11ptAbstand"/>
              <w:rPr>
                <w:sz w:val="20"/>
              </w:rPr>
            </w:pPr>
            <w:r w:rsidRPr="003458D4">
              <w:rPr>
                <w:sz w:val="20"/>
              </w:rPr>
              <w:t>Communautés Européennes</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CMYK</w:t>
            </w:r>
          </w:p>
        </w:tc>
        <w:tc>
          <w:tcPr>
            <w:tcW w:w="7020" w:type="dxa"/>
            <w:shd w:val="clear" w:color="auto" w:fill="auto"/>
          </w:tcPr>
          <w:p w:rsidR="0098496E" w:rsidRPr="003458D4" w:rsidRDefault="0098496E" w:rsidP="00886A3A">
            <w:pPr>
              <w:pStyle w:val="gemtab11ptAbstand"/>
              <w:rPr>
                <w:sz w:val="20"/>
              </w:rPr>
            </w:pPr>
            <w:r w:rsidRPr="003458D4">
              <w:rPr>
                <w:sz w:val="20"/>
              </w:rPr>
              <w:t>System zur Definition einer Farbe; CMYK steht für Cyan (Türkis), Magenta (Fuchsinrot), Yellow (Gelb) und Key (Schlüsselfarbe)</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dpi</w:t>
            </w:r>
          </w:p>
        </w:tc>
        <w:tc>
          <w:tcPr>
            <w:tcW w:w="7020" w:type="dxa"/>
            <w:shd w:val="clear" w:color="auto" w:fill="auto"/>
          </w:tcPr>
          <w:p w:rsidR="0098496E" w:rsidRPr="003458D4" w:rsidRDefault="0098496E" w:rsidP="00886A3A">
            <w:pPr>
              <w:pStyle w:val="gemtab11ptAbstand"/>
              <w:rPr>
                <w:sz w:val="20"/>
              </w:rPr>
            </w:pPr>
            <w:r w:rsidRPr="003458D4">
              <w:rPr>
                <w:sz w:val="20"/>
              </w:rPr>
              <w:t>Dots per Inch (Punkte pro Zoll)</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DVPaßG</w:t>
            </w:r>
          </w:p>
        </w:tc>
        <w:tc>
          <w:tcPr>
            <w:tcW w:w="7020" w:type="dxa"/>
            <w:shd w:val="clear" w:color="auto" w:fill="auto"/>
          </w:tcPr>
          <w:p w:rsidR="0098496E" w:rsidRPr="003458D4" w:rsidRDefault="0098496E" w:rsidP="00886A3A">
            <w:pPr>
              <w:pStyle w:val="gemtab11ptAbstand"/>
              <w:rPr>
                <w:sz w:val="20"/>
              </w:rPr>
            </w:pPr>
            <w:r w:rsidRPr="003458D4">
              <w:rPr>
                <w:sz w:val="20"/>
              </w:rPr>
              <w:t>Durchführungsverordnung Passgesetz</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eGK</w:t>
            </w:r>
          </w:p>
        </w:tc>
        <w:tc>
          <w:tcPr>
            <w:tcW w:w="7020" w:type="dxa"/>
            <w:shd w:val="clear" w:color="auto" w:fill="auto"/>
          </w:tcPr>
          <w:p w:rsidR="0098496E" w:rsidRPr="003458D4" w:rsidRDefault="0098496E" w:rsidP="00886A3A">
            <w:pPr>
              <w:pStyle w:val="gemtab11ptAbstand"/>
              <w:rPr>
                <w:sz w:val="20"/>
              </w:rPr>
            </w:pPr>
            <w:r w:rsidRPr="003458D4">
              <w:rPr>
                <w:sz w:val="20"/>
              </w:rPr>
              <w:t>elektronische Gesundheitskarte</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EHIC</w:t>
            </w:r>
          </w:p>
        </w:tc>
        <w:tc>
          <w:tcPr>
            <w:tcW w:w="7020" w:type="dxa"/>
            <w:shd w:val="clear" w:color="auto" w:fill="auto"/>
          </w:tcPr>
          <w:p w:rsidR="0098496E" w:rsidRPr="003458D4" w:rsidRDefault="0098496E" w:rsidP="00886A3A">
            <w:pPr>
              <w:pStyle w:val="gemtab11ptAbstand"/>
              <w:rPr>
                <w:sz w:val="20"/>
              </w:rPr>
            </w:pPr>
            <w:r w:rsidRPr="003458D4">
              <w:rPr>
                <w:sz w:val="20"/>
              </w:rPr>
              <w:t>European Health Insurance Card</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EU</w:t>
            </w:r>
          </w:p>
        </w:tc>
        <w:tc>
          <w:tcPr>
            <w:tcW w:w="7020" w:type="dxa"/>
            <w:shd w:val="clear" w:color="auto" w:fill="auto"/>
          </w:tcPr>
          <w:p w:rsidR="0098496E" w:rsidRPr="003458D4" w:rsidRDefault="0098496E" w:rsidP="00886A3A">
            <w:pPr>
              <w:pStyle w:val="gemtab11ptAbstand"/>
              <w:rPr>
                <w:sz w:val="20"/>
              </w:rPr>
            </w:pPr>
            <w:r w:rsidRPr="003458D4">
              <w:rPr>
                <w:sz w:val="20"/>
              </w:rPr>
              <w:t>Europäische Union</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EWG</w:t>
            </w:r>
          </w:p>
        </w:tc>
        <w:tc>
          <w:tcPr>
            <w:tcW w:w="7020" w:type="dxa"/>
            <w:shd w:val="clear" w:color="auto" w:fill="auto"/>
          </w:tcPr>
          <w:p w:rsidR="0098496E" w:rsidRPr="003458D4" w:rsidRDefault="0098496E" w:rsidP="00886A3A">
            <w:pPr>
              <w:pStyle w:val="gemtab11ptAbstand"/>
              <w:rPr>
                <w:sz w:val="20"/>
              </w:rPr>
            </w:pPr>
            <w:r w:rsidRPr="003458D4">
              <w:rPr>
                <w:sz w:val="20"/>
              </w:rPr>
              <w:t>Europäische Wirtschafts-Gemeinschaft</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GKV</w:t>
            </w:r>
          </w:p>
        </w:tc>
        <w:tc>
          <w:tcPr>
            <w:tcW w:w="7020" w:type="dxa"/>
            <w:shd w:val="clear" w:color="auto" w:fill="auto"/>
          </w:tcPr>
          <w:p w:rsidR="0098496E" w:rsidRPr="003458D4" w:rsidRDefault="0098496E" w:rsidP="00886A3A">
            <w:pPr>
              <w:pStyle w:val="gemtab11ptAbstand"/>
              <w:rPr>
                <w:sz w:val="20"/>
              </w:rPr>
            </w:pPr>
            <w:r w:rsidRPr="003458D4">
              <w:rPr>
                <w:sz w:val="20"/>
              </w:rPr>
              <w:t>Gesetzliche Krankenversicherung</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gSP</w:t>
            </w:r>
          </w:p>
        </w:tc>
        <w:tc>
          <w:tcPr>
            <w:tcW w:w="7020" w:type="dxa"/>
            <w:shd w:val="clear" w:color="auto" w:fill="auto"/>
          </w:tcPr>
          <w:p w:rsidR="0098496E" w:rsidRPr="003458D4" w:rsidRDefault="006C662C" w:rsidP="00886A3A">
            <w:pPr>
              <w:pStyle w:val="gemtab11ptAbstand"/>
              <w:rPr>
                <w:sz w:val="20"/>
              </w:rPr>
            </w:pPr>
            <w:r w:rsidRPr="003458D4">
              <w:rPr>
                <w:i/>
                <w:sz w:val="20"/>
              </w:rPr>
              <w:t>gematik</w:t>
            </w:r>
            <w:r w:rsidRPr="003458D4">
              <w:rPr>
                <w:sz w:val="20"/>
              </w:rPr>
              <w:t>-Standardisierungsprozess</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ICCSN</w:t>
            </w:r>
          </w:p>
        </w:tc>
        <w:tc>
          <w:tcPr>
            <w:tcW w:w="7020" w:type="dxa"/>
            <w:shd w:val="clear" w:color="auto" w:fill="auto"/>
          </w:tcPr>
          <w:p w:rsidR="0098496E" w:rsidRPr="003458D4" w:rsidRDefault="0098496E" w:rsidP="00886A3A">
            <w:pPr>
              <w:pStyle w:val="gemtab11ptAbstand"/>
              <w:rPr>
                <w:sz w:val="20"/>
                <w:lang w:val="en-GB"/>
              </w:rPr>
            </w:pPr>
            <w:r w:rsidRPr="003458D4">
              <w:rPr>
                <w:sz w:val="20"/>
                <w:lang w:val="en-GB"/>
              </w:rPr>
              <w:t>Integrated Circuit Card Serial Number</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IK</w:t>
            </w:r>
          </w:p>
        </w:tc>
        <w:tc>
          <w:tcPr>
            <w:tcW w:w="7020" w:type="dxa"/>
            <w:shd w:val="clear" w:color="auto" w:fill="auto"/>
          </w:tcPr>
          <w:p w:rsidR="0098496E" w:rsidRPr="003458D4" w:rsidRDefault="0098496E" w:rsidP="00886A3A">
            <w:pPr>
              <w:pStyle w:val="gemtab11ptAbstand"/>
              <w:rPr>
                <w:sz w:val="20"/>
              </w:rPr>
            </w:pPr>
            <w:r w:rsidRPr="003458D4">
              <w:rPr>
                <w:sz w:val="20"/>
              </w:rPr>
              <w:t>Institutskennzeichen (Ordnungsbegriff für Teilnehmer am Telem</w:t>
            </w:r>
            <w:r w:rsidRPr="003458D4">
              <w:rPr>
                <w:sz w:val="20"/>
              </w:rPr>
              <w:t>a</w:t>
            </w:r>
            <w:r w:rsidRPr="003458D4">
              <w:rPr>
                <w:sz w:val="20"/>
              </w:rPr>
              <w:t>tikprozess)</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ISO</w:t>
            </w:r>
          </w:p>
        </w:tc>
        <w:tc>
          <w:tcPr>
            <w:tcW w:w="7020" w:type="dxa"/>
            <w:shd w:val="clear" w:color="auto" w:fill="auto"/>
          </w:tcPr>
          <w:p w:rsidR="0098496E" w:rsidRPr="003458D4" w:rsidRDefault="0098496E" w:rsidP="00886A3A">
            <w:pPr>
              <w:pStyle w:val="gemtab11ptAbstand"/>
              <w:rPr>
                <w:sz w:val="20"/>
              </w:rPr>
            </w:pPr>
            <w:r w:rsidRPr="003458D4">
              <w:rPr>
                <w:sz w:val="20"/>
              </w:rPr>
              <w:t>International Organization for Standardization</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PassG</w:t>
            </w:r>
          </w:p>
        </w:tc>
        <w:tc>
          <w:tcPr>
            <w:tcW w:w="7020" w:type="dxa"/>
            <w:shd w:val="clear" w:color="auto" w:fill="auto"/>
          </w:tcPr>
          <w:p w:rsidR="0098496E" w:rsidRPr="003458D4" w:rsidRDefault="0098496E" w:rsidP="00886A3A">
            <w:pPr>
              <w:pStyle w:val="gemtab11ptAbstand"/>
              <w:rPr>
                <w:sz w:val="20"/>
              </w:rPr>
            </w:pPr>
            <w:r w:rsidRPr="003458D4">
              <w:rPr>
                <w:sz w:val="20"/>
              </w:rPr>
              <w:t>Passgesetz</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PassV</w:t>
            </w:r>
          </w:p>
        </w:tc>
        <w:tc>
          <w:tcPr>
            <w:tcW w:w="7020" w:type="dxa"/>
            <w:shd w:val="clear" w:color="auto" w:fill="auto"/>
          </w:tcPr>
          <w:p w:rsidR="0098496E" w:rsidRPr="003458D4" w:rsidRDefault="0098496E" w:rsidP="00886A3A">
            <w:pPr>
              <w:pStyle w:val="gemtab11ptAbstand"/>
              <w:rPr>
                <w:sz w:val="20"/>
              </w:rPr>
            </w:pPr>
            <w:r w:rsidRPr="003458D4">
              <w:rPr>
                <w:sz w:val="20"/>
              </w:rPr>
              <w:t>Passverordnung</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PassVwV</w:t>
            </w:r>
          </w:p>
        </w:tc>
        <w:tc>
          <w:tcPr>
            <w:tcW w:w="7020" w:type="dxa"/>
            <w:shd w:val="clear" w:color="auto" w:fill="auto"/>
          </w:tcPr>
          <w:p w:rsidR="0098496E" w:rsidRPr="003458D4" w:rsidRDefault="0098496E" w:rsidP="00886A3A">
            <w:pPr>
              <w:pStyle w:val="gemtab11ptAbstand"/>
              <w:rPr>
                <w:sz w:val="20"/>
              </w:rPr>
            </w:pPr>
            <w:r w:rsidRPr="003458D4">
              <w:rPr>
                <w:sz w:val="20"/>
              </w:rPr>
              <w:t>Passverwaltungsvorschrift zur Durchführung des Passgese</w:t>
            </w:r>
            <w:r w:rsidRPr="003458D4">
              <w:rPr>
                <w:sz w:val="20"/>
              </w:rPr>
              <w:t>t</w:t>
            </w:r>
            <w:r w:rsidRPr="003458D4">
              <w:rPr>
                <w:sz w:val="20"/>
              </w:rPr>
              <w:t>zes</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PC</w:t>
            </w:r>
          </w:p>
        </w:tc>
        <w:tc>
          <w:tcPr>
            <w:tcW w:w="7020" w:type="dxa"/>
            <w:shd w:val="clear" w:color="auto" w:fill="auto"/>
          </w:tcPr>
          <w:p w:rsidR="0098496E" w:rsidRPr="003458D4" w:rsidRDefault="0098496E" w:rsidP="00886A3A">
            <w:pPr>
              <w:pStyle w:val="gemtab11ptAbstand"/>
              <w:rPr>
                <w:sz w:val="20"/>
              </w:rPr>
            </w:pPr>
            <w:r w:rsidRPr="003458D4">
              <w:rPr>
                <w:sz w:val="20"/>
              </w:rPr>
              <w:t>Polycarbonat</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PET</w:t>
            </w:r>
          </w:p>
        </w:tc>
        <w:tc>
          <w:tcPr>
            <w:tcW w:w="7020" w:type="dxa"/>
            <w:shd w:val="clear" w:color="auto" w:fill="auto"/>
          </w:tcPr>
          <w:p w:rsidR="0098496E" w:rsidRPr="003458D4" w:rsidRDefault="0098496E" w:rsidP="00886A3A">
            <w:pPr>
              <w:pStyle w:val="gemtab11ptAbstand"/>
              <w:rPr>
                <w:sz w:val="20"/>
              </w:rPr>
            </w:pPr>
            <w:r w:rsidRPr="003458D4">
              <w:rPr>
                <w:sz w:val="20"/>
              </w:rPr>
              <w:t>Polyethylenterephthalat</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pt</w:t>
            </w:r>
          </w:p>
        </w:tc>
        <w:tc>
          <w:tcPr>
            <w:tcW w:w="7020" w:type="dxa"/>
            <w:shd w:val="clear" w:color="auto" w:fill="auto"/>
          </w:tcPr>
          <w:p w:rsidR="0098496E" w:rsidRPr="003458D4" w:rsidRDefault="0098496E" w:rsidP="00886A3A">
            <w:pPr>
              <w:pStyle w:val="gemtab11ptAbstand"/>
              <w:rPr>
                <w:sz w:val="20"/>
              </w:rPr>
            </w:pPr>
            <w:r w:rsidRPr="003458D4">
              <w:rPr>
                <w:sz w:val="20"/>
              </w:rPr>
              <w:t>point (Maß für die Größe einer Schrift)</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PVC</w:t>
            </w:r>
          </w:p>
        </w:tc>
        <w:tc>
          <w:tcPr>
            <w:tcW w:w="7020" w:type="dxa"/>
            <w:shd w:val="clear" w:color="auto" w:fill="auto"/>
          </w:tcPr>
          <w:p w:rsidR="0098496E" w:rsidRPr="003458D4" w:rsidRDefault="0098496E" w:rsidP="00886A3A">
            <w:pPr>
              <w:pStyle w:val="gemtab11ptAbstand"/>
              <w:rPr>
                <w:sz w:val="20"/>
              </w:rPr>
            </w:pPr>
            <w:r w:rsidRPr="003458D4">
              <w:rPr>
                <w:sz w:val="20"/>
              </w:rPr>
              <w:t>Polyvinylchlorid</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SGB</w:t>
            </w:r>
          </w:p>
        </w:tc>
        <w:tc>
          <w:tcPr>
            <w:tcW w:w="7020" w:type="dxa"/>
            <w:shd w:val="clear" w:color="auto" w:fill="auto"/>
          </w:tcPr>
          <w:p w:rsidR="0098496E" w:rsidRPr="003458D4" w:rsidRDefault="0098496E" w:rsidP="00886A3A">
            <w:pPr>
              <w:pStyle w:val="gemtab11ptAbstand"/>
              <w:rPr>
                <w:sz w:val="20"/>
              </w:rPr>
            </w:pPr>
            <w:r w:rsidRPr="003458D4">
              <w:rPr>
                <w:sz w:val="20"/>
              </w:rPr>
              <w:t>Sozialgesetzbuch</w:t>
            </w:r>
          </w:p>
        </w:tc>
      </w:tr>
      <w:tr w:rsidR="0098496E" w:rsidRPr="003458D4" w:rsidTr="00B149AD">
        <w:tc>
          <w:tcPr>
            <w:tcW w:w="1800" w:type="dxa"/>
            <w:shd w:val="clear" w:color="auto" w:fill="auto"/>
          </w:tcPr>
          <w:p w:rsidR="0098496E" w:rsidRPr="003458D4" w:rsidRDefault="0098496E" w:rsidP="00886A3A">
            <w:pPr>
              <w:pStyle w:val="gemtab11ptAbstand"/>
              <w:rPr>
                <w:sz w:val="20"/>
              </w:rPr>
            </w:pPr>
            <w:r w:rsidRPr="003458D4">
              <w:rPr>
                <w:sz w:val="20"/>
              </w:rPr>
              <w:t>VdAK/AEV</w:t>
            </w:r>
          </w:p>
        </w:tc>
        <w:tc>
          <w:tcPr>
            <w:tcW w:w="7020" w:type="dxa"/>
            <w:shd w:val="clear" w:color="auto" w:fill="auto"/>
          </w:tcPr>
          <w:p w:rsidR="0098496E" w:rsidRPr="003458D4" w:rsidRDefault="0098496E" w:rsidP="00886A3A">
            <w:pPr>
              <w:pStyle w:val="gemtab11ptAbstand"/>
              <w:rPr>
                <w:sz w:val="20"/>
              </w:rPr>
            </w:pPr>
            <w:r w:rsidRPr="003458D4">
              <w:rPr>
                <w:sz w:val="20"/>
              </w:rPr>
              <w:t>Verband der Angestellten-Krankenkassen e.V./Arbeiter-Ersatzkassen-Verband e.V.</w:t>
            </w:r>
          </w:p>
        </w:tc>
      </w:tr>
    </w:tbl>
    <w:p w:rsidR="0098496E" w:rsidRPr="003458D4" w:rsidRDefault="0098496E" w:rsidP="00645474">
      <w:pPr>
        <w:pStyle w:val="berschrift2"/>
      </w:pPr>
      <w:bookmarkStart w:id="388" w:name="_Toc126455661"/>
      <w:bookmarkStart w:id="389" w:name="_Toc126575086"/>
      <w:bookmarkStart w:id="390" w:name="_Toc126575346"/>
      <w:bookmarkStart w:id="391" w:name="_Toc175538683"/>
      <w:bookmarkStart w:id="392" w:name="_Toc175543337"/>
      <w:bookmarkStart w:id="393" w:name="_Toc175547597"/>
      <w:bookmarkStart w:id="394" w:name="_Toc486248373"/>
      <w:r w:rsidRPr="003458D4">
        <w:lastRenderedPageBreak/>
        <w:t xml:space="preserve">A2 – </w:t>
      </w:r>
      <w:bookmarkEnd w:id="382"/>
      <w:bookmarkEnd w:id="383"/>
      <w:bookmarkEnd w:id="384"/>
      <w:bookmarkEnd w:id="387"/>
      <w:r w:rsidRPr="003458D4">
        <w:t>Glossar</w:t>
      </w:r>
      <w:bookmarkEnd w:id="388"/>
      <w:bookmarkEnd w:id="389"/>
      <w:bookmarkEnd w:id="390"/>
      <w:bookmarkEnd w:id="391"/>
      <w:bookmarkEnd w:id="392"/>
      <w:bookmarkEnd w:id="393"/>
      <w:bookmarkEnd w:id="394"/>
    </w:p>
    <w:p w:rsidR="0098496E" w:rsidRPr="003458D4" w:rsidRDefault="0098496E" w:rsidP="00886A3A">
      <w:pPr>
        <w:pStyle w:val="gemStandard"/>
      </w:pPr>
      <w:r w:rsidRPr="003458D4">
        <w:t xml:space="preserve">Das </w:t>
      </w:r>
      <w:r w:rsidR="00794D98" w:rsidRPr="003458D4">
        <w:t>G</w:t>
      </w:r>
      <w:r w:rsidRPr="003458D4">
        <w:t>lossar</w:t>
      </w:r>
      <w:r w:rsidR="00794D98" w:rsidRPr="003458D4">
        <w:t xml:space="preserve"> der Telematikinfrastruktur</w:t>
      </w:r>
      <w:r w:rsidRPr="003458D4">
        <w:t xml:space="preserve"> wird als eigenständiges Dokument</w:t>
      </w:r>
      <w:r w:rsidR="00572FAB" w:rsidRPr="003458D4">
        <w:t xml:space="preserve">, vgl. </w:t>
      </w:r>
      <w:r w:rsidR="0087789C" w:rsidRPr="003458D4">
        <w:fldChar w:fldCharType="begin"/>
      </w:r>
      <w:r w:rsidR="0087789C" w:rsidRPr="003458D4">
        <w:instrText xml:space="preserve"> REF qgemGlossar \h </w:instrText>
      </w:r>
      <w:r w:rsidR="0087789C" w:rsidRPr="003458D4">
        <w:instrText xml:space="preserve"> \* MERGEFORMAT </w:instrText>
      </w:r>
      <w:r w:rsidR="0087789C" w:rsidRPr="003458D4">
        <w:fldChar w:fldCharType="separate"/>
      </w:r>
      <w:r w:rsidR="00982A23" w:rsidRPr="003458D4">
        <w:t>[ge</w:t>
      </w:r>
      <w:r w:rsidR="00982A23" w:rsidRPr="003458D4">
        <w:t>m</w:t>
      </w:r>
      <w:r w:rsidR="00982A23" w:rsidRPr="003458D4">
        <w:t>Glossar]</w:t>
      </w:r>
      <w:r w:rsidR="0087789C" w:rsidRPr="003458D4">
        <w:fldChar w:fldCharType="end"/>
      </w:r>
      <w:r w:rsidR="00572FAB" w:rsidRPr="003458D4">
        <w:t xml:space="preserve">, </w:t>
      </w:r>
      <w:r w:rsidRPr="003458D4">
        <w:t>zur Verfügung g</w:t>
      </w:r>
      <w:r w:rsidRPr="003458D4">
        <w:t>e</w:t>
      </w:r>
      <w:r w:rsidRPr="003458D4">
        <w:t>stellt.</w:t>
      </w:r>
    </w:p>
    <w:p w:rsidR="0098496E" w:rsidRPr="003458D4" w:rsidRDefault="0098496E" w:rsidP="00645474">
      <w:pPr>
        <w:pStyle w:val="berschrift2"/>
      </w:pPr>
      <w:bookmarkStart w:id="395" w:name="_Toc520260035"/>
      <w:bookmarkStart w:id="396" w:name="ANFANG_ABBTABS"/>
      <w:bookmarkStart w:id="397" w:name="ENDE_DEFS"/>
      <w:bookmarkStart w:id="398" w:name="_Toc126455662"/>
      <w:bookmarkStart w:id="399" w:name="_Toc126575087"/>
      <w:bookmarkStart w:id="400" w:name="_Toc126575347"/>
      <w:bookmarkStart w:id="401" w:name="_Toc175538684"/>
      <w:bookmarkStart w:id="402" w:name="_Toc175543338"/>
      <w:bookmarkStart w:id="403" w:name="_Toc175547598"/>
      <w:bookmarkStart w:id="404" w:name="_Toc486248374"/>
      <w:bookmarkEnd w:id="396"/>
      <w:bookmarkEnd w:id="397"/>
      <w:r w:rsidRPr="003458D4">
        <w:t>A3 – Abbildungsverzeichnis</w:t>
      </w:r>
      <w:bookmarkEnd w:id="398"/>
      <w:bookmarkEnd w:id="399"/>
      <w:bookmarkEnd w:id="400"/>
      <w:bookmarkEnd w:id="401"/>
      <w:bookmarkEnd w:id="402"/>
      <w:bookmarkEnd w:id="403"/>
      <w:bookmarkEnd w:id="404"/>
    </w:p>
    <w:bookmarkStart w:id="405" w:name="_Toc126455663"/>
    <w:bookmarkStart w:id="406" w:name="_Toc126575088"/>
    <w:bookmarkStart w:id="407" w:name="_Toc126575348"/>
    <w:bookmarkStart w:id="408" w:name="_Toc175538685"/>
    <w:bookmarkStart w:id="409" w:name="_Toc175543339"/>
    <w:bookmarkStart w:id="410" w:name="_Toc175547599"/>
    <w:p w:rsidR="003458D4" w:rsidRPr="00F46DA1" w:rsidRDefault="00753B6F">
      <w:pPr>
        <w:pStyle w:val="Abbildungsverzeichnis"/>
        <w:tabs>
          <w:tab w:val="right" w:leader="dot" w:pos="8777"/>
        </w:tabs>
        <w:rPr>
          <w:rFonts w:ascii="Calibri" w:hAnsi="Calibri" w:cs="Times New Roman"/>
          <w:b w:val="0"/>
          <w:bCs w:val="0"/>
          <w:noProof/>
          <w:sz w:val="22"/>
        </w:rPr>
      </w:pPr>
      <w:r w:rsidRPr="003458D4">
        <w:rPr>
          <w:bCs w:val="0"/>
          <w:iCs/>
        </w:rPr>
        <w:fldChar w:fldCharType="begin"/>
      </w:r>
      <w:r w:rsidRPr="003458D4">
        <w:rPr>
          <w:bCs w:val="0"/>
          <w:iCs/>
        </w:rPr>
        <w:instrText xml:space="preserve"> TOC \h \z \c "Abbildung" </w:instrText>
      </w:r>
      <w:r w:rsidRPr="003458D4">
        <w:rPr>
          <w:bCs w:val="0"/>
          <w:iCs/>
        </w:rPr>
        <w:fldChar w:fldCharType="separate"/>
      </w:r>
      <w:hyperlink w:anchor="_Toc480790784" w:history="1">
        <w:r w:rsidR="003458D4" w:rsidRPr="00372EB2">
          <w:rPr>
            <w:rStyle w:val="Hyperlink"/>
            <w:noProof/>
          </w:rPr>
          <w:t>Abbildung 1: Abb_eGKOPT_1 – Abmessungen der eGK und Lage der Kontakte gemäß [ISO7810], Maße in mm</w:t>
        </w:r>
        <w:r w:rsidR="003458D4">
          <w:rPr>
            <w:noProof/>
            <w:webHidden/>
          </w:rPr>
          <w:tab/>
        </w:r>
        <w:r w:rsidR="003458D4">
          <w:rPr>
            <w:noProof/>
            <w:webHidden/>
          </w:rPr>
          <w:fldChar w:fldCharType="begin"/>
        </w:r>
        <w:r w:rsidR="003458D4">
          <w:rPr>
            <w:noProof/>
            <w:webHidden/>
          </w:rPr>
          <w:instrText xml:space="preserve"> PAGEREF _Toc480790784 \h </w:instrText>
        </w:r>
        <w:r w:rsidR="003458D4">
          <w:rPr>
            <w:noProof/>
            <w:webHidden/>
          </w:rPr>
        </w:r>
        <w:r w:rsidR="003458D4">
          <w:rPr>
            <w:noProof/>
            <w:webHidden/>
          </w:rPr>
          <w:fldChar w:fldCharType="separate"/>
        </w:r>
        <w:r w:rsidR="003458D4">
          <w:rPr>
            <w:noProof/>
            <w:webHidden/>
          </w:rPr>
          <w:t>7</w:t>
        </w:r>
        <w:r w:rsidR="003458D4">
          <w:rPr>
            <w:noProof/>
            <w:webHidden/>
          </w:rPr>
          <w:fldChar w:fldCharType="end"/>
        </w:r>
      </w:hyperlink>
    </w:p>
    <w:p w:rsidR="003458D4" w:rsidRPr="00F46DA1" w:rsidRDefault="003458D4">
      <w:pPr>
        <w:pStyle w:val="Abbildungsverzeichnis"/>
        <w:tabs>
          <w:tab w:val="right" w:leader="dot" w:pos="8777"/>
        </w:tabs>
        <w:rPr>
          <w:rFonts w:ascii="Calibri" w:hAnsi="Calibri" w:cs="Times New Roman"/>
          <w:b w:val="0"/>
          <w:bCs w:val="0"/>
          <w:noProof/>
          <w:sz w:val="22"/>
        </w:rPr>
      </w:pPr>
      <w:hyperlink w:anchor="_Toc480790785" w:history="1">
        <w:r w:rsidRPr="00372EB2">
          <w:rPr>
            <w:rStyle w:val="Hyperlink"/>
            <w:noProof/>
          </w:rPr>
          <w:t>Abbildung 2: Abb_eGKOPT_2 – Felder der Kartenvorderseite mit Bemaßung, Maße in mm</w:t>
        </w:r>
        <w:r>
          <w:rPr>
            <w:noProof/>
            <w:webHidden/>
          </w:rPr>
          <w:tab/>
        </w:r>
        <w:r>
          <w:rPr>
            <w:noProof/>
            <w:webHidden/>
          </w:rPr>
          <w:fldChar w:fldCharType="begin"/>
        </w:r>
        <w:r>
          <w:rPr>
            <w:noProof/>
            <w:webHidden/>
          </w:rPr>
          <w:instrText xml:space="preserve"> PAGEREF _Toc480790785 \h </w:instrText>
        </w:r>
        <w:r>
          <w:rPr>
            <w:noProof/>
            <w:webHidden/>
          </w:rPr>
        </w:r>
        <w:r>
          <w:rPr>
            <w:noProof/>
            <w:webHidden/>
          </w:rPr>
          <w:fldChar w:fldCharType="separate"/>
        </w:r>
        <w:r>
          <w:rPr>
            <w:noProof/>
            <w:webHidden/>
          </w:rPr>
          <w:t>9</w:t>
        </w:r>
        <w:r>
          <w:rPr>
            <w:noProof/>
            <w:webHidden/>
          </w:rPr>
          <w:fldChar w:fldCharType="end"/>
        </w:r>
      </w:hyperlink>
    </w:p>
    <w:p w:rsidR="003458D4" w:rsidRPr="00F46DA1" w:rsidRDefault="003458D4">
      <w:pPr>
        <w:pStyle w:val="Abbildungsverzeichnis"/>
        <w:tabs>
          <w:tab w:val="right" w:leader="dot" w:pos="8777"/>
        </w:tabs>
        <w:rPr>
          <w:rFonts w:ascii="Calibri" w:hAnsi="Calibri" w:cs="Times New Roman"/>
          <w:b w:val="0"/>
          <w:bCs w:val="0"/>
          <w:noProof/>
          <w:sz w:val="22"/>
        </w:rPr>
      </w:pPr>
      <w:hyperlink w:anchor="_Toc480790786" w:history="1">
        <w:r w:rsidRPr="00372EB2">
          <w:rPr>
            <w:rStyle w:val="Hyperlink"/>
            <w:noProof/>
          </w:rPr>
          <w:t>Abbildung 3: Abb_eGKOPT_3 – Unveränderbare Elemente der Kartenvorderseite  mit Bemaßung, Maße in mm</w:t>
        </w:r>
        <w:r>
          <w:rPr>
            <w:noProof/>
            <w:webHidden/>
          </w:rPr>
          <w:tab/>
        </w:r>
        <w:r>
          <w:rPr>
            <w:noProof/>
            <w:webHidden/>
          </w:rPr>
          <w:fldChar w:fldCharType="begin"/>
        </w:r>
        <w:r>
          <w:rPr>
            <w:noProof/>
            <w:webHidden/>
          </w:rPr>
          <w:instrText xml:space="preserve"> PAGEREF _Toc480790786 \h </w:instrText>
        </w:r>
        <w:r>
          <w:rPr>
            <w:noProof/>
            <w:webHidden/>
          </w:rPr>
        </w:r>
        <w:r>
          <w:rPr>
            <w:noProof/>
            <w:webHidden/>
          </w:rPr>
          <w:fldChar w:fldCharType="separate"/>
        </w:r>
        <w:r>
          <w:rPr>
            <w:noProof/>
            <w:webHidden/>
          </w:rPr>
          <w:t>10</w:t>
        </w:r>
        <w:r>
          <w:rPr>
            <w:noProof/>
            <w:webHidden/>
          </w:rPr>
          <w:fldChar w:fldCharType="end"/>
        </w:r>
      </w:hyperlink>
    </w:p>
    <w:p w:rsidR="003458D4" w:rsidRPr="00F46DA1" w:rsidRDefault="003458D4">
      <w:pPr>
        <w:pStyle w:val="Abbildungsverzeichnis"/>
        <w:tabs>
          <w:tab w:val="right" w:leader="dot" w:pos="8777"/>
        </w:tabs>
        <w:rPr>
          <w:rFonts w:ascii="Calibri" w:hAnsi="Calibri" w:cs="Times New Roman"/>
          <w:b w:val="0"/>
          <w:bCs w:val="0"/>
          <w:noProof/>
          <w:sz w:val="22"/>
        </w:rPr>
      </w:pPr>
      <w:hyperlink w:anchor="_Toc480790787" w:history="1">
        <w:r w:rsidRPr="00372EB2">
          <w:rPr>
            <w:rStyle w:val="Hyperlink"/>
            <w:noProof/>
          </w:rPr>
          <w:t>Abbildung 4: Abb_eGKOPT_5 – Beispiel für Kartenvorderseite mit Personalisierung und CAN (die CAN ist nur bei Nutzung der kontaktlosen Schnittstelle verpflichtend) und Bemaßung, Maße in mm</w:t>
        </w:r>
        <w:r>
          <w:rPr>
            <w:noProof/>
            <w:webHidden/>
          </w:rPr>
          <w:tab/>
        </w:r>
        <w:r>
          <w:rPr>
            <w:noProof/>
            <w:webHidden/>
          </w:rPr>
          <w:fldChar w:fldCharType="begin"/>
        </w:r>
        <w:r>
          <w:rPr>
            <w:noProof/>
            <w:webHidden/>
          </w:rPr>
          <w:instrText xml:space="preserve"> PAGEREF _Toc480790787 \h </w:instrText>
        </w:r>
        <w:r>
          <w:rPr>
            <w:noProof/>
            <w:webHidden/>
          </w:rPr>
        </w:r>
        <w:r>
          <w:rPr>
            <w:noProof/>
            <w:webHidden/>
          </w:rPr>
          <w:fldChar w:fldCharType="separate"/>
        </w:r>
        <w:r>
          <w:rPr>
            <w:noProof/>
            <w:webHidden/>
          </w:rPr>
          <w:t>14</w:t>
        </w:r>
        <w:r>
          <w:rPr>
            <w:noProof/>
            <w:webHidden/>
          </w:rPr>
          <w:fldChar w:fldCharType="end"/>
        </w:r>
      </w:hyperlink>
    </w:p>
    <w:p w:rsidR="003458D4" w:rsidRPr="00F46DA1" w:rsidRDefault="003458D4">
      <w:pPr>
        <w:pStyle w:val="Abbildungsverzeichnis"/>
        <w:tabs>
          <w:tab w:val="right" w:leader="dot" w:pos="8777"/>
        </w:tabs>
        <w:rPr>
          <w:rFonts w:ascii="Calibri" w:hAnsi="Calibri" w:cs="Times New Roman"/>
          <w:b w:val="0"/>
          <w:bCs w:val="0"/>
          <w:noProof/>
          <w:sz w:val="22"/>
        </w:rPr>
      </w:pPr>
      <w:hyperlink w:anchor="_Toc480790788" w:history="1">
        <w:r w:rsidRPr="00372EB2">
          <w:rPr>
            <w:rStyle w:val="Hyperlink"/>
            <w:noProof/>
          </w:rPr>
          <w:t>Abbildung 5: Abb_eGKOPT_6 – Beispiel für Kartenvorderseite mit Personalisierung, CAN (nur bei Nutzung der kontaktlosen Schnittstelle verpflichtend), Folgekartenkennzeichnung (optional) und Bemaßung, Maße in mm</w:t>
        </w:r>
        <w:r>
          <w:rPr>
            <w:noProof/>
            <w:webHidden/>
          </w:rPr>
          <w:tab/>
        </w:r>
        <w:r>
          <w:rPr>
            <w:noProof/>
            <w:webHidden/>
          </w:rPr>
          <w:fldChar w:fldCharType="begin"/>
        </w:r>
        <w:r>
          <w:rPr>
            <w:noProof/>
            <w:webHidden/>
          </w:rPr>
          <w:instrText xml:space="preserve"> PAGEREF _Toc480790788 \h </w:instrText>
        </w:r>
        <w:r>
          <w:rPr>
            <w:noProof/>
            <w:webHidden/>
          </w:rPr>
        </w:r>
        <w:r>
          <w:rPr>
            <w:noProof/>
            <w:webHidden/>
          </w:rPr>
          <w:fldChar w:fldCharType="separate"/>
        </w:r>
        <w:r>
          <w:rPr>
            <w:noProof/>
            <w:webHidden/>
          </w:rPr>
          <w:t>15</w:t>
        </w:r>
        <w:r>
          <w:rPr>
            <w:noProof/>
            <w:webHidden/>
          </w:rPr>
          <w:fldChar w:fldCharType="end"/>
        </w:r>
      </w:hyperlink>
    </w:p>
    <w:p w:rsidR="003458D4" w:rsidRPr="00F46DA1" w:rsidRDefault="003458D4">
      <w:pPr>
        <w:pStyle w:val="Abbildungsverzeichnis"/>
        <w:tabs>
          <w:tab w:val="right" w:leader="dot" w:pos="8777"/>
        </w:tabs>
        <w:rPr>
          <w:rFonts w:ascii="Calibri" w:hAnsi="Calibri" w:cs="Times New Roman"/>
          <w:b w:val="0"/>
          <w:bCs w:val="0"/>
          <w:noProof/>
          <w:sz w:val="22"/>
        </w:rPr>
      </w:pPr>
      <w:hyperlink w:anchor="_Toc480790789" w:history="1">
        <w:r w:rsidRPr="00372EB2">
          <w:rPr>
            <w:rStyle w:val="Hyperlink"/>
            <w:noProof/>
          </w:rPr>
          <w:t>Abbildung 6: Abb_eGKOPT_7: Braille-Kennzeichnung mit Bemaßung auf Punktmitte,  Maße in mm, (rechte untere Ecke der eGK)</w:t>
        </w:r>
        <w:r>
          <w:rPr>
            <w:noProof/>
            <w:webHidden/>
          </w:rPr>
          <w:tab/>
        </w:r>
        <w:r>
          <w:rPr>
            <w:noProof/>
            <w:webHidden/>
          </w:rPr>
          <w:fldChar w:fldCharType="begin"/>
        </w:r>
        <w:r>
          <w:rPr>
            <w:noProof/>
            <w:webHidden/>
          </w:rPr>
          <w:instrText xml:space="preserve"> PAGEREF _Toc480790789 \h </w:instrText>
        </w:r>
        <w:r>
          <w:rPr>
            <w:noProof/>
            <w:webHidden/>
          </w:rPr>
        </w:r>
        <w:r>
          <w:rPr>
            <w:noProof/>
            <w:webHidden/>
          </w:rPr>
          <w:fldChar w:fldCharType="separate"/>
        </w:r>
        <w:r>
          <w:rPr>
            <w:noProof/>
            <w:webHidden/>
          </w:rPr>
          <w:t>20</w:t>
        </w:r>
        <w:r>
          <w:rPr>
            <w:noProof/>
            <w:webHidden/>
          </w:rPr>
          <w:fldChar w:fldCharType="end"/>
        </w:r>
      </w:hyperlink>
    </w:p>
    <w:p w:rsidR="003458D4" w:rsidRPr="00F46DA1" w:rsidRDefault="003458D4">
      <w:pPr>
        <w:pStyle w:val="Abbildungsverzeichnis"/>
        <w:tabs>
          <w:tab w:val="right" w:leader="dot" w:pos="8777"/>
        </w:tabs>
        <w:rPr>
          <w:rFonts w:ascii="Calibri" w:hAnsi="Calibri" w:cs="Times New Roman"/>
          <w:b w:val="0"/>
          <w:bCs w:val="0"/>
          <w:noProof/>
          <w:sz w:val="22"/>
        </w:rPr>
      </w:pPr>
      <w:hyperlink w:anchor="_Toc480790790" w:history="1">
        <w:r w:rsidRPr="00372EB2">
          <w:rPr>
            <w:rStyle w:val="Hyperlink"/>
            <w:noProof/>
          </w:rPr>
          <w:t>Abbildung 7: Abb_eGKOPT_8 – Nationales Feld der Kartenrückseite  gemäß EU-Vorgabe (Musterkarte)</w:t>
        </w:r>
        <w:r>
          <w:rPr>
            <w:noProof/>
            <w:webHidden/>
          </w:rPr>
          <w:tab/>
        </w:r>
        <w:r>
          <w:rPr>
            <w:noProof/>
            <w:webHidden/>
          </w:rPr>
          <w:fldChar w:fldCharType="begin"/>
        </w:r>
        <w:r>
          <w:rPr>
            <w:noProof/>
            <w:webHidden/>
          </w:rPr>
          <w:instrText xml:space="preserve"> PAGEREF _Toc480790790 \h </w:instrText>
        </w:r>
        <w:r>
          <w:rPr>
            <w:noProof/>
            <w:webHidden/>
          </w:rPr>
        </w:r>
        <w:r>
          <w:rPr>
            <w:noProof/>
            <w:webHidden/>
          </w:rPr>
          <w:fldChar w:fldCharType="separate"/>
        </w:r>
        <w:r>
          <w:rPr>
            <w:noProof/>
            <w:webHidden/>
          </w:rPr>
          <w:t>22</w:t>
        </w:r>
        <w:r>
          <w:rPr>
            <w:noProof/>
            <w:webHidden/>
          </w:rPr>
          <w:fldChar w:fldCharType="end"/>
        </w:r>
      </w:hyperlink>
    </w:p>
    <w:p w:rsidR="0098496E" w:rsidRPr="003458D4" w:rsidRDefault="00753B6F" w:rsidP="00645474">
      <w:pPr>
        <w:pStyle w:val="berschrift2"/>
      </w:pPr>
      <w:r w:rsidRPr="003458D4">
        <w:rPr>
          <w:bCs/>
          <w:iCs/>
          <w:sz w:val="20"/>
          <w:szCs w:val="22"/>
        </w:rPr>
        <w:fldChar w:fldCharType="end"/>
      </w:r>
      <w:bookmarkStart w:id="411" w:name="_Toc486248375"/>
      <w:r w:rsidR="0098496E" w:rsidRPr="003458D4">
        <w:t>A4 – Tabellen</w:t>
      </w:r>
      <w:bookmarkEnd w:id="395"/>
      <w:r w:rsidR="0098496E" w:rsidRPr="003458D4">
        <w:t>verzeichnis</w:t>
      </w:r>
      <w:bookmarkEnd w:id="405"/>
      <w:bookmarkEnd w:id="406"/>
      <w:bookmarkEnd w:id="407"/>
      <w:bookmarkEnd w:id="408"/>
      <w:bookmarkEnd w:id="409"/>
      <w:bookmarkEnd w:id="410"/>
      <w:bookmarkEnd w:id="411"/>
    </w:p>
    <w:bookmarkStart w:id="412" w:name="ANFANG_REFDOKS"/>
    <w:bookmarkStart w:id="413" w:name="ENDE_ABBTABS"/>
    <w:bookmarkStart w:id="414" w:name="_Toc520260036"/>
    <w:bookmarkStart w:id="415" w:name="_Toc126455664"/>
    <w:bookmarkEnd w:id="412"/>
    <w:bookmarkEnd w:id="413"/>
    <w:p w:rsidR="003458D4" w:rsidRPr="00F46DA1" w:rsidRDefault="0098496E">
      <w:pPr>
        <w:pStyle w:val="Abbildungsverzeichnis"/>
        <w:tabs>
          <w:tab w:val="right" w:leader="dot" w:pos="8777"/>
        </w:tabs>
        <w:rPr>
          <w:rFonts w:ascii="Calibri" w:hAnsi="Calibri" w:cs="Times New Roman"/>
          <w:b w:val="0"/>
          <w:bCs w:val="0"/>
          <w:noProof/>
          <w:sz w:val="22"/>
        </w:rPr>
      </w:pPr>
      <w:r w:rsidRPr="003458D4">
        <w:rPr>
          <w:szCs w:val="20"/>
        </w:rPr>
        <w:fldChar w:fldCharType="begin"/>
      </w:r>
      <w:r w:rsidRPr="003458D4">
        <w:rPr>
          <w:szCs w:val="20"/>
        </w:rPr>
        <w:instrText xml:space="preserve"> TOC \h \z \c "Tabelle" </w:instrText>
      </w:r>
      <w:r w:rsidRPr="003458D4">
        <w:rPr>
          <w:szCs w:val="20"/>
        </w:rPr>
        <w:fldChar w:fldCharType="separate"/>
      </w:r>
      <w:hyperlink w:anchor="_Toc480790791" w:history="1">
        <w:r w:rsidR="003458D4" w:rsidRPr="00A360F7">
          <w:rPr>
            <w:rStyle w:val="Hyperlink"/>
            <w:noProof/>
          </w:rPr>
          <w:t>Tabelle 1: Tab_eGKOPT_1 – Zeichencode [ISO8859-15]</w:t>
        </w:r>
        <w:r w:rsidR="003458D4">
          <w:rPr>
            <w:noProof/>
            <w:webHidden/>
          </w:rPr>
          <w:tab/>
        </w:r>
        <w:r w:rsidR="003458D4">
          <w:rPr>
            <w:noProof/>
            <w:webHidden/>
          </w:rPr>
          <w:fldChar w:fldCharType="begin"/>
        </w:r>
        <w:r w:rsidR="003458D4">
          <w:rPr>
            <w:noProof/>
            <w:webHidden/>
          </w:rPr>
          <w:instrText xml:space="preserve"> PAGEREF _Toc480790791 \h </w:instrText>
        </w:r>
        <w:r w:rsidR="003458D4">
          <w:rPr>
            <w:noProof/>
            <w:webHidden/>
          </w:rPr>
        </w:r>
        <w:r w:rsidR="003458D4">
          <w:rPr>
            <w:noProof/>
            <w:webHidden/>
          </w:rPr>
          <w:fldChar w:fldCharType="separate"/>
        </w:r>
        <w:r w:rsidR="003458D4">
          <w:rPr>
            <w:noProof/>
            <w:webHidden/>
          </w:rPr>
          <w:t>31</w:t>
        </w:r>
        <w:r w:rsidR="003458D4">
          <w:rPr>
            <w:noProof/>
            <w:webHidden/>
          </w:rPr>
          <w:fldChar w:fldCharType="end"/>
        </w:r>
      </w:hyperlink>
    </w:p>
    <w:p w:rsidR="0098496E" w:rsidRPr="003458D4" w:rsidRDefault="0098496E" w:rsidP="00645474">
      <w:pPr>
        <w:pStyle w:val="berschrift2"/>
      </w:pPr>
      <w:r w:rsidRPr="003458D4">
        <w:fldChar w:fldCharType="end"/>
      </w:r>
      <w:bookmarkStart w:id="416" w:name="_Toc126575089"/>
      <w:bookmarkStart w:id="417" w:name="_Toc126575349"/>
      <w:bookmarkStart w:id="418" w:name="_Toc175538686"/>
      <w:bookmarkStart w:id="419" w:name="_Toc175543340"/>
      <w:bookmarkStart w:id="420" w:name="_Toc175547600"/>
      <w:bookmarkStart w:id="421" w:name="_Toc486248376"/>
      <w:r w:rsidRPr="003458D4">
        <w:t>A5 – Referenzierte Dokumente</w:t>
      </w:r>
      <w:bookmarkEnd w:id="414"/>
      <w:bookmarkEnd w:id="415"/>
      <w:bookmarkEnd w:id="416"/>
      <w:bookmarkEnd w:id="417"/>
      <w:bookmarkEnd w:id="418"/>
      <w:bookmarkEnd w:id="419"/>
      <w:bookmarkEnd w:id="420"/>
      <w:bookmarkEnd w:id="421"/>
    </w:p>
    <w:p w:rsidR="00111C84" w:rsidRPr="003458D4" w:rsidRDefault="00111C84" w:rsidP="00645474">
      <w:pPr>
        <w:pStyle w:val="berschrift3"/>
      </w:pPr>
      <w:bookmarkStart w:id="422" w:name="_Toc486248377"/>
      <w:r w:rsidRPr="003458D4">
        <w:t>A5.1. – Dokumente der gematik</w:t>
      </w:r>
      <w:bookmarkEnd w:id="422"/>
    </w:p>
    <w:p w:rsidR="0038698C" w:rsidRPr="003458D4" w:rsidRDefault="00794D98" w:rsidP="00232632">
      <w:pPr>
        <w:pStyle w:val="gemStandard"/>
      </w:pPr>
      <w:r w:rsidRPr="003458D4">
        <w:t>Die nachfolgende Tabelle enthält die Bezeichnung der in dem vorli</w:t>
      </w:r>
      <w:r w:rsidRPr="003458D4">
        <w:t>e</w:t>
      </w:r>
      <w:r w:rsidRPr="003458D4">
        <w:t>genden Dokument referenzierten Dokumente der gematik zur Telematikinfrastruktur. Der mit der vorliege</w:t>
      </w:r>
      <w:r w:rsidRPr="003458D4">
        <w:t>n</w:t>
      </w:r>
      <w:r w:rsidRPr="003458D4">
        <w:t>den Vers</w:t>
      </w:r>
      <w:r w:rsidRPr="003458D4">
        <w:t>i</w:t>
      </w:r>
      <w:r w:rsidRPr="003458D4">
        <w:t>on korrelierende Entwicklungsstand dieser Konzepte und Spezifikationen wird pro R</w:t>
      </w:r>
      <w:r w:rsidRPr="003458D4">
        <w:t>e</w:t>
      </w:r>
      <w:r w:rsidRPr="003458D4">
        <w:t>lease in einer Dokumentenlandkarte definiert, Version und Stand der referenzierten Dokumente sind daher in der nachfolgenden Tabelle nicht aufgeführt. Deren zu diesem Dokument passende jeweils gültige Versionsnummer sind in der aktuellsten, von der g</w:t>
      </w:r>
      <w:r w:rsidRPr="003458D4">
        <w:t>e</w:t>
      </w:r>
      <w:r w:rsidRPr="003458D4">
        <w:t>matik veröffentlichten Dokumentenlandkarte enthalten, in der die vorliegende Version au</w:t>
      </w:r>
      <w:r w:rsidRPr="003458D4">
        <w:t>f</w:t>
      </w:r>
      <w:r w:rsidRPr="003458D4">
        <w:t>geführt wird.</w:t>
      </w:r>
    </w:p>
    <w:p w:rsidR="001E0776" w:rsidRPr="003458D4" w:rsidRDefault="00601FAB" w:rsidP="00886A3A">
      <w:pPr>
        <w:pStyle w:val="gemStandard"/>
      </w:pPr>
      <w:r w:rsidRPr="003458D4">
        <w:br w:type="page"/>
      </w:r>
    </w:p>
    <w:tbl>
      <w:tblPr>
        <w:tblW w:w="0" w:type="auto"/>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1"/>
        <w:gridCol w:w="7020"/>
      </w:tblGrid>
      <w:tr w:rsidR="0098496E" w:rsidRPr="003458D4" w:rsidTr="00B149AD">
        <w:trPr>
          <w:trHeight w:val="143"/>
          <w:tblHeader/>
        </w:trPr>
        <w:tc>
          <w:tcPr>
            <w:tcW w:w="1851" w:type="dxa"/>
            <w:shd w:val="clear" w:color="auto" w:fill="E0E0E0"/>
          </w:tcPr>
          <w:p w:rsidR="0098496E" w:rsidRPr="003458D4" w:rsidRDefault="0098496E" w:rsidP="00111C84">
            <w:pPr>
              <w:pStyle w:val="gemtab11ptAbstand"/>
              <w:rPr>
                <w:sz w:val="20"/>
              </w:rPr>
            </w:pPr>
            <w:bookmarkStart w:id="423" w:name="ENDE_REFDOKS"/>
            <w:bookmarkEnd w:id="423"/>
            <w:r w:rsidRPr="003458D4">
              <w:rPr>
                <w:sz w:val="20"/>
              </w:rPr>
              <w:t>[Quelle]</w:t>
            </w:r>
          </w:p>
        </w:tc>
        <w:tc>
          <w:tcPr>
            <w:tcW w:w="7020" w:type="dxa"/>
            <w:shd w:val="clear" w:color="auto" w:fill="E0E0E0"/>
          </w:tcPr>
          <w:p w:rsidR="0098496E" w:rsidRPr="003458D4" w:rsidRDefault="0098496E" w:rsidP="00111C84">
            <w:pPr>
              <w:pStyle w:val="gemtab11ptAbstand"/>
              <w:rPr>
                <w:sz w:val="20"/>
              </w:rPr>
            </w:pPr>
            <w:r w:rsidRPr="003458D4">
              <w:rPr>
                <w:sz w:val="20"/>
              </w:rPr>
              <w:t>Herausgeber (Erscheinungsdatum): Titel</w:t>
            </w:r>
          </w:p>
        </w:tc>
      </w:tr>
      <w:tr w:rsidR="003F7F7A" w:rsidRPr="003458D4" w:rsidTr="00B149AD">
        <w:trPr>
          <w:trHeight w:val="143"/>
        </w:trPr>
        <w:tc>
          <w:tcPr>
            <w:tcW w:w="1851" w:type="dxa"/>
            <w:shd w:val="clear" w:color="auto" w:fill="auto"/>
          </w:tcPr>
          <w:p w:rsidR="003F7F7A" w:rsidRPr="003458D4" w:rsidRDefault="003F7F7A" w:rsidP="00CC0F1E">
            <w:pPr>
              <w:pStyle w:val="gemtab11ptAbstand"/>
              <w:rPr>
                <w:sz w:val="20"/>
              </w:rPr>
            </w:pPr>
            <w:bookmarkStart w:id="424" w:name="qgemGlossar"/>
            <w:r w:rsidRPr="003458D4">
              <w:rPr>
                <w:sz w:val="20"/>
              </w:rPr>
              <w:t>[gemGlossar]</w:t>
            </w:r>
            <w:bookmarkEnd w:id="424"/>
          </w:p>
        </w:tc>
        <w:tc>
          <w:tcPr>
            <w:tcW w:w="7020" w:type="dxa"/>
            <w:shd w:val="clear" w:color="auto" w:fill="auto"/>
          </w:tcPr>
          <w:p w:rsidR="003F7F7A" w:rsidRPr="003458D4" w:rsidRDefault="003F7F7A" w:rsidP="00CC0F1E">
            <w:pPr>
              <w:pStyle w:val="gemtab11ptAbstand"/>
              <w:rPr>
                <w:sz w:val="20"/>
              </w:rPr>
            </w:pPr>
            <w:r w:rsidRPr="003458D4">
              <w:rPr>
                <w:sz w:val="20"/>
              </w:rPr>
              <w:t>gematik: Glossar der Telematikinfrastruktur</w:t>
            </w:r>
          </w:p>
        </w:tc>
      </w:tr>
      <w:tr w:rsidR="0098496E" w:rsidRPr="003458D4" w:rsidTr="00B149AD">
        <w:trPr>
          <w:trHeight w:val="143"/>
        </w:trPr>
        <w:tc>
          <w:tcPr>
            <w:tcW w:w="1851" w:type="dxa"/>
            <w:shd w:val="clear" w:color="auto" w:fill="auto"/>
          </w:tcPr>
          <w:p w:rsidR="0098496E" w:rsidRPr="003458D4" w:rsidRDefault="0098496E" w:rsidP="00111C84">
            <w:pPr>
              <w:pStyle w:val="gemtab11ptAbstand"/>
              <w:rPr>
                <w:sz w:val="20"/>
              </w:rPr>
            </w:pPr>
            <w:bookmarkStart w:id="425" w:name="gemPers"/>
            <w:r w:rsidRPr="003458D4">
              <w:rPr>
                <w:sz w:val="20"/>
              </w:rPr>
              <w:t>[gemPers]</w:t>
            </w:r>
            <w:bookmarkEnd w:id="425"/>
          </w:p>
        </w:tc>
        <w:tc>
          <w:tcPr>
            <w:tcW w:w="7020" w:type="dxa"/>
            <w:shd w:val="clear" w:color="auto" w:fill="auto"/>
          </w:tcPr>
          <w:p w:rsidR="0098496E" w:rsidRPr="003458D4" w:rsidRDefault="0098496E" w:rsidP="00111C84">
            <w:pPr>
              <w:pStyle w:val="gemtab11ptAbstand"/>
              <w:rPr>
                <w:sz w:val="20"/>
              </w:rPr>
            </w:pPr>
            <w:r w:rsidRPr="003458D4">
              <w:rPr>
                <w:sz w:val="20"/>
              </w:rPr>
              <w:t xml:space="preserve">gematik: Übergabeschnittstelle für die Produktion der eGK, </w:t>
            </w:r>
          </w:p>
        </w:tc>
      </w:tr>
      <w:tr w:rsidR="00AF6587" w:rsidRPr="003458D4" w:rsidTr="00B149AD">
        <w:trPr>
          <w:trHeight w:val="143"/>
        </w:trPr>
        <w:tc>
          <w:tcPr>
            <w:tcW w:w="1851" w:type="dxa"/>
            <w:shd w:val="clear" w:color="auto" w:fill="auto"/>
          </w:tcPr>
          <w:p w:rsidR="00AF6587" w:rsidRPr="003458D4" w:rsidRDefault="00AF6587" w:rsidP="00111C84">
            <w:pPr>
              <w:pStyle w:val="gemtab11ptAbstand"/>
              <w:rPr>
                <w:sz w:val="20"/>
              </w:rPr>
            </w:pPr>
            <w:bookmarkStart w:id="426" w:name="gemSpec_MK"/>
            <w:r w:rsidRPr="003458D4">
              <w:rPr>
                <w:sz w:val="20"/>
              </w:rPr>
              <w:t>[gemSpec_</w:t>
            </w:r>
            <w:r w:rsidR="00601FAB" w:rsidRPr="003458D4">
              <w:rPr>
                <w:sz w:val="20"/>
              </w:rPr>
              <w:t>T</w:t>
            </w:r>
            <w:r w:rsidRPr="003458D4">
              <w:rPr>
                <w:sz w:val="20"/>
              </w:rPr>
              <w:t>K]</w:t>
            </w:r>
            <w:bookmarkEnd w:id="426"/>
          </w:p>
        </w:tc>
        <w:tc>
          <w:tcPr>
            <w:tcW w:w="7020" w:type="dxa"/>
            <w:shd w:val="clear" w:color="auto" w:fill="auto"/>
          </w:tcPr>
          <w:p w:rsidR="00AF6587" w:rsidRPr="003458D4" w:rsidRDefault="00AF6587" w:rsidP="00111C84">
            <w:pPr>
              <w:pStyle w:val="gemtab11ptAbstand"/>
              <w:rPr>
                <w:sz w:val="20"/>
              </w:rPr>
            </w:pPr>
            <w:r w:rsidRPr="003458D4">
              <w:rPr>
                <w:sz w:val="20"/>
              </w:rPr>
              <w:t xml:space="preserve">gematik: Spezifikation für Testkarten (eGK, HBA, </w:t>
            </w:r>
            <w:r w:rsidR="00601FAB" w:rsidRPr="003458D4">
              <w:rPr>
                <w:sz w:val="20"/>
              </w:rPr>
              <w:t>(g)</w:t>
            </w:r>
            <w:r w:rsidRPr="003458D4">
              <w:rPr>
                <w:sz w:val="20"/>
              </w:rPr>
              <w:t>SMC)</w:t>
            </w:r>
            <w:r w:rsidR="00601FAB" w:rsidRPr="003458D4">
              <w:rPr>
                <w:sz w:val="20"/>
              </w:rPr>
              <w:t xml:space="preserve"> der Generation 2</w:t>
            </w:r>
          </w:p>
        </w:tc>
      </w:tr>
      <w:tr w:rsidR="00DF6559" w:rsidRPr="003458D4" w:rsidTr="00B149AD">
        <w:trPr>
          <w:trHeight w:val="143"/>
        </w:trPr>
        <w:tc>
          <w:tcPr>
            <w:tcW w:w="1851" w:type="dxa"/>
            <w:shd w:val="clear" w:color="auto" w:fill="auto"/>
          </w:tcPr>
          <w:p w:rsidR="00DF6559" w:rsidRPr="003458D4" w:rsidRDefault="00DF6559" w:rsidP="00111C84">
            <w:pPr>
              <w:pStyle w:val="gemtab11ptAbstand"/>
              <w:rPr>
                <w:sz w:val="20"/>
              </w:rPr>
            </w:pPr>
            <w:bookmarkStart w:id="427" w:name="gemSpec_TLK"/>
            <w:r w:rsidRPr="003458D4">
              <w:rPr>
                <w:sz w:val="20"/>
              </w:rPr>
              <w:t>[gemSpec_TLK</w:t>
            </w:r>
            <w:r w:rsidR="00D86777" w:rsidRPr="003458D4">
              <w:rPr>
                <w:sz w:val="20"/>
              </w:rPr>
              <w:t>_COS_G2</w:t>
            </w:r>
            <w:r w:rsidRPr="003458D4">
              <w:rPr>
                <w:sz w:val="20"/>
              </w:rPr>
              <w:t>]</w:t>
            </w:r>
            <w:bookmarkEnd w:id="427"/>
          </w:p>
        </w:tc>
        <w:tc>
          <w:tcPr>
            <w:tcW w:w="7020" w:type="dxa"/>
            <w:shd w:val="clear" w:color="auto" w:fill="auto"/>
          </w:tcPr>
          <w:p w:rsidR="00DF6559" w:rsidRPr="003458D4" w:rsidRDefault="00DF6559" w:rsidP="00111C84">
            <w:pPr>
              <w:pStyle w:val="gemtab11ptAbstand"/>
              <w:rPr>
                <w:sz w:val="20"/>
              </w:rPr>
            </w:pPr>
            <w:r w:rsidRPr="003458D4">
              <w:rPr>
                <w:sz w:val="20"/>
              </w:rPr>
              <w:t>gematik: Spezifikation für Testlaborkarte</w:t>
            </w:r>
            <w:r w:rsidR="00D86777" w:rsidRPr="003458D4">
              <w:rPr>
                <w:sz w:val="20"/>
              </w:rPr>
              <w:t xml:space="preserve"> COS/Objektsysteme</w:t>
            </w:r>
            <w:r w:rsidRPr="003458D4">
              <w:rPr>
                <w:sz w:val="20"/>
              </w:rPr>
              <w:t xml:space="preserve"> </w:t>
            </w:r>
          </w:p>
        </w:tc>
      </w:tr>
    </w:tbl>
    <w:p w:rsidR="0038698C" w:rsidRPr="003458D4" w:rsidRDefault="003A3BB1" w:rsidP="00645474">
      <w:pPr>
        <w:pStyle w:val="berschrift3"/>
      </w:pPr>
      <w:bookmarkStart w:id="428" w:name="_Toc126455665"/>
      <w:bookmarkStart w:id="429" w:name="_Toc126575090"/>
      <w:bookmarkStart w:id="430" w:name="_Toc126575350"/>
      <w:bookmarkStart w:id="431" w:name="_Toc175538687"/>
      <w:bookmarkStart w:id="432" w:name="_Toc175543341"/>
      <w:bookmarkStart w:id="433" w:name="_Toc175547601"/>
      <w:bookmarkStart w:id="434" w:name="_Toc486248378"/>
      <w:bookmarkStart w:id="435" w:name="_GoBack"/>
      <w:r w:rsidRPr="003458D4">
        <w:t>A5.2. –</w:t>
      </w:r>
      <w:r w:rsidR="00111C84" w:rsidRPr="003458D4">
        <w:t xml:space="preserve"> </w:t>
      </w:r>
      <w:r w:rsidR="0038698C" w:rsidRPr="003458D4">
        <w:t xml:space="preserve">Weitere </w:t>
      </w:r>
      <w:r w:rsidR="00111C84" w:rsidRPr="003458D4">
        <w:t>Dokumente</w:t>
      </w:r>
      <w:bookmarkEnd w:id="434"/>
    </w:p>
    <w:tbl>
      <w:tblPr>
        <w:tblW w:w="0" w:type="auto"/>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51"/>
        <w:gridCol w:w="7020"/>
      </w:tblGrid>
      <w:tr w:rsidR="0038698C" w:rsidRPr="003458D4" w:rsidTr="00B149AD">
        <w:trPr>
          <w:trHeight w:val="143"/>
          <w:tblHeader/>
        </w:trPr>
        <w:tc>
          <w:tcPr>
            <w:tcW w:w="1851" w:type="dxa"/>
            <w:shd w:val="clear" w:color="auto" w:fill="E0E0E0"/>
          </w:tcPr>
          <w:bookmarkEnd w:id="435"/>
          <w:p w:rsidR="0038698C" w:rsidRPr="003458D4" w:rsidRDefault="0038698C" w:rsidP="00111C84">
            <w:pPr>
              <w:pStyle w:val="gemtab11ptAbstand"/>
              <w:rPr>
                <w:sz w:val="20"/>
              </w:rPr>
            </w:pPr>
            <w:r w:rsidRPr="003458D4">
              <w:rPr>
                <w:sz w:val="20"/>
              </w:rPr>
              <w:t>[Quelle]</w:t>
            </w:r>
          </w:p>
        </w:tc>
        <w:tc>
          <w:tcPr>
            <w:tcW w:w="7020" w:type="dxa"/>
            <w:shd w:val="clear" w:color="auto" w:fill="E0E0E0"/>
          </w:tcPr>
          <w:p w:rsidR="0038698C" w:rsidRPr="003458D4" w:rsidRDefault="0038698C" w:rsidP="00111C84">
            <w:pPr>
              <w:pStyle w:val="gemtab11ptAbstand"/>
              <w:rPr>
                <w:sz w:val="20"/>
              </w:rPr>
            </w:pPr>
            <w:r w:rsidRPr="003458D4">
              <w:rPr>
                <w:sz w:val="20"/>
              </w:rPr>
              <w:t>Herausgeber (Erscheinungsdatum): Titel</w:t>
            </w:r>
          </w:p>
        </w:tc>
      </w:tr>
      <w:tr w:rsidR="0038698C" w:rsidRPr="003458D4" w:rsidTr="00B149AD">
        <w:trPr>
          <w:trHeight w:val="143"/>
        </w:trPr>
        <w:tc>
          <w:tcPr>
            <w:tcW w:w="1851" w:type="dxa"/>
            <w:shd w:val="clear" w:color="auto" w:fill="auto"/>
          </w:tcPr>
          <w:p w:rsidR="0038698C" w:rsidRPr="003458D4" w:rsidRDefault="0038698C" w:rsidP="00111C84">
            <w:pPr>
              <w:pStyle w:val="gemtab11ptAbstand"/>
              <w:rPr>
                <w:sz w:val="20"/>
              </w:rPr>
            </w:pPr>
            <w:bookmarkStart w:id="436" w:name="Beschluss_189"/>
            <w:r w:rsidRPr="003458D4">
              <w:rPr>
                <w:sz w:val="20"/>
              </w:rPr>
              <w:t>[B</w:t>
            </w:r>
            <w:r w:rsidRPr="003458D4">
              <w:rPr>
                <w:sz w:val="20"/>
              </w:rPr>
              <w:t>e</w:t>
            </w:r>
            <w:r w:rsidRPr="003458D4">
              <w:rPr>
                <w:sz w:val="20"/>
              </w:rPr>
              <w:t>schluss 189]</w:t>
            </w:r>
            <w:bookmarkEnd w:id="436"/>
          </w:p>
        </w:tc>
        <w:tc>
          <w:tcPr>
            <w:tcW w:w="7020" w:type="dxa"/>
            <w:shd w:val="clear" w:color="auto" w:fill="auto"/>
          </w:tcPr>
          <w:p w:rsidR="0038698C" w:rsidRPr="003458D4" w:rsidRDefault="0038698C" w:rsidP="00111C84">
            <w:pPr>
              <w:pStyle w:val="gemtab11ptAbstand"/>
              <w:rPr>
                <w:sz w:val="20"/>
              </w:rPr>
            </w:pPr>
            <w:r w:rsidRPr="003458D4">
              <w:rPr>
                <w:sz w:val="20"/>
              </w:rPr>
              <w:t>Amtsblatt der Europäischen Union (L276 vom 27.10.2003):</w:t>
            </w:r>
            <w:r w:rsidRPr="003458D4">
              <w:rPr>
                <w:sz w:val="20"/>
              </w:rPr>
              <w:br/>
              <w:t>Beschluss der Verwaltungskommission der Europäischen Un</w:t>
            </w:r>
            <w:r w:rsidRPr="003458D4">
              <w:rPr>
                <w:sz w:val="20"/>
              </w:rPr>
              <w:t>i</w:t>
            </w:r>
            <w:r w:rsidRPr="003458D4">
              <w:rPr>
                <w:sz w:val="20"/>
              </w:rPr>
              <w:t>on Nr. 189 vom 18.06.2003</w:t>
            </w:r>
            <w:r w:rsidR="00981AB1" w:rsidRPr="003458D4">
              <w:rPr>
                <w:sz w:val="20"/>
              </w:rPr>
              <w:t xml:space="preserve"> zur Ersetzung der zur Durchführung der Veror</w:t>
            </w:r>
            <w:r w:rsidR="00981AB1" w:rsidRPr="003458D4">
              <w:rPr>
                <w:sz w:val="20"/>
              </w:rPr>
              <w:t>d</w:t>
            </w:r>
            <w:r w:rsidR="00981AB1" w:rsidRPr="003458D4">
              <w:rPr>
                <w:sz w:val="20"/>
              </w:rPr>
              <w:t>nungen (EWG) Nr. 1408/71 und (EWG) Nr. 574/72 des Rates erforderlichen Vordr</w:t>
            </w:r>
            <w:r w:rsidR="00981AB1" w:rsidRPr="003458D4">
              <w:rPr>
                <w:sz w:val="20"/>
              </w:rPr>
              <w:t>u</w:t>
            </w:r>
            <w:r w:rsidR="00981AB1" w:rsidRPr="003458D4">
              <w:rPr>
                <w:sz w:val="20"/>
              </w:rPr>
              <w:t>cke für den Zugang zu Sachleistungen bei einem</w:t>
            </w:r>
            <w:r w:rsidR="00311625" w:rsidRPr="003458D4">
              <w:rPr>
                <w:sz w:val="20"/>
              </w:rPr>
              <w:t xml:space="preserve"> </w:t>
            </w:r>
            <w:r w:rsidR="00981AB1" w:rsidRPr="003458D4">
              <w:rPr>
                <w:sz w:val="20"/>
              </w:rPr>
              <w:t>vorübergehenden Aufen</w:t>
            </w:r>
            <w:r w:rsidR="00981AB1" w:rsidRPr="003458D4">
              <w:rPr>
                <w:sz w:val="20"/>
              </w:rPr>
              <w:t>t</w:t>
            </w:r>
            <w:r w:rsidR="00981AB1" w:rsidRPr="003458D4">
              <w:rPr>
                <w:sz w:val="20"/>
              </w:rPr>
              <w:t>halt in einem anderen Mitgliedstaat als dem zuständigen Staat oder Woh</w:t>
            </w:r>
            <w:r w:rsidR="00981AB1" w:rsidRPr="003458D4">
              <w:rPr>
                <w:sz w:val="20"/>
              </w:rPr>
              <w:t>n</w:t>
            </w:r>
            <w:r w:rsidR="00981AB1" w:rsidRPr="003458D4">
              <w:rPr>
                <w:sz w:val="20"/>
              </w:rPr>
              <w:t>staat durch die europäische Krankenversicherung</w:t>
            </w:r>
            <w:r w:rsidR="00981AB1" w:rsidRPr="003458D4">
              <w:rPr>
                <w:sz w:val="20"/>
              </w:rPr>
              <w:t>s</w:t>
            </w:r>
            <w:r w:rsidR="00981AB1" w:rsidRPr="003458D4">
              <w:rPr>
                <w:sz w:val="20"/>
              </w:rPr>
              <w:t>karte</w:t>
            </w:r>
          </w:p>
        </w:tc>
      </w:tr>
      <w:tr w:rsidR="00185A79" w:rsidRPr="003458D4" w:rsidTr="00B149AD">
        <w:trPr>
          <w:trHeight w:val="143"/>
        </w:trPr>
        <w:tc>
          <w:tcPr>
            <w:tcW w:w="1851" w:type="dxa"/>
            <w:shd w:val="clear" w:color="auto" w:fill="auto"/>
          </w:tcPr>
          <w:p w:rsidR="00185A79" w:rsidRPr="003458D4" w:rsidRDefault="00185A79" w:rsidP="00111C84">
            <w:pPr>
              <w:pStyle w:val="gemtab11ptAbstand"/>
              <w:rPr>
                <w:sz w:val="20"/>
              </w:rPr>
            </w:pPr>
            <w:bookmarkStart w:id="437" w:name="Beschluss_191"/>
            <w:r w:rsidRPr="003458D4">
              <w:rPr>
                <w:sz w:val="20"/>
              </w:rPr>
              <w:t>[B</w:t>
            </w:r>
            <w:r w:rsidRPr="003458D4">
              <w:rPr>
                <w:sz w:val="20"/>
              </w:rPr>
              <w:t>e</w:t>
            </w:r>
            <w:r w:rsidRPr="003458D4">
              <w:rPr>
                <w:sz w:val="20"/>
              </w:rPr>
              <w:t>schluss 191]</w:t>
            </w:r>
            <w:bookmarkEnd w:id="437"/>
          </w:p>
        </w:tc>
        <w:tc>
          <w:tcPr>
            <w:tcW w:w="7020" w:type="dxa"/>
            <w:shd w:val="clear" w:color="auto" w:fill="auto"/>
          </w:tcPr>
          <w:p w:rsidR="00981AB1" w:rsidRPr="003458D4" w:rsidRDefault="00981AB1" w:rsidP="00111C84">
            <w:pPr>
              <w:pStyle w:val="gemtab11ptAbstand"/>
              <w:rPr>
                <w:sz w:val="20"/>
              </w:rPr>
            </w:pPr>
            <w:r w:rsidRPr="003458D4">
              <w:rPr>
                <w:sz w:val="20"/>
              </w:rPr>
              <w:t>Amtsblatt der Europäischen Union (L276 vom 27.10.2003):</w:t>
            </w:r>
            <w:r w:rsidRPr="003458D4">
              <w:rPr>
                <w:sz w:val="20"/>
              </w:rPr>
              <w:br/>
              <w:t>Beschluss der Verwaltungskommission der Europäischen Un</w:t>
            </w:r>
            <w:r w:rsidRPr="003458D4">
              <w:rPr>
                <w:sz w:val="20"/>
              </w:rPr>
              <w:t>i</w:t>
            </w:r>
            <w:r w:rsidRPr="003458D4">
              <w:rPr>
                <w:sz w:val="20"/>
              </w:rPr>
              <w:t>on Nr. 191 vom 18.06.2003 betreffend die Ersetzung der Vordrucke E 111 und E 111B durch die europäische Kra</w:t>
            </w:r>
            <w:r w:rsidRPr="003458D4">
              <w:rPr>
                <w:sz w:val="20"/>
              </w:rPr>
              <w:t>n</w:t>
            </w:r>
            <w:r w:rsidRPr="003458D4">
              <w:rPr>
                <w:sz w:val="20"/>
              </w:rPr>
              <w:t xml:space="preserve">kenversicherungskarte </w:t>
            </w:r>
          </w:p>
        </w:tc>
      </w:tr>
      <w:tr w:rsidR="007C51B2" w:rsidRPr="003458D4" w:rsidTr="00477A01">
        <w:trPr>
          <w:trHeight w:val="143"/>
        </w:trPr>
        <w:tc>
          <w:tcPr>
            <w:tcW w:w="1851" w:type="dxa"/>
            <w:shd w:val="clear" w:color="auto" w:fill="auto"/>
          </w:tcPr>
          <w:p w:rsidR="007C51B2" w:rsidRPr="003458D4" w:rsidRDefault="007C51B2" w:rsidP="00477A01">
            <w:pPr>
              <w:pStyle w:val="gemtab11ptAbstand"/>
              <w:rPr>
                <w:sz w:val="20"/>
              </w:rPr>
            </w:pPr>
            <w:bookmarkStart w:id="438" w:name="Beschluss_192"/>
            <w:r w:rsidRPr="003458D4">
              <w:rPr>
                <w:sz w:val="20"/>
              </w:rPr>
              <w:t>[B</w:t>
            </w:r>
            <w:r w:rsidRPr="003458D4">
              <w:rPr>
                <w:sz w:val="20"/>
              </w:rPr>
              <w:t>e</w:t>
            </w:r>
            <w:r w:rsidRPr="003458D4">
              <w:rPr>
                <w:sz w:val="20"/>
              </w:rPr>
              <w:t>schluss 192]</w:t>
            </w:r>
            <w:bookmarkEnd w:id="438"/>
          </w:p>
        </w:tc>
        <w:tc>
          <w:tcPr>
            <w:tcW w:w="7020" w:type="dxa"/>
            <w:shd w:val="clear" w:color="auto" w:fill="auto"/>
          </w:tcPr>
          <w:p w:rsidR="007C51B2" w:rsidRPr="003458D4" w:rsidRDefault="007C51B2" w:rsidP="00477A01">
            <w:pPr>
              <w:pStyle w:val="gemtab11ptAbstand"/>
              <w:rPr>
                <w:sz w:val="20"/>
              </w:rPr>
            </w:pPr>
            <w:r w:rsidRPr="003458D4">
              <w:rPr>
                <w:sz w:val="20"/>
              </w:rPr>
              <w:t>Amtsblatt der Europäischen Union:</w:t>
            </w:r>
            <w:r w:rsidRPr="003458D4">
              <w:rPr>
                <w:sz w:val="20"/>
              </w:rPr>
              <w:br/>
              <w:t>Beschluss</w:t>
            </w:r>
            <w:r w:rsidR="00E1798C" w:rsidRPr="003458D4">
              <w:rPr>
                <w:sz w:val="20"/>
              </w:rPr>
              <w:t xml:space="preserve"> der Verwaltungskommission der Europäischen Gemeinschaften für die Soziale Sicherheit der Wanderarbeitnehmer</w:t>
            </w:r>
            <w:r w:rsidRPr="003458D4">
              <w:rPr>
                <w:sz w:val="20"/>
              </w:rPr>
              <w:t xml:space="preserve"> Nr. S2 vom 12. Juni 2009 betreffend die technischen Merkmale der europäischen Krankenversich</w:t>
            </w:r>
            <w:r w:rsidRPr="003458D4">
              <w:rPr>
                <w:sz w:val="20"/>
              </w:rPr>
              <w:t>e</w:t>
            </w:r>
            <w:r w:rsidRPr="003458D4">
              <w:rPr>
                <w:sz w:val="20"/>
              </w:rPr>
              <w:t>rungska</w:t>
            </w:r>
            <w:r w:rsidRPr="003458D4">
              <w:rPr>
                <w:sz w:val="20"/>
              </w:rPr>
              <w:t>r</w:t>
            </w:r>
            <w:r w:rsidRPr="003458D4">
              <w:rPr>
                <w:sz w:val="20"/>
              </w:rPr>
              <w:t>te.</w:t>
            </w:r>
          </w:p>
          <w:p w:rsidR="007C51B2" w:rsidRPr="003458D4" w:rsidRDefault="007C51B2" w:rsidP="00477A01">
            <w:pPr>
              <w:pStyle w:val="gemtab11ptAbstand"/>
              <w:rPr>
                <w:sz w:val="20"/>
              </w:rPr>
            </w:pPr>
            <w:r w:rsidRPr="003458D4">
              <w:rPr>
                <w:sz w:val="20"/>
              </w:rPr>
              <w:t>C 106/26 – 24.4.2010</w:t>
            </w:r>
          </w:p>
          <w:p w:rsidR="007C51B2" w:rsidRPr="003458D4" w:rsidRDefault="00E1798C" w:rsidP="00E1798C">
            <w:pPr>
              <w:pStyle w:val="gemtab11ptAbstand"/>
              <w:rPr>
                <w:sz w:val="20"/>
              </w:rPr>
            </w:pPr>
            <w:hyperlink r:id="rId21" w:history="1">
              <w:r w:rsidR="00914C07" w:rsidRPr="003458D4">
                <w:rPr>
                  <w:rStyle w:val="Hyperlink"/>
                  <w:sz w:val="20"/>
                </w:rPr>
                <w:t>http:</w:t>
              </w:r>
              <w:r w:rsidR="00914C07" w:rsidRPr="003458D4">
                <w:rPr>
                  <w:rStyle w:val="Hyperlink"/>
                  <w:sz w:val="20"/>
                </w:rPr>
                <w:t>/</w:t>
              </w:r>
              <w:r w:rsidR="00914C07" w:rsidRPr="003458D4">
                <w:rPr>
                  <w:rStyle w:val="Hyperlink"/>
                  <w:sz w:val="20"/>
                </w:rPr>
                <w:t>/</w:t>
              </w:r>
              <w:r w:rsidR="00914C07" w:rsidRPr="003458D4">
                <w:rPr>
                  <w:rStyle w:val="Hyperlink"/>
                  <w:sz w:val="20"/>
                </w:rPr>
                <w:t>eur-lex.europa.eu/legal-cont</w:t>
              </w:r>
              <w:r w:rsidR="00914C07" w:rsidRPr="003458D4">
                <w:rPr>
                  <w:rStyle w:val="Hyperlink"/>
                  <w:sz w:val="20"/>
                </w:rPr>
                <w:t>e</w:t>
              </w:r>
              <w:r w:rsidR="00914C07" w:rsidRPr="003458D4">
                <w:rPr>
                  <w:rStyle w:val="Hyperlink"/>
                  <w:sz w:val="20"/>
                </w:rPr>
                <w:t>nt/DE/A</w:t>
              </w:r>
              <w:r w:rsidR="00914C07" w:rsidRPr="003458D4">
                <w:rPr>
                  <w:rStyle w:val="Hyperlink"/>
                  <w:sz w:val="20"/>
                </w:rPr>
                <w:t>L</w:t>
              </w:r>
              <w:r w:rsidR="00914C07" w:rsidRPr="003458D4">
                <w:rPr>
                  <w:rStyle w:val="Hyperlink"/>
                  <w:sz w:val="20"/>
                </w:rPr>
                <w:t>L/?uri=CELEX%3A32010D0424(09)</w:t>
              </w:r>
            </w:hyperlink>
          </w:p>
        </w:tc>
      </w:tr>
      <w:tr w:rsidR="0038698C" w:rsidRPr="003458D4" w:rsidTr="00B149AD">
        <w:trPr>
          <w:trHeight w:val="143"/>
        </w:trPr>
        <w:tc>
          <w:tcPr>
            <w:tcW w:w="1851" w:type="dxa"/>
            <w:shd w:val="clear" w:color="auto" w:fill="auto"/>
          </w:tcPr>
          <w:p w:rsidR="0038698C" w:rsidRPr="003458D4" w:rsidRDefault="0038698C" w:rsidP="00111C84">
            <w:pPr>
              <w:pStyle w:val="gemtab11ptAbstand"/>
              <w:rPr>
                <w:sz w:val="20"/>
              </w:rPr>
            </w:pPr>
            <w:bookmarkStart w:id="439" w:name="DIN_32976"/>
            <w:r w:rsidRPr="003458D4">
              <w:rPr>
                <w:sz w:val="20"/>
              </w:rPr>
              <w:t>[DIN 32976]</w:t>
            </w:r>
            <w:bookmarkEnd w:id="439"/>
          </w:p>
        </w:tc>
        <w:tc>
          <w:tcPr>
            <w:tcW w:w="7020" w:type="dxa"/>
            <w:shd w:val="clear" w:color="auto" w:fill="auto"/>
          </w:tcPr>
          <w:p w:rsidR="0038698C" w:rsidRPr="003458D4" w:rsidRDefault="0038698C" w:rsidP="00111C84">
            <w:pPr>
              <w:pStyle w:val="gemtab11ptAbstand"/>
              <w:rPr>
                <w:sz w:val="20"/>
              </w:rPr>
            </w:pPr>
            <w:r w:rsidRPr="003458D4">
              <w:rPr>
                <w:sz w:val="20"/>
              </w:rPr>
              <w:t>DIN 32976:2006-08</w:t>
            </w:r>
          </w:p>
          <w:p w:rsidR="0038698C" w:rsidRPr="003458D4" w:rsidRDefault="0038698C" w:rsidP="00111C84">
            <w:pPr>
              <w:pStyle w:val="gemtab11ptAbstand"/>
              <w:rPr>
                <w:sz w:val="20"/>
              </w:rPr>
            </w:pPr>
            <w:r w:rsidRPr="003458D4">
              <w:rPr>
                <w:sz w:val="20"/>
              </w:rPr>
              <w:t>Blindenschrift - Anforderungen und Maße</w:t>
            </w:r>
          </w:p>
        </w:tc>
      </w:tr>
      <w:tr w:rsidR="0094799A" w:rsidRPr="003458D4" w:rsidTr="00B149AD">
        <w:trPr>
          <w:trHeight w:val="143"/>
        </w:trPr>
        <w:tc>
          <w:tcPr>
            <w:tcW w:w="1851" w:type="dxa"/>
            <w:shd w:val="clear" w:color="auto" w:fill="auto"/>
          </w:tcPr>
          <w:p w:rsidR="0094799A" w:rsidRPr="003458D4" w:rsidRDefault="0094799A" w:rsidP="00111C84">
            <w:pPr>
              <w:pStyle w:val="gemtab11ptAbstand"/>
              <w:rPr>
                <w:sz w:val="20"/>
              </w:rPr>
            </w:pPr>
            <w:bookmarkStart w:id="440" w:name="DIN_53160_1"/>
            <w:r w:rsidRPr="003458D4">
              <w:rPr>
                <w:sz w:val="20"/>
              </w:rPr>
              <w:t>[DIN 53160-1]</w:t>
            </w:r>
            <w:bookmarkEnd w:id="440"/>
          </w:p>
        </w:tc>
        <w:tc>
          <w:tcPr>
            <w:tcW w:w="7020" w:type="dxa"/>
            <w:shd w:val="clear" w:color="auto" w:fill="auto"/>
          </w:tcPr>
          <w:p w:rsidR="0094799A" w:rsidRPr="003458D4" w:rsidRDefault="0094799A" w:rsidP="00111C84">
            <w:pPr>
              <w:pStyle w:val="gemtab11ptAbstand"/>
              <w:rPr>
                <w:sz w:val="20"/>
              </w:rPr>
            </w:pPr>
            <w:r w:rsidRPr="003458D4">
              <w:rPr>
                <w:sz w:val="20"/>
              </w:rPr>
              <w:t>DIN 53160_1</w:t>
            </w:r>
          </w:p>
          <w:p w:rsidR="0094799A" w:rsidRPr="003458D4" w:rsidRDefault="0094799A" w:rsidP="00111C84">
            <w:pPr>
              <w:pStyle w:val="gemtab11ptAbstand"/>
              <w:rPr>
                <w:sz w:val="20"/>
              </w:rPr>
            </w:pPr>
            <w:r w:rsidRPr="003458D4">
              <w:rPr>
                <w:sz w:val="20"/>
              </w:rPr>
              <w:t>Bestimmung der Farblässigkeit von Gebrauchsgegenständen –</w:t>
            </w:r>
          </w:p>
          <w:p w:rsidR="0094799A" w:rsidRPr="003458D4" w:rsidRDefault="0094799A" w:rsidP="00111C84">
            <w:pPr>
              <w:pStyle w:val="gemtab11ptAbstand"/>
              <w:rPr>
                <w:sz w:val="20"/>
              </w:rPr>
            </w:pPr>
            <w:r w:rsidRPr="003458D4">
              <w:rPr>
                <w:sz w:val="20"/>
              </w:rPr>
              <w:t>Teil 1: Prüfung mit Speichelsimulanz</w:t>
            </w:r>
          </w:p>
        </w:tc>
      </w:tr>
      <w:tr w:rsidR="0094799A" w:rsidRPr="003458D4" w:rsidTr="00B149AD">
        <w:trPr>
          <w:trHeight w:val="143"/>
        </w:trPr>
        <w:tc>
          <w:tcPr>
            <w:tcW w:w="1851" w:type="dxa"/>
            <w:shd w:val="clear" w:color="auto" w:fill="auto"/>
          </w:tcPr>
          <w:p w:rsidR="0094799A" w:rsidRPr="003458D4" w:rsidRDefault="0094799A" w:rsidP="00111C84">
            <w:pPr>
              <w:pStyle w:val="gemtab11ptAbstand"/>
              <w:rPr>
                <w:sz w:val="20"/>
              </w:rPr>
            </w:pPr>
            <w:bookmarkStart w:id="441" w:name="DIN_53160_2"/>
            <w:r w:rsidRPr="003458D4">
              <w:rPr>
                <w:sz w:val="20"/>
              </w:rPr>
              <w:t>[DIN 53160-2]</w:t>
            </w:r>
            <w:bookmarkEnd w:id="441"/>
          </w:p>
        </w:tc>
        <w:tc>
          <w:tcPr>
            <w:tcW w:w="7020" w:type="dxa"/>
            <w:shd w:val="clear" w:color="auto" w:fill="auto"/>
          </w:tcPr>
          <w:p w:rsidR="0094799A" w:rsidRPr="003458D4" w:rsidRDefault="0094799A" w:rsidP="00111C84">
            <w:pPr>
              <w:pStyle w:val="gemtab11ptAbstand"/>
              <w:rPr>
                <w:sz w:val="20"/>
              </w:rPr>
            </w:pPr>
            <w:r w:rsidRPr="003458D4">
              <w:rPr>
                <w:sz w:val="20"/>
              </w:rPr>
              <w:t>DIN 53160_2</w:t>
            </w:r>
          </w:p>
          <w:p w:rsidR="0094799A" w:rsidRPr="003458D4" w:rsidRDefault="0094799A" w:rsidP="00111C84">
            <w:pPr>
              <w:pStyle w:val="gemtab11ptAbstand"/>
              <w:rPr>
                <w:sz w:val="20"/>
              </w:rPr>
            </w:pPr>
            <w:r w:rsidRPr="003458D4">
              <w:rPr>
                <w:sz w:val="20"/>
              </w:rPr>
              <w:t xml:space="preserve">Bestimmung der Farblässigkeit von Gebrauchsgegenständen – </w:t>
            </w:r>
          </w:p>
          <w:p w:rsidR="0094799A" w:rsidRPr="003458D4" w:rsidRDefault="0094799A" w:rsidP="00111C84">
            <w:pPr>
              <w:pStyle w:val="gemtab11ptAbstand"/>
              <w:rPr>
                <w:sz w:val="20"/>
              </w:rPr>
            </w:pPr>
            <w:r w:rsidRPr="003458D4">
              <w:rPr>
                <w:sz w:val="20"/>
              </w:rPr>
              <w:t>Teil 2: Prüfung mit Schweißsimulanz</w:t>
            </w:r>
          </w:p>
        </w:tc>
      </w:tr>
      <w:tr w:rsidR="0038698C" w:rsidRPr="003458D4" w:rsidTr="00B149AD">
        <w:trPr>
          <w:trHeight w:val="143"/>
        </w:trPr>
        <w:tc>
          <w:tcPr>
            <w:tcW w:w="1851" w:type="dxa"/>
            <w:shd w:val="clear" w:color="auto" w:fill="auto"/>
          </w:tcPr>
          <w:p w:rsidR="0038698C" w:rsidRPr="003458D4" w:rsidRDefault="007E5E11" w:rsidP="00111C84">
            <w:pPr>
              <w:pStyle w:val="gemtab11ptAbstand"/>
              <w:rPr>
                <w:sz w:val="20"/>
              </w:rPr>
            </w:pPr>
            <w:bookmarkStart w:id="442" w:name="ISO_868"/>
            <w:r w:rsidRPr="003458D4">
              <w:rPr>
                <w:sz w:val="20"/>
              </w:rPr>
              <w:t>[ISO</w:t>
            </w:r>
            <w:r w:rsidR="0038698C" w:rsidRPr="003458D4">
              <w:rPr>
                <w:sz w:val="20"/>
              </w:rPr>
              <w:t>868]</w:t>
            </w:r>
            <w:bookmarkEnd w:id="442"/>
          </w:p>
        </w:tc>
        <w:tc>
          <w:tcPr>
            <w:tcW w:w="7020" w:type="dxa"/>
            <w:shd w:val="clear" w:color="auto" w:fill="auto"/>
          </w:tcPr>
          <w:p w:rsidR="0038698C" w:rsidRPr="003458D4" w:rsidRDefault="0094799A" w:rsidP="00111C84">
            <w:pPr>
              <w:pStyle w:val="gemtab11ptAbstand"/>
              <w:rPr>
                <w:sz w:val="20"/>
                <w:lang w:val="en-GB"/>
              </w:rPr>
            </w:pPr>
            <w:r w:rsidRPr="003458D4">
              <w:rPr>
                <w:sz w:val="20"/>
                <w:lang w:val="en-GB"/>
              </w:rPr>
              <w:fldChar w:fldCharType="begin"/>
            </w:r>
            <w:r w:rsidRPr="003458D4">
              <w:rPr>
                <w:sz w:val="20"/>
                <w:lang w:val="en-GB"/>
              </w:rPr>
              <w:instrText xml:space="preserve"> REF ANFANG_ABBTABS \h </w:instrText>
            </w:r>
            <w:r w:rsidR="009E0B91" w:rsidRPr="003458D4">
              <w:rPr>
                <w:sz w:val="20"/>
                <w:lang w:val="en-GB"/>
              </w:rPr>
            </w:r>
            <w:r w:rsidR="00111C84" w:rsidRPr="003458D4">
              <w:rPr>
                <w:sz w:val="20"/>
                <w:lang w:val="en-GB"/>
              </w:rPr>
              <w:instrText xml:space="preserve"> \* MERGEFORMAT </w:instrText>
            </w:r>
            <w:r w:rsidRPr="003458D4">
              <w:rPr>
                <w:sz w:val="20"/>
                <w:lang w:val="en-GB"/>
              </w:rPr>
              <w:fldChar w:fldCharType="end"/>
            </w:r>
            <w:r w:rsidR="007E5E11" w:rsidRPr="003458D4">
              <w:rPr>
                <w:sz w:val="20"/>
                <w:lang w:val="en-GB"/>
              </w:rPr>
              <w:t xml:space="preserve">ISO 868: </w:t>
            </w:r>
            <w:r w:rsidR="007E5E11" w:rsidRPr="003458D4">
              <w:rPr>
                <w:sz w:val="20"/>
                <w:lang w:val="en-GB"/>
              </w:rPr>
              <w:br/>
              <w:t>Plastics and ebonite -- Determination of indentation hardness by means of a durom</w:t>
            </w:r>
            <w:r w:rsidR="007E5E11" w:rsidRPr="003458D4">
              <w:rPr>
                <w:sz w:val="20"/>
                <w:lang w:val="en-GB"/>
              </w:rPr>
              <w:t>e</w:t>
            </w:r>
            <w:r w:rsidR="007E5E11" w:rsidRPr="003458D4">
              <w:rPr>
                <w:sz w:val="20"/>
                <w:lang w:val="en-GB"/>
              </w:rPr>
              <w:t>ter (Shore hardness)</w:t>
            </w:r>
          </w:p>
        </w:tc>
      </w:tr>
      <w:tr w:rsidR="0038698C" w:rsidRPr="003458D4" w:rsidTr="00B149AD">
        <w:trPr>
          <w:trHeight w:val="143"/>
        </w:trPr>
        <w:tc>
          <w:tcPr>
            <w:tcW w:w="1851" w:type="dxa"/>
            <w:shd w:val="clear" w:color="auto" w:fill="auto"/>
          </w:tcPr>
          <w:p w:rsidR="0038698C" w:rsidRPr="003458D4" w:rsidRDefault="007E5E11" w:rsidP="00111C84">
            <w:pPr>
              <w:pStyle w:val="gemtab11ptAbstand"/>
              <w:rPr>
                <w:sz w:val="20"/>
              </w:rPr>
            </w:pPr>
            <w:bookmarkStart w:id="443" w:name="ISO_7810"/>
            <w:r w:rsidRPr="003458D4">
              <w:rPr>
                <w:sz w:val="20"/>
                <w:lang w:val="en-GB"/>
              </w:rPr>
              <w:t>[ISO</w:t>
            </w:r>
            <w:r w:rsidR="0038698C" w:rsidRPr="003458D4">
              <w:rPr>
                <w:sz w:val="20"/>
                <w:lang w:val="en-GB"/>
              </w:rPr>
              <w:t>7810]</w:t>
            </w:r>
            <w:bookmarkEnd w:id="443"/>
          </w:p>
        </w:tc>
        <w:tc>
          <w:tcPr>
            <w:tcW w:w="7020" w:type="dxa"/>
            <w:shd w:val="clear" w:color="auto" w:fill="auto"/>
          </w:tcPr>
          <w:p w:rsidR="0038698C" w:rsidRPr="003458D4" w:rsidRDefault="0038698C" w:rsidP="00111C84">
            <w:pPr>
              <w:pStyle w:val="gemtab11ptAbstand"/>
              <w:rPr>
                <w:sz w:val="20"/>
                <w:lang w:val="en-GB"/>
              </w:rPr>
            </w:pPr>
            <w:r w:rsidRPr="003458D4">
              <w:rPr>
                <w:sz w:val="20"/>
                <w:lang w:val="en-GB"/>
              </w:rPr>
              <w:t xml:space="preserve">ISO/IEC 7810:2003 </w:t>
            </w:r>
            <w:r w:rsidR="007E5E11" w:rsidRPr="003458D4">
              <w:rPr>
                <w:sz w:val="20"/>
                <w:lang w:val="en-GB"/>
              </w:rPr>
              <w:br/>
            </w:r>
            <w:r w:rsidRPr="003458D4">
              <w:rPr>
                <w:sz w:val="20"/>
                <w:lang w:val="en-GB"/>
              </w:rPr>
              <w:t>Identification cards - Physical characteri</w:t>
            </w:r>
            <w:r w:rsidRPr="003458D4">
              <w:rPr>
                <w:sz w:val="20"/>
                <w:lang w:val="en-GB"/>
              </w:rPr>
              <w:t>s</w:t>
            </w:r>
            <w:r w:rsidRPr="003458D4">
              <w:rPr>
                <w:sz w:val="20"/>
                <w:lang w:val="en-GB"/>
              </w:rPr>
              <w:t>tics</w:t>
            </w:r>
          </w:p>
        </w:tc>
      </w:tr>
      <w:tr w:rsidR="00B8103B" w:rsidRPr="003458D4" w:rsidTr="00B149AD">
        <w:trPr>
          <w:trHeight w:val="143"/>
        </w:trPr>
        <w:tc>
          <w:tcPr>
            <w:tcW w:w="1851" w:type="dxa"/>
            <w:shd w:val="clear" w:color="auto" w:fill="auto"/>
          </w:tcPr>
          <w:p w:rsidR="00B8103B" w:rsidRPr="003458D4" w:rsidRDefault="00B8103B" w:rsidP="00B8103B">
            <w:pPr>
              <w:pStyle w:val="gemtab11ptAbstand"/>
              <w:rPr>
                <w:sz w:val="20"/>
                <w:lang w:val="en-GB"/>
              </w:rPr>
            </w:pPr>
            <w:bookmarkStart w:id="444" w:name="qISO_7810_AMD1"/>
            <w:r w:rsidRPr="003458D4">
              <w:rPr>
                <w:sz w:val="20"/>
                <w:lang w:val="en-GB"/>
              </w:rPr>
              <w:t>[ISO 7810, AMD1]</w:t>
            </w:r>
            <w:bookmarkEnd w:id="444"/>
          </w:p>
        </w:tc>
        <w:tc>
          <w:tcPr>
            <w:tcW w:w="7020" w:type="dxa"/>
            <w:shd w:val="clear" w:color="auto" w:fill="auto"/>
          </w:tcPr>
          <w:p w:rsidR="00B8103B" w:rsidRPr="003458D4" w:rsidRDefault="00B8103B" w:rsidP="00B8103B">
            <w:pPr>
              <w:pStyle w:val="gemtab11ptAbstand"/>
              <w:rPr>
                <w:sz w:val="20"/>
                <w:lang w:val="en-GB"/>
              </w:rPr>
            </w:pPr>
            <w:r w:rsidRPr="003458D4">
              <w:rPr>
                <w:sz w:val="20"/>
                <w:lang w:val="en-GB"/>
              </w:rPr>
              <w:t xml:space="preserve">Identification cards - Physical characteristics - Amendment 1: Criteria for cards containing integrated circuits, Third edition 2003-11-01, AMENDMENT </w:t>
            </w:r>
            <w:r w:rsidRPr="003458D4">
              <w:rPr>
                <w:sz w:val="20"/>
                <w:lang w:val="en-GB"/>
              </w:rPr>
              <w:lastRenderedPageBreak/>
              <w:t>1, 2009-12-15</w:t>
            </w:r>
          </w:p>
        </w:tc>
      </w:tr>
      <w:tr w:rsidR="00B8103B" w:rsidRPr="003458D4" w:rsidTr="00B149AD">
        <w:trPr>
          <w:trHeight w:val="143"/>
        </w:trPr>
        <w:tc>
          <w:tcPr>
            <w:tcW w:w="1851" w:type="dxa"/>
            <w:shd w:val="clear" w:color="auto" w:fill="auto"/>
          </w:tcPr>
          <w:p w:rsidR="00B8103B" w:rsidRPr="003458D4" w:rsidRDefault="00B8103B" w:rsidP="00111C84">
            <w:pPr>
              <w:pStyle w:val="gemtab11ptAbstand"/>
              <w:rPr>
                <w:sz w:val="20"/>
              </w:rPr>
            </w:pPr>
            <w:bookmarkStart w:id="445" w:name="ISO_7816_1"/>
            <w:r w:rsidRPr="003458D4">
              <w:rPr>
                <w:sz w:val="20"/>
                <w:lang w:val="en-GB"/>
              </w:rPr>
              <w:lastRenderedPageBreak/>
              <w:t>[ISO7816-1]</w:t>
            </w:r>
            <w:bookmarkEnd w:id="445"/>
          </w:p>
        </w:tc>
        <w:tc>
          <w:tcPr>
            <w:tcW w:w="7020" w:type="dxa"/>
            <w:shd w:val="clear" w:color="auto" w:fill="auto"/>
          </w:tcPr>
          <w:p w:rsidR="00B8103B" w:rsidRPr="003458D4" w:rsidRDefault="00B8103B" w:rsidP="00111C84">
            <w:pPr>
              <w:pStyle w:val="gemtab11ptAbstand"/>
              <w:rPr>
                <w:sz w:val="20"/>
                <w:lang w:val="en-GB"/>
              </w:rPr>
            </w:pPr>
            <w:r w:rsidRPr="003458D4">
              <w:rPr>
                <w:sz w:val="20"/>
                <w:lang w:val="en-GB"/>
              </w:rPr>
              <w:t>ISO/IEC 7816-1:1998 Identification cards - Integrated circuit(s) cards with contacts - Part 1: Physical characteristics</w:t>
            </w:r>
          </w:p>
          <w:p w:rsidR="00B8103B" w:rsidRPr="003458D4" w:rsidRDefault="00B8103B" w:rsidP="00111C84">
            <w:pPr>
              <w:pStyle w:val="gemtab11ptAbstand"/>
              <w:rPr>
                <w:sz w:val="20"/>
                <w:lang w:val="en-GB"/>
              </w:rPr>
            </w:pPr>
            <w:r w:rsidRPr="003458D4">
              <w:rPr>
                <w:sz w:val="20"/>
                <w:lang w:val="en-GB"/>
              </w:rPr>
              <w:t>ISO/IEC 7816-1:1998/Amd 1:2003 Maximum height of the IC contact surface</w:t>
            </w:r>
          </w:p>
        </w:tc>
      </w:tr>
      <w:tr w:rsidR="00B8103B" w:rsidRPr="003458D4" w:rsidTr="00B149AD">
        <w:trPr>
          <w:trHeight w:val="143"/>
        </w:trPr>
        <w:tc>
          <w:tcPr>
            <w:tcW w:w="1851" w:type="dxa"/>
            <w:shd w:val="clear" w:color="auto" w:fill="auto"/>
          </w:tcPr>
          <w:p w:rsidR="00B8103B" w:rsidRPr="003458D4" w:rsidRDefault="00B8103B" w:rsidP="00111C84">
            <w:pPr>
              <w:pStyle w:val="gemtab11ptAbstand"/>
              <w:rPr>
                <w:sz w:val="20"/>
              </w:rPr>
            </w:pPr>
            <w:bookmarkStart w:id="446" w:name="ISO_7816_2"/>
            <w:r w:rsidRPr="003458D4">
              <w:rPr>
                <w:sz w:val="20"/>
                <w:lang w:val="en-GB"/>
              </w:rPr>
              <w:t>[ISO7816-2]</w:t>
            </w:r>
            <w:bookmarkEnd w:id="446"/>
          </w:p>
        </w:tc>
        <w:tc>
          <w:tcPr>
            <w:tcW w:w="7020" w:type="dxa"/>
            <w:shd w:val="clear" w:color="auto" w:fill="auto"/>
          </w:tcPr>
          <w:p w:rsidR="00B8103B" w:rsidRPr="003458D4" w:rsidRDefault="00B8103B" w:rsidP="00111C84">
            <w:pPr>
              <w:pStyle w:val="gemtab11ptAbstand"/>
              <w:rPr>
                <w:sz w:val="20"/>
                <w:lang w:val="en-GB"/>
              </w:rPr>
            </w:pPr>
            <w:r w:rsidRPr="003458D4">
              <w:rPr>
                <w:sz w:val="20"/>
                <w:lang w:val="en-GB"/>
              </w:rPr>
              <w:t>ISO/IEC 7816-2:1999 Identification cards - Integrated circuit cards - Part 2: Cards with contacts - Dimensions and location of the contacts</w:t>
            </w:r>
          </w:p>
          <w:p w:rsidR="00B8103B" w:rsidRPr="003458D4" w:rsidRDefault="00B8103B" w:rsidP="00111C84">
            <w:pPr>
              <w:pStyle w:val="gemtab11ptAbstand"/>
              <w:rPr>
                <w:sz w:val="20"/>
                <w:lang w:val="en-GB"/>
              </w:rPr>
            </w:pPr>
            <w:r w:rsidRPr="003458D4">
              <w:rPr>
                <w:sz w:val="20"/>
                <w:lang w:val="en-GB"/>
              </w:rPr>
              <w:t>ISO/IEC 7816-2:1999/Amd 1:2004 Assignment of contacts C4 and C8</w:t>
            </w:r>
          </w:p>
        </w:tc>
      </w:tr>
      <w:tr w:rsidR="00B8103B" w:rsidRPr="003458D4" w:rsidTr="00B149AD">
        <w:trPr>
          <w:trHeight w:val="143"/>
        </w:trPr>
        <w:tc>
          <w:tcPr>
            <w:tcW w:w="1851" w:type="dxa"/>
            <w:shd w:val="clear" w:color="auto" w:fill="auto"/>
          </w:tcPr>
          <w:p w:rsidR="00B8103B" w:rsidRPr="003458D4" w:rsidRDefault="00B8103B" w:rsidP="00111C84">
            <w:pPr>
              <w:pStyle w:val="gemtab11ptAbstand"/>
              <w:rPr>
                <w:sz w:val="20"/>
              </w:rPr>
            </w:pPr>
            <w:bookmarkStart w:id="447" w:name="ISO_8859_15"/>
            <w:r w:rsidRPr="003458D4">
              <w:rPr>
                <w:sz w:val="20"/>
                <w:lang w:val="en-GB"/>
              </w:rPr>
              <w:t>[ISO8859-15]</w:t>
            </w:r>
            <w:bookmarkEnd w:id="447"/>
          </w:p>
        </w:tc>
        <w:tc>
          <w:tcPr>
            <w:tcW w:w="7020" w:type="dxa"/>
            <w:shd w:val="clear" w:color="auto" w:fill="auto"/>
          </w:tcPr>
          <w:p w:rsidR="00B8103B" w:rsidRPr="003458D4" w:rsidRDefault="00B8103B" w:rsidP="00111C84">
            <w:pPr>
              <w:pStyle w:val="gemtab11ptAbstand"/>
              <w:rPr>
                <w:sz w:val="20"/>
                <w:lang w:val="en-GB"/>
              </w:rPr>
            </w:pPr>
            <w:r w:rsidRPr="003458D4">
              <w:rPr>
                <w:sz w:val="20"/>
                <w:lang w:val="en-GB"/>
              </w:rPr>
              <w:t>ISO/IEC 8859-15 (1999): Information technology - 8-bit single-byte coded graphic cha</w:t>
            </w:r>
            <w:r w:rsidRPr="003458D4">
              <w:rPr>
                <w:sz w:val="20"/>
                <w:lang w:val="en-GB"/>
              </w:rPr>
              <w:t>r</w:t>
            </w:r>
            <w:r w:rsidRPr="003458D4">
              <w:rPr>
                <w:sz w:val="20"/>
                <w:lang w:val="en-GB"/>
              </w:rPr>
              <w:t>acter sets - Part 15: Latin alphabet No. 9</w:t>
            </w:r>
          </w:p>
        </w:tc>
      </w:tr>
      <w:tr w:rsidR="00B8103B" w:rsidRPr="003458D4" w:rsidTr="00B149AD">
        <w:trPr>
          <w:trHeight w:val="143"/>
        </w:trPr>
        <w:tc>
          <w:tcPr>
            <w:tcW w:w="1851" w:type="dxa"/>
            <w:shd w:val="clear" w:color="auto" w:fill="auto"/>
          </w:tcPr>
          <w:p w:rsidR="00B8103B" w:rsidRPr="003458D4" w:rsidRDefault="00B8103B" w:rsidP="00111C84">
            <w:pPr>
              <w:pStyle w:val="gemtab11ptAbstand"/>
              <w:rPr>
                <w:sz w:val="20"/>
              </w:rPr>
            </w:pPr>
            <w:bookmarkStart w:id="448" w:name="ISO_10373_1"/>
            <w:r w:rsidRPr="003458D4">
              <w:rPr>
                <w:sz w:val="20"/>
                <w:lang w:val="en-GB"/>
              </w:rPr>
              <w:t>[ISO10373-1]</w:t>
            </w:r>
            <w:bookmarkEnd w:id="448"/>
          </w:p>
        </w:tc>
        <w:tc>
          <w:tcPr>
            <w:tcW w:w="7020" w:type="dxa"/>
            <w:shd w:val="clear" w:color="auto" w:fill="auto"/>
          </w:tcPr>
          <w:p w:rsidR="00B8103B" w:rsidRPr="003458D4" w:rsidRDefault="00B8103B" w:rsidP="00111C84">
            <w:pPr>
              <w:pStyle w:val="gemtab11ptAbstand"/>
              <w:rPr>
                <w:sz w:val="20"/>
                <w:lang w:val="en-GB"/>
              </w:rPr>
            </w:pPr>
            <w:r w:rsidRPr="003458D4">
              <w:rPr>
                <w:sz w:val="20"/>
                <w:lang w:val="en-GB"/>
              </w:rPr>
              <w:t>ISO/IEC 10373-1:1998(or 1:2002) Identification cards - Test m</w:t>
            </w:r>
            <w:r w:rsidRPr="003458D4">
              <w:rPr>
                <w:sz w:val="20"/>
                <w:lang w:val="en-GB"/>
              </w:rPr>
              <w:t>e</w:t>
            </w:r>
            <w:r w:rsidRPr="003458D4">
              <w:rPr>
                <w:sz w:val="20"/>
                <w:lang w:val="en-GB"/>
              </w:rPr>
              <w:t>thods - Part 1: General characteristics tests</w:t>
            </w:r>
          </w:p>
        </w:tc>
      </w:tr>
      <w:tr w:rsidR="00B8103B" w:rsidRPr="003458D4" w:rsidTr="00B149AD">
        <w:trPr>
          <w:trHeight w:val="143"/>
        </w:trPr>
        <w:tc>
          <w:tcPr>
            <w:tcW w:w="1851" w:type="dxa"/>
            <w:shd w:val="clear" w:color="auto" w:fill="auto"/>
          </w:tcPr>
          <w:p w:rsidR="00B8103B" w:rsidRPr="003458D4" w:rsidRDefault="00B8103B" w:rsidP="00111C84">
            <w:pPr>
              <w:pStyle w:val="gemtab11ptAbstand"/>
              <w:rPr>
                <w:sz w:val="20"/>
                <w:lang w:val="en-GB"/>
              </w:rPr>
            </w:pPr>
            <w:bookmarkStart w:id="449" w:name="qISO_10373_1_AMD1"/>
            <w:r w:rsidRPr="003458D4">
              <w:rPr>
                <w:sz w:val="20"/>
                <w:lang w:val="en-GB"/>
              </w:rPr>
              <w:t>[ISO 10373-1, AMD1]</w:t>
            </w:r>
            <w:bookmarkEnd w:id="449"/>
          </w:p>
        </w:tc>
        <w:tc>
          <w:tcPr>
            <w:tcW w:w="7020" w:type="dxa"/>
            <w:shd w:val="clear" w:color="auto" w:fill="auto"/>
          </w:tcPr>
          <w:p w:rsidR="00B8103B" w:rsidRPr="003458D4" w:rsidRDefault="00B8103B" w:rsidP="00B8103B">
            <w:pPr>
              <w:pStyle w:val="gemtab11ptAbstand"/>
              <w:rPr>
                <w:sz w:val="20"/>
                <w:lang w:val="en-GB"/>
              </w:rPr>
            </w:pPr>
            <w:r w:rsidRPr="003458D4">
              <w:rPr>
                <w:sz w:val="20"/>
                <w:lang w:val="en-GB"/>
              </w:rPr>
              <w:t xml:space="preserve">Identification cards - Test methods - Part 1: General characteristics; Second edition 2006-05-01, </w:t>
            </w:r>
          </w:p>
          <w:p w:rsidR="00B8103B" w:rsidRPr="003458D4" w:rsidRDefault="00B8103B" w:rsidP="00B8103B">
            <w:pPr>
              <w:pStyle w:val="gemtab11ptAbstand"/>
              <w:rPr>
                <w:sz w:val="20"/>
                <w:lang w:val="en-GB"/>
              </w:rPr>
            </w:pPr>
            <w:r w:rsidRPr="003458D4">
              <w:rPr>
                <w:sz w:val="20"/>
                <w:lang w:val="en-GB"/>
              </w:rPr>
              <w:t>Amendment 1, 2012-11-01AMD1</w:t>
            </w:r>
          </w:p>
        </w:tc>
      </w:tr>
      <w:tr w:rsidR="00B8103B" w:rsidRPr="003458D4" w:rsidTr="00B149AD">
        <w:trPr>
          <w:trHeight w:val="143"/>
        </w:trPr>
        <w:tc>
          <w:tcPr>
            <w:tcW w:w="1851" w:type="dxa"/>
            <w:shd w:val="clear" w:color="auto" w:fill="auto"/>
          </w:tcPr>
          <w:p w:rsidR="00B8103B" w:rsidRPr="003458D4" w:rsidRDefault="00B8103B" w:rsidP="00111C84">
            <w:pPr>
              <w:pStyle w:val="gemtab11ptAbstand"/>
              <w:rPr>
                <w:sz w:val="20"/>
              </w:rPr>
            </w:pPr>
            <w:bookmarkStart w:id="450" w:name="ISO_12757_1"/>
            <w:r w:rsidRPr="003458D4">
              <w:rPr>
                <w:sz w:val="20"/>
              </w:rPr>
              <w:t>[ISO12757-1]</w:t>
            </w:r>
            <w:bookmarkEnd w:id="450"/>
          </w:p>
        </w:tc>
        <w:tc>
          <w:tcPr>
            <w:tcW w:w="7020" w:type="dxa"/>
            <w:shd w:val="clear" w:color="auto" w:fill="auto"/>
          </w:tcPr>
          <w:p w:rsidR="00B8103B" w:rsidRPr="003458D4" w:rsidRDefault="00B8103B" w:rsidP="00111C84">
            <w:pPr>
              <w:pStyle w:val="gemtab11ptAbstand"/>
              <w:rPr>
                <w:sz w:val="20"/>
              </w:rPr>
            </w:pPr>
            <w:r w:rsidRPr="003458D4">
              <w:rPr>
                <w:sz w:val="20"/>
              </w:rPr>
              <w:t>DIN ISO 12757-1, Ausgabe: 1999-02, Kugelschreiber und Kugelschreibe</w:t>
            </w:r>
            <w:r w:rsidRPr="003458D4">
              <w:rPr>
                <w:sz w:val="20"/>
              </w:rPr>
              <w:t>r</w:t>
            </w:r>
            <w:r w:rsidRPr="003458D4">
              <w:rPr>
                <w:sz w:val="20"/>
              </w:rPr>
              <w:t>minen, Teil 1: Allgemeine A</w:t>
            </w:r>
            <w:r w:rsidRPr="003458D4">
              <w:rPr>
                <w:sz w:val="20"/>
              </w:rPr>
              <w:t>n</w:t>
            </w:r>
            <w:r w:rsidRPr="003458D4">
              <w:rPr>
                <w:sz w:val="20"/>
              </w:rPr>
              <w:t>wendungen (ISO 12757-1:1998)</w:t>
            </w:r>
          </w:p>
        </w:tc>
      </w:tr>
      <w:tr w:rsidR="00B8103B" w:rsidRPr="003458D4" w:rsidTr="00B149AD">
        <w:trPr>
          <w:trHeight w:val="143"/>
        </w:trPr>
        <w:tc>
          <w:tcPr>
            <w:tcW w:w="1851" w:type="dxa"/>
            <w:shd w:val="clear" w:color="auto" w:fill="auto"/>
          </w:tcPr>
          <w:p w:rsidR="00B8103B" w:rsidRPr="003458D4" w:rsidRDefault="00B8103B" w:rsidP="00111C84">
            <w:pPr>
              <w:pStyle w:val="gemtab11ptAbstand"/>
              <w:rPr>
                <w:sz w:val="20"/>
              </w:rPr>
            </w:pPr>
            <w:bookmarkStart w:id="451" w:name="ISO_12757_2"/>
            <w:r w:rsidRPr="003458D4">
              <w:rPr>
                <w:sz w:val="20"/>
              </w:rPr>
              <w:t>[ISO12757-2]</w:t>
            </w:r>
            <w:bookmarkEnd w:id="451"/>
          </w:p>
        </w:tc>
        <w:tc>
          <w:tcPr>
            <w:tcW w:w="7020" w:type="dxa"/>
            <w:shd w:val="clear" w:color="auto" w:fill="auto"/>
          </w:tcPr>
          <w:p w:rsidR="00B8103B" w:rsidRPr="003458D4" w:rsidRDefault="00B8103B" w:rsidP="00111C84">
            <w:pPr>
              <w:pStyle w:val="gemtab11ptAbstand"/>
              <w:rPr>
                <w:sz w:val="20"/>
              </w:rPr>
            </w:pPr>
            <w:r w:rsidRPr="003458D4">
              <w:rPr>
                <w:sz w:val="20"/>
              </w:rPr>
              <w:t>DIN ISO 12757-2, Ausgabe: 1999-02, Kugelschreiber und Kugelschreibe</w:t>
            </w:r>
            <w:r w:rsidRPr="003458D4">
              <w:rPr>
                <w:sz w:val="20"/>
              </w:rPr>
              <w:t>r</w:t>
            </w:r>
            <w:r w:rsidRPr="003458D4">
              <w:rPr>
                <w:sz w:val="20"/>
              </w:rPr>
              <w:t>minen Teil 2: Anwendungen für Dokumente (DOC) (</w:t>
            </w:r>
            <w:r w:rsidRPr="003458D4">
              <w:rPr>
                <w:sz w:val="20"/>
              </w:rPr>
              <w:t>I</w:t>
            </w:r>
            <w:r w:rsidRPr="003458D4">
              <w:rPr>
                <w:sz w:val="20"/>
              </w:rPr>
              <w:t>SO 12757-2:1998)</w:t>
            </w:r>
          </w:p>
        </w:tc>
      </w:tr>
      <w:tr w:rsidR="00B8103B" w:rsidRPr="003458D4" w:rsidTr="00B149AD">
        <w:trPr>
          <w:trHeight w:val="143"/>
        </w:trPr>
        <w:tc>
          <w:tcPr>
            <w:tcW w:w="1851" w:type="dxa"/>
            <w:shd w:val="clear" w:color="auto" w:fill="auto"/>
          </w:tcPr>
          <w:p w:rsidR="003C757C" w:rsidRPr="003458D4" w:rsidRDefault="00914C07" w:rsidP="00111C84">
            <w:pPr>
              <w:pStyle w:val="gemtab11ptAbstand"/>
              <w:rPr>
                <w:sz w:val="20"/>
                <w:lang w:val="en-US"/>
              </w:rPr>
            </w:pPr>
            <w:bookmarkStart w:id="452" w:name="BSI_CC_PP_082"/>
            <w:r w:rsidRPr="003458D4">
              <w:rPr>
                <w:sz w:val="20"/>
                <w:lang w:val="en-US"/>
              </w:rPr>
              <w:t xml:space="preserve"> </w:t>
            </w:r>
            <w:r w:rsidR="003C757C" w:rsidRPr="003458D4">
              <w:rPr>
                <w:sz w:val="20"/>
                <w:lang w:val="en-US"/>
              </w:rPr>
              <w:t>[BSI-CC-PP-082]</w:t>
            </w:r>
            <w:bookmarkEnd w:id="452"/>
          </w:p>
        </w:tc>
        <w:tc>
          <w:tcPr>
            <w:tcW w:w="7020" w:type="dxa"/>
            <w:shd w:val="clear" w:color="auto" w:fill="auto"/>
          </w:tcPr>
          <w:p w:rsidR="00B8103B" w:rsidRPr="003458D4" w:rsidRDefault="00B8103B" w:rsidP="00111C84">
            <w:pPr>
              <w:pStyle w:val="gemtab11ptAbstand"/>
              <w:rPr>
                <w:sz w:val="20"/>
                <w:lang w:val="en-GB"/>
              </w:rPr>
            </w:pPr>
            <w:r w:rsidRPr="003458D4">
              <w:rPr>
                <w:sz w:val="20"/>
                <w:lang w:val="en-GB"/>
              </w:rPr>
              <w:t>"Common Criteria Protection Profile</w:t>
            </w:r>
          </w:p>
          <w:p w:rsidR="003C757C" w:rsidRPr="003458D4" w:rsidRDefault="003C757C" w:rsidP="003C757C">
            <w:pPr>
              <w:pStyle w:val="gemtab11ptAbstand"/>
              <w:rPr>
                <w:sz w:val="20"/>
                <w:lang w:val="en-GB"/>
              </w:rPr>
            </w:pPr>
            <w:r w:rsidRPr="003458D4">
              <w:rPr>
                <w:sz w:val="20"/>
                <w:lang w:val="en-GB"/>
              </w:rPr>
              <w:t xml:space="preserve">Card Operating System Generation 2 (PP COS G2) </w:t>
            </w:r>
          </w:p>
          <w:p w:rsidR="00B8103B" w:rsidRPr="003458D4" w:rsidRDefault="003C757C" w:rsidP="003C757C">
            <w:pPr>
              <w:pStyle w:val="gemtab11ptAbstand"/>
              <w:rPr>
                <w:strike/>
                <w:sz w:val="20"/>
                <w:lang w:val="en-GB"/>
              </w:rPr>
            </w:pPr>
            <w:r w:rsidRPr="003458D4">
              <w:rPr>
                <w:sz w:val="20"/>
                <w:lang w:val="en-GB"/>
              </w:rPr>
              <w:t>Version 1.9, 18th November 2014"</w:t>
            </w:r>
          </w:p>
        </w:tc>
      </w:tr>
      <w:tr w:rsidR="00B8103B" w:rsidRPr="003458D4" w:rsidTr="00B149AD">
        <w:trPr>
          <w:trHeight w:val="143"/>
        </w:trPr>
        <w:tc>
          <w:tcPr>
            <w:tcW w:w="1851" w:type="dxa"/>
            <w:shd w:val="clear" w:color="auto" w:fill="auto"/>
          </w:tcPr>
          <w:p w:rsidR="00B8103B" w:rsidRPr="003458D4" w:rsidRDefault="00B8103B" w:rsidP="00111C84">
            <w:pPr>
              <w:pStyle w:val="gemtab11ptAbstand"/>
              <w:rPr>
                <w:sz w:val="20"/>
                <w:lang w:val="en-GB"/>
              </w:rPr>
            </w:pPr>
            <w:bookmarkStart w:id="453" w:name="RFC2119"/>
            <w:r w:rsidRPr="003458D4">
              <w:rPr>
                <w:sz w:val="20"/>
                <w:lang w:val="en-GB"/>
              </w:rPr>
              <w:t>[RFC2119]</w:t>
            </w:r>
            <w:bookmarkEnd w:id="453"/>
          </w:p>
        </w:tc>
        <w:tc>
          <w:tcPr>
            <w:tcW w:w="7020" w:type="dxa"/>
            <w:shd w:val="clear" w:color="auto" w:fill="auto"/>
          </w:tcPr>
          <w:p w:rsidR="00B8103B" w:rsidRPr="003458D4" w:rsidRDefault="00B8103B" w:rsidP="00111C84">
            <w:pPr>
              <w:pStyle w:val="gemtab11ptAbstand"/>
              <w:rPr>
                <w:sz w:val="20"/>
                <w:lang w:val="en-GB"/>
              </w:rPr>
            </w:pPr>
            <w:r w:rsidRPr="003458D4">
              <w:rPr>
                <w:sz w:val="20"/>
                <w:lang w:val="en-GB"/>
              </w:rPr>
              <w:t>Network Working Group, Request for Comments: 2119, S. Bradner, Harvard University, March 1997, Category: Best Current Practice</w:t>
            </w:r>
          </w:p>
          <w:p w:rsidR="00B8103B" w:rsidRPr="003458D4" w:rsidRDefault="00B8103B" w:rsidP="00111C84">
            <w:pPr>
              <w:pStyle w:val="gemtab11ptAbstand"/>
              <w:rPr>
                <w:sz w:val="20"/>
                <w:lang w:val="en-GB"/>
              </w:rPr>
            </w:pPr>
            <w:r w:rsidRPr="003458D4">
              <w:rPr>
                <w:sz w:val="20"/>
                <w:lang w:val="en-GB"/>
              </w:rPr>
              <w:t>Key words for use in RFCs to Indicate Requirement Levels</w:t>
            </w:r>
          </w:p>
        </w:tc>
      </w:tr>
      <w:tr w:rsidR="00B8103B" w:rsidRPr="003458D4" w:rsidTr="00B149AD">
        <w:trPr>
          <w:trHeight w:val="143"/>
        </w:trPr>
        <w:tc>
          <w:tcPr>
            <w:tcW w:w="1851" w:type="dxa"/>
            <w:shd w:val="clear" w:color="auto" w:fill="auto"/>
          </w:tcPr>
          <w:p w:rsidR="00B8103B" w:rsidRPr="003458D4" w:rsidRDefault="00B8103B" w:rsidP="00111C84">
            <w:pPr>
              <w:pStyle w:val="gemtab11ptAbstand"/>
              <w:rPr>
                <w:sz w:val="20"/>
              </w:rPr>
            </w:pPr>
            <w:bookmarkStart w:id="454" w:name="SGB_V"/>
            <w:r w:rsidRPr="003458D4">
              <w:rPr>
                <w:sz w:val="20"/>
              </w:rPr>
              <w:t>[SGB V]</w:t>
            </w:r>
            <w:bookmarkEnd w:id="454"/>
          </w:p>
        </w:tc>
        <w:tc>
          <w:tcPr>
            <w:tcW w:w="7020" w:type="dxa"/>
            <w:shd w:val="clear" w:color="auto" w:fill="auto"/>
          </w:tcPr>
          <w:p w:rsidR="00B8103B" w:rsidRPr="003458D4" w:rsidRDefault="00B8103B" w:rsidP="00111C84">
            <w:pPr>
              <w:pStyle w:val="gemtab11ptAbstand"/>
              <w:rPr>
                <w:sz w:val="20"/>
              </w:rPr>
            </w:pPr>
            <w:r w:rsidRPr="003458D4">
              <w:rPr>
                <w:sz w:val="20"/>
              </w:rPr>
              <w:t>BGBl. I S.2477 (20.12.1988):</w:t>
            </w:r>
            <w:r w:rsidRPr="003458D4">
              <w:rPr>
                <w:sz w:val="20"/>
              </w:rPr>
              <w:br/>
              <w:t>Sozialgesetzbuch, Fünftes Buch</w:t>
            </w:r>
            <w:r w:rsidRPr="003458D4">
              <w:rPr>
                <w:sz w:val="20"/>
              </w:rPr>
              <w:br/>
              <w:t>Zuletzt geändert durch Art. 4 G v. 14.4.2010 I 410</w:t>
            </w:r>
            <w:r w:rsidRPr="003458D4">
              <w:rPr>
                <w:sz w:val="20"/>
              </w:rPr>
              <w:br/>
              <w:t>Gesetzliche Krankenversicherung</w:t>
            </w:r>
          </w:p>
        </w:tc>
      </w:tr>
      <w:bookmarkEnd w:id="428"/>
      <w:bookmarkEnd w:id="429"/>
      <w:bookmarkEnd w:id="430"/>
      <w:bookmarkEnd w:id="431"/>
      <w:bookmarkEnd w:id="432"/>
      <w:bookmarkEnd w:id="433"/>
    </w:tbl>
    <w:p w:rsidR="00C641A9" w:rsidRPr="003458D4" w:rsidRDefault="00C641A9" w:rsidP="00245D75">
      <w:pPr>
        <w:pStyle w:val="gemStandard"/>
      </w:pPr>
    </w:p>
    <w:sectPr w:rsidR="00C641A9" w:rsidRPr="003458D4" w:rsidSect="00C13E03">
      <w:pgSz w:w="11906" w:h="16838" w:code="9"/>
      <w:pgMar w:top="1916" w:right="1418" w:bottom="1134" w:left="1701" w:header="539" w:footer="437" w:gutter="0"/>
      <w:pgBorders w:offsetFrom="page">
        <w:right w:val="single" w:sz="48" w:space="24" w:color="FFCC99"/>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DA1" w:rsidRPr="003458D4" w:rsidRDefault="00F46DA1" w:rsidP="00886A3A">
      <w:pPr>
        <w:pStyle w:val="Kurzberschrift"/>
      </w:pPr>
      <w:r w:rsidRPr="003458D4">
        <w:separator/>
      </w:r>
    </w:p>
  </w:endnote>
  <w:endnote w:type="continuationSeparator" w:id="0">
    <w:p w:rsidR="00F46DA1" w:rsidRPr="003458D4" w:rsidRDefault="00F46DA1" w:rsidP="00886A3A">
      <w:pPr>
        <w:pStyle w:val="Kurzberschrift"/>
      </w:pPr>
      <w:r w:rsidRPr="003458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52" w:type="dxa"/>
      <w:tblBorders>
        <w:top w:val="single" w:sz="4" w:space="0" w:color="auto"/>
      </w:tblBorders>
      <w:tblLook w:val="01E0" w:firstRow="1" w:lastRow="1" w:firstColumn="1" w:lastColumn="1" w:noHBand="0" w:noVBand="0"/>
    </w:tblPr>
    <w:tblGrid>
      <w:gridCol w:w="3921"/>
      <w:gridCol w:w="2723"/>
      <w:gridCol w:w="2308"/>
    </w:tblGrid>
    <w:tr w:rsidR="00B8103B" w:rsidRPr="003458D4" w:rsidTr="00B149AD">
      <w:tc>
        <w:tcPr>
          <w:tcW w:w="6644" w:type="dxa"/>
          <w:gridSpan w:val="2"/>
          <w:tcBorders>
            <w:top w:val="nil"/>
            <w:bottom w:val="single" w:sz="4" w:space="0" w:color="auto"/>
          </w:tcBorders>
          <w:shd w:val="clear" w:color="auto" w:fill="auto"/>
        </w:tcPr>
        <w:p w:rsidR="00B8103B" w:rsidRPr="003458D4" w:rsidRDefault="00B8103B" w:rsidP="00B149AD">
          <w:pPr>
            <w:pStyle w:val="Fuzeile"/>
            <w:spacing w:before="60" w:after="0"/>
          </w:pPr>
        </w:p>
      </w:tc>
      <w:tc>
        <w:tcPr>
          <w:tcW w:w="2308" w:type="dxa"/>
          <w:tcBorders>
            <w:top w:val="nil"/>
            <w:bottom w:val="single" w:sz="4" w:space="0" w:color="auto"/>
          </w:tcBorders>
          <w:shd w:val="clear" w:color="auto" w:fill="auto"/>
        </w:tcPr>
        <w:p w:rsidR="00B8103B" w:rsidRPr="003458D4" w:rsidRDefault="00B8103B" w:rsidP="00B149AD">
          <w:pPr>
            <w:pStyle w:val="Fuzeile"/>
            <w:spacing w:before="60" w:after="0"/>
          </w:pPr>
        </w:p>
      </w:tc>
    </w:tr>
    <w:tr w:rsidR="00B8103B" w:rsidRPr="003458D4" w:rsidTr="00B149AD">
      <w:tc>
        <w:tcPr>
          <w:tcW w:w="6644" w:type="dxa"/>
          <w:gridSpan w:val="2"/>
          <w:tcBorders>
            <w:top w:val="single" w:sz="4" w:space="0" w:color="auto"/>
            <w:bottom w:val="nil"/>
          </w:tcBorders>
          <w:shd w:val="clear" w:color="auto" w:fill="auto"/>
        </w:tcPr>
        <w:p w:rsidR="00B8103B" w:rsidRPr="003458D4" w:rsidRDefault="00B8103B" w:rsidP="00B149AD">
          <w:pPr>
            <w:pStyle w:val="Fuzeile"/>
            <w:spacing w:before="60" w:after="0"/>
            <w:rPr>
              <w:szCs w:val="16"/>
              <w:lang w:val="en-GB"/>
            </w:rPr>
          </w:pPr>
          <w:r w:rsidRPr="003458D4">
            <w:rPr>
              <w:szCs w:val="16"/>
            </w:rPr>
            <w:fldChar w:fldCharType="begin"/>
          </w:r>
          <w:r w:rsidRPr="003458D4">
            <w:rPr>
              <w:szCs w:val="16"/>
              <w:lang w:val="en-GB"/>
            </w:rPr>
            <w:instrText xml:space="preserve"> FILENAME   \* MERGEFORMAT </w:instrText>
          </w:r>
          <w:r w:rsidRPr="003458D4">
            <w:rPr>
              <w:szCs w:val="16"/>
            </w:rPr>
            <w:fldChar w:fldCharType="separate"/>
          </w:r>
          <w:r w:rsidR="00982A23" w:rsidRPr="003458D4">
            <w:rPr>
              <w:noProof/>
              <w:szCs w:val="16"/>
              <w:lang w:val="en-GB"/>
            </w:rPr>
            <w:t>gemSpec_eGK_OPT.doc</w:t>
          </w:r>
          <w:r w:rsidRPr="003458D4">
            <w:rPr>
              <w:szCs w:val="16"/>
            </w:rPr>
            <w:fldChar w:fldCharType="end"/>
          </w:r>
        </w:p>
      </w:tc>
      <w:tc>
        <w:tcPr>
          <w:tcW w:w="2308" w:type="dxa"/>
          <w:tcBorders>
            <w:top w:val="single" w:sz="4" w:space="0" w:color="auto"/>
            <w:bottom w:val="nil"/>
          </w:tcBorders>
          <w:shd w:val="clear" w:color="auto" w:fill="auto"/>
        </w:tcPr>
        <w:p w:rsidR="00B8103B" w:rsidRPr="003458D4" w:rsidRDefault="00B8103B" w:rsidP="00B149AD">
          <w:pPr>
            <w:pStyle w:val="Fuzeile"/>
            <w:spacing w:before="60" w:after="0"/>
            <w:jc w:val="right"/>
            <w:rPr>
              <w:szCs w:val="16"/>
            </w:rPr>
          </w:pPr>
          <w:r w:rsidRPr="003458D4">
            <w:rPr>
              <w:szCs w:val="16"/>
            </w:rPr>
            <w:t xml:space="preserve">Seite </w:t>
          </w:r>
          <w:r w:rsidRPr="003458D4">
            <w:rPr>
              <w:rStyle w:val="Seitenzahl"/>
              <w:sz w:val="16"/>
              <w:szCs w:val="16"/>
            </w:rPr>
            <w:fldChar w:fldCharType="begin"/>
          </w:r>
          <w:r w:rsidRPr="003458D4">
            <w:rPr>
              <w:rStyle w:val="Seitenzahl"/>
              <w:sz w:val="16"/>
              <w:szCs w:val="16"/>
            </w:rPr>
            <w:instrText xml:space="preserve"> PAGE </w:instrText>
          </w:r>
          <w:r w:rsidRPr="003458D4">
            <w:rPr>
              <w:rStyle w:val="Seitenzahl"/>
              <w:sz w:val="16"/>
              <w:szCs w:val="16"/>
            </w:rPr>
            <w:fldChar w:fldCharType="separate"/>
          </w:r>
          <w:r w:rsidR="00645474">
            <w:rPr>
              <w:rStyle w:val="Seitenzahl"/>
              <w:noProof/>
              <w:sz w:val="16"/>
              <w:szCs w:val="16"/>
            </w:rPr>
            <w:t>39</w:t>
          </w:r>
          <w:r w:rsidRPr="003458D4">
            <w:rPr>
              <w:rStyle w:val="Seitenzahl"/>
              <w:sz w:val="16"/>
              <w:szCs w:val="16"/>
            </w:rPr>
            <w:fldChar w:fldCharType="end"/>
          </w:r>
          <w:r w:rsidRPr="003458D4">
            <w:rPr>
              <w:rStyle w:val="Seitenzahl"/>
              <w:sz w:val="16"/>
              <w:szCs w:val="16"/>
            </w:rPr>
            <w:t xml:space="preserve"> von </w:t>
          </w:r>
          <w:r w:rsidRPr="003458D4">
            <w:rPr>
              <w:rStyle w:val="Seitenzahl"/>
              <w:sz w:val="16"/>
              <w:szCs w:val="16"/>
            </w:rPr>
            <w:fldChar w:fldCharType="begin"/>
          </w:r>
          <w:r w:rsidRPr="003458D4">
            <w:rPr>
              <w:rStyle w:val="Seitenzahl"/>
              <w:sz w:val="16"/>
              <w:szCs w:val="16"/>
            </w:rPr>
            <w:instrText xml:space="preserve"> NUMPAGES </w:instrText>
          </w:r>
          <w:r w:rsidRPr="003458D4">
            <w:rPr>
              <w:rStyle w:val="Seitenzahl"/>
              <w:sz w:val="16"/>
              <w:szCs w:val="16"/>
            </w:rPr>
            <w:fldChar w:fldCharType="separate"/>
          </w:r>
          <w:r w:rsidR="00645474">
            <w:rPr>
              <w:rStyle w:val="Seitenzahl"/>
              <w:noProof/>
              <w:sz w:val="16"/>
              <w:szCs w:val="16"/>
            </w:rPr>
            <w:t>40</w:t>
          </w:r>
          <w:r w:rsidRPr="003458D4">
            <w:rPr>
              <w:rStyle w:val="Seitenzahl"/>
              <w:sz w:val="16"/>
              <w:szCs w:val="16"/>
            </w:rPr>
            <w:fldChar w:fldCharType="end"/>
          </w:r>
        </w:p>
      </w:tc>
    </w:tr>
    <w:tr w:rsidR="00B8103B" w:rsidRPr="003458D4" w:rsidTr="00B149AD">
      <w:tc>
        <w:tcPr>
          <w:tcW w:w="3921" w:type="dxa"/>
          <w:tcBorders>
            <w:top w:val="nil"/>
          </w:tcBorders>
          <w:shd w:val="clear" w:color="auto" w:fill="auto"/>
        </w:tcPr>
        <w:p w:rsidR="00B8103B" w:rsidRPr="003458D4" w:rsidRDefault="00B8103B" w:rsidP="00B149AD">
          <w:pPr>
            <w:pStyle w:val="Fuzeile"/>
            <w:spacing w:before="60" w:after="0"/>
          </w:pPr>
          <w:r w:rsidRPr="003458D4">
            <w:t xml:space="preserve">Version: </w:t>
          </w:r>
          <w:r w:rsidRPr="003458D4">
            <w:fldChar w:fldCharType="begin"/>
          </w:r>
          <w:r w:rsidRPr="003458D4">
            <w:instrText xml:space="preserve"> REF  Version </w:instrText>
          </w:r>
          <w:r w:rsidRPr="003458D4">
            <w:fldChar w:fldCharType="separate"/>
          </w:r>
          <w:r w:rsidR="00982A23" w:rsidRPr="003458D4">
            <w:rPr>
              <w:lang w:val="en-GB"/>
            </w:rPr>
            <w:t>3.5.1</w:t>
          </w:r>
          <w:r w:rsidRPr="003458D4">
            <w:fldChar w:fldCharType="end"/>
          </w:r>
        </w:p>
      </w:tc>
      <w:tc>
        <w:tcPr>
          <w:tcW w:w="2723" w:type="dxa"/>
          <w:tcBorders>
            <w:top w:val="nil"/>
          </w:tcBorders>
          <w:shd w:val="clear" w:color="auto" w:fill="auto"/>
        </w:tcPr>
        <w:p w:rsidR="00B8103B" w:rsidRPr="003458D4" w:rsidRDefault="00B8103B" w:rsidP="00B149AD">
          <w:pPr>
            <w:pStyle w:val="Fuzeile"/>
            <w:spacing w:before="60" w:after="0"/>
          </w:pPr>
          <w:r w:rsidRPr="003458D4">
            <w:rPr>
              <w:rStyle w:val="Seitenzahl"/>
              <w:sz w:val="16"/>
            </w:rPr>
            <w:t xml:space="preserve">© gematik – </w:t>
          </w:r>
          <w:r w:rsidRPr="003458D4">
            <w:rPr>
              <w:rStyle w:val="Seitenzahl"/>
              <w:sz w:val="16"/>
            </w:rPr>
            <w:fldChar w:fldCharType="begin"/>
          </w:r>
          <w:r w:rsidRPr="003458D4">
            <w:rPr>
              <w:rStyle w:val="Seitenzahl"/>
              <w:sz w:val="16"/>
            </w:rPr>
            <w:instrText xml:space="preserve"> REF Klasse \h </w:instrText>
          </w:r>
          <w:r w:rsidRPr="003458D4">
            <w:instrText xml:space="preserve"> \* MERGEFORMAT </w:instrText>
          </w:r>
          <w:r w:rsidRPr="003458D4">
            <w:rPr>
              <w:rStyle w:val="Seitenzahl"/>
              <w:sz w:val="16"/>
            </w:rPr>
            <w:fldChar w:fldCharType="separate"/>
          </w:r>
          <w:r w:rsidR="00982A23" w:rsidRPr="003458D4">
            <w:t>öffentlich</w:t>
          </w:r>
          <w:r w:rsidRPr="003458D4">
            <w:rPr>
              <w:rStyle w:val="Seitenzahl"/>
              <w:sz w:val="16"/>
            </w:rPr>
            <w:fldChar w:fldCharType="end"/>
          </w:r>
        </w:p>
      </w:tc>
      <w:tc>
        <w:tcPr>
          <w:tcW w:w="2308" w:type="dxa"/>
          <w:tcBorders>
            <w:top w:val="nil"/>
          </w:tcBorders>
          <w:shd w:val="clear" w:color="auto" w:fill="auto"/>
        </w:tcPr>
        <w:p w:rsidR="00B8103B" w:rsidRPr="003458D4" w:rsidRDefault="00B8103B" w:rsidP="00B149AD">
          <w:pPr>
            <w:pStyle w:val="Fuzeile"/>
            <w:spacing w:before="60" w:after="0"/>
            <w:jc w:val="right"/>
          </w:pPr>
          <w:r w:rsidRPr="003458D4">
            <w:t xml:space="preserve">Stand: </w:t>
          </w:r>
          <w:r w:rsidRPr="003458D4">
            <w:fldChar w:fldCharType="begin"/>
          </w:r>
          <w:r w:rsidRPr="003458D4">
            <w:instrText xml:space="preserve"> REF Stand \h </w:instrText>
          </w:r>
          <w:r w:rsidRPr="003458D4">
            <w:instrText xml:space="preserve"> \* MERGEFORMAT </w:instrText>
          </w:r>
          <w:r w:rsidRPr="003458D4">
            <w:fldChar w:fldCharType="separate"/>
          </w:r>
          <w:r w:rsidR="00982A23" w:rsidRPr="003458D4">
            <w:t>21.04.2017</w:t>
          </w:r>
          <w:r w:rsidRPr="003458D4">
            <w:fldChar w:fldCharType="end"/>
          </w:r>
          <w:r w:rsidRPr="003458D4">
            <w:t xml:space="preserve"> </w:t>
          </w:r>
        </w:p>
      </w:tc>
    </w:tr>
  </w:tbl>
  <w:p w:rsidR="00B8103B" w:rsidRPr="003458D4" w:rsidRDefault="00B8103B" w:rsidP="00886A3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08" w:type="dxa"/>
      <w:tblBorders>
        <w:top w:val="single" w:sz="4" w:space="0" w:color="auto"/>
      </w:tblBorders>
      <w:tblLook w:val="01E0" w:firstRow="1" w:lastRow="1" w:firstColumn="1" w:lastColumn="1" w:noHBand="0" w:noVBand="0"/>
    </w:tblPr>
    <w:tblGrid>
      <w:gridCol w:w="5688"/>
      <w:gridCol w:w="1800"/>
      <w:gridCol w:w="1620"/>
    </w:tblGrid>
    <w:tr w:rsidR="00B8103B" w:rsidRPr="003458D4" w:rsidTr="00B149AD">
      <w:tc>
        <w:tcPr>
          <w:tcW w:w="5688" w:type="dxa"/>
          <w:shd w:val="clear" w:color="auto" w:fill="auto"/>
        </w:tcPr>
        <w:p w:rsidR="00B8103B" w:rsidRPr="003458D4" w:rsidRDefault="00B8103B" w:rsidP="00886A3A">
          <w:pPr>
            <w:pStyle w:val="Fuzeile"/>
            <w:rPr>
              <w:lang w:val="en-GB"/>
            </w:rPr>
          </w:pPr>
          <w:r w:rsidRPr="003458D4">
            <w:fldChar w:fldCharType="begin"/>
          </w:r>
          <w:r w:rsidRPr="003458D4">
            <w:rPr>
              <w:lang w:val="en-GB"/>
            </w:rPr>
            <w:instrText xml:space="preserve"> FILENAME   \* MERGEFORMAT </w:instrText>
          </w:r>
          <w:r w:rsidRPr="003458D4">
            <w:fldChar w:fldCharType="separate"/>
          </w:r>
          <w:r w:rsidR="00982A23" w:rsidRPr="003458D4">
            <w:rPr>
              <w:noProof/>
              <w:lang w:val="en-GB"/>
            </w:rPr>
            <w:t>gemSpec_eGK_OPT.doc</w:t>
          </w:r>
          <w:r w:rsidRPr="003458D4">
            <w:fldChar w:fldCharType="end"/>
          </w:r>
        </w:p>
      </w:tc>
      <w:tc>
        <w:tcPr>
          <w:tcW w:w="1800" w:type="dxa"/>
          <w:shd w:val="clear" w:color="auto" w:fill="auto"/>
        </w:tcPr>
        <w:p w:rsidR="00B8103B" w:rsidRPr="003458D4" w:rsidRDefault="00B8103B" w:rsidP="00886A3A">
          <w:pPr>
            <w:pStyle w:val="Fuzeile"/>
          </w:pPr>
          <w:r w:rsidRPr="00B149AD">
            <w:t>©</w:t>
          </w:r>
          <w:r w:rsidRPr="003458D4">
            <w:t>gematik mbH</w:t>
          </w:r>
        </w:p>
      </w:tc>
      <w:tc>
        <w:tcPr>
          <w:tcW w:w="1620" w:type="dxa"/>
          <w:shd w:val="clear" w:color="auto" w:fill="auto"/>
        </w:tcPr>
        <w:p w:rsidR="00B8103B" w:rsidRPr="003458D4" w:rsidRDefault="00B8103B" w:rsidP="00886A3A">
          <w:pPr>
            <w:pStyle w:val="Fuzeile"/>
          </w:pPr>
          <w:r w:rsidRPr="003458D4">
            <w:t xml:space="preserve">Seite </w:t>
          </w:r>
          <w:r w:rsidRPr="003458D4">
            <w:fldChar w:fldCharType="begin"/>
          </w:r>
          <w:r w:rsidRPr="003458D4">
            <w:instrText xml:space="preserve"> PAGE </w:instrText>
          </w:r>
          <w:r w:rsidRPr="003458D4">
            <w:fldChar w:fldCharType="separate"/>
          </w:r>
          <w:r w:rsidRPr="003458D4">
            <w:rPr>
              <w:noProof/>
            </w:rPr>
            <w:t>35</w:t>
          </w:r>
          <w:r w:rsidRPr="003458D4">
            <w:fldChar w:fldCharType="end"/>
          </w:r>
          <w:r w:rsidRPr="003458D4">
            <w:t xml:space="preserve"> von </w:t>
          </w:r>
          <w:r w:rsidRPr="003458D4">
            <w:fldChar w:fldCharType="begin"/>
          </w:r>
          <w:r w:rsidRPr="003458D4">
            <w:instrText xml:space="preserve"> NUMPAGES </w:instrText>
          </w:r>
          <w:r w:rsidRPr="003458D4">
            <w:fldChar w:fldCharType="separate"/>
          </w:r>
          <w:r w:rsidR="00982A23" w:rsidRPr="003458D4">
            <w:rPr>
              <w:noProof/>
            </w:rPr>
            <w:t>1</w:t>
          </w:r>
          <w:r w:rsidRPr="003458D4">
            <w:fldChar w:fldCharType="end"/>
          </w:r>
        </w:p>
      </w:tc>
    </w:tr>
  </w:tbl>
  <w:p w:rsidR="00B8103B" w:rsidRPr="003458D4" w:rsidRDefault="00B8103B" w:rsidP="00886A3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DA1" w:rsidRPr="003458D4" w:rsidRDefault="00F46DA1" w:rsidP="00886A3A">
      <w:pPr>
        <w:pStyle w:val="Kurzberschrift"/>
      </w:pPr>
      <w:r w:rsidRPr="003458D4">
        <w:separator/>
      </w:r>
    </w:p>
  </w:footnote>
  <w:footnote w:type="continuationSeparator" w:id="0">
    <w:p w:rsidR="00F46DA1" w:rsidRPr="003458D4" w:rsidRDefault="00F46DA1" w:rsidP="00886A3A">
      <w:pPr>
        <w:pStyle w:val="Kurzberschrift"/>
      </w:pPr>
      <w:r w:rsidRPr="003458D4">
        <w:continuationSeparator/>
      </w:r>
    </w:p>
  </w:footnote>
  <w:footnote w:id="1">
    <w:p w:rsidR="0072189F" w:rsidRPr="003458D4" w:rsidRDefault="0072189F">
      <w:pPr>
        <w:pStyle w:val="Funotentext"/>
      </w:pPr>
      <w:r w:rsidRPr="003458D4">
        <w:rPr>
          <w:rStyle w:val="Funotenzeichen"/>
        </w:rPr>
        <w:footnoteRef/>
      </w:r>
      <w:r w:rsidRPr="003458D4">
        <w:t xml:space="preserve"> Die eGK ist von den Kartenherausgebern so zu gestalten, dass sie den gesetzlichen Anforderu</w:t>
      </w:r>
      <w:r w:rsidRPr="003458D4">
        <w:t>n</w:t>
      </w:r>
      <w:r w:rsidRPr="003458D4">
        <w:t>gen an die Barrierefreiheit (z.B. § 17 SGB I, § 7 BGG) en</w:t>
      </w:r>
      <w:r w:rsidRPr="003458D4">
        <w:t>t</w:t>
      </w:r>
      <w:r w:rsidRPr="003458D4">
        <w:t>spricht.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03B" w:rsidRPr="003458D4" w:rsidRDefault="00B8103B" w:rsidP="00753B6F">
    <w:pPr>
      <w:pStyle w:val="gemStandard"/>
      <w:jc w:val="right"/>
    </w:pPr>
    <w:r w:rsidRPr="003458D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6pt;height:45pt">
          <v:imagedata r:id="rId1" o:title="Logo_Gematik_2012_Claim"/>
        </v:shape>
      </w:pict>
    </w:r>
  </w:p>
  <w:p w:rsidR="00B8103B" w:rsidRPr="003458D4" w:rsidRDefault="00B8103B" w:rsidP="00886A3A">
    <w:pPr>
      <w:pStyle w:val="gem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5000"/>
      <w:gridCol w:w="958"/>
      <w:gridCol w:w="2994"/>
    </w:tblGrid>
    <w:tr w:rsidR="00B8103B" w:rsidRPr="003458D4" w:rsidTr="00B149AD">
      <w:tc>
        <w:tcPr>
          <w:tcW w:w="5148" w:type="dxa"/>
          <w:shd w:val="clear" w:color="auto" w:fill="auto"/>
        </w:tcPr>
        <w:p w:rsidR="00B8103B" w:rsidRPr="003458D4" w:rsidRDefault="00B8103B" w:rsidP="00886A3A">
          <w:pPr>
            <w:pStyle w:val="Kurzberschrift"/>
          </w:pPr>
          <w:r w:rsidRPr="003458D4">
            <w:rPr>
              <w:sz w:val="24"/>
              <w:szCs w:val="24"/>
            </w:rPr>
            <w:t>eHealth-Terminal</w:t>
          </w:r>
          <w:r w:rsidRPr="003458D4">
            <w:rPr>
              <w:sz w:val="24"/>
              <w:szCs w:val="24"/>
            </w:rPr>
            <w:br/>
            <w:t>auf der</w:t>
          </w:r>
          <w:r w:rsidRPr="003458D4">
            <w:t xml:space="preserve"> Basis SICCT für das deutsche Gesundheitswesen</w:t>
          </w:r>
        </w:p>
        <w:p w:rsidR="00B8103B" w:rsidRPr="003458D4" w:rsidRDefault="00B8103B" w:rsidP="00886A3A">
          <w:pPr>
            <w:pStyle w:val="Kurzberschrift"/>
          </w:pPr>
        </w:p>
      </w:tc>
      <w:tc>
        <w:tcPr>
          <w:tcW w:w="997" w:type="dxa"/>
          <w:shd w:val="clear" w:color="auto" w:fill="auto"/>
        </w:tcPr>
        <w:p w:rsidR="00B8103B" w:rsidRPr="003458D4" w:rsidRDefault="00B8103B" w:rsidP="00886A3A">
          <w:pPr>
            <w:pStyle w:val="Kopfzeile"/>
          </w:pPr>
        </w:p>
      </w:tc>
      <w:tc>
        <w:tcPr>
          <w:tcW w:w="3142" w:type="dxa"/>
          <w:shd w:val="clear" w:color="auto" w:fill="auto"/>
        </w:tcPr>
        <w:p w:rsidR="00B8103B" w:rsidRPr="003458D4" w:rsidRDefault="00B8103B" w:rsidP="00886A3A">
          <w:pPr>
            <w:pStyle w:val="Kopfzeile"/>
          </w:pPr>
          <w:r w:rsidRPr="003458D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0;width:150pt;height:52.5pt;z-index:251657728;mso-position-horizontal-relative:text;mso-position-vertical-relative:text" o:allowincell="f">
                <v:imagedata r:id="rId1" o:title="Logo_gematik"/>
                <w10:wrap type="topAndBottom"/>
              </v:shape>
            </w:pict>
          </w:r>
        </w:p>
      </w:tc>
    </w:tr>
  </w:tbl>
  <w:p w:rsidR="00B8103B" w:rsidRPr="003458D4" w:rsidRDefault="00B8103B" w:rsidP="00886A3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Layout w:type="fixed"/>
      <w:tblLook w:val="01E0" w:firstRow="1" w:lastRow="1" w:firstColumn="1" w:lastColumn="1" w:noHBand="0" w:noVBand="0"/>
    </w:tblPr>
    <w:tblGrid>
      <w:gridCol w:w="6408"/>
      <w:gridCol w:w="2537"/>
    </w:tblGrid>
    <w:tr w:rsidR="00B8103B" w:rsidRPr="003458D4" w:rsidTr="00B149AD">
      <w:tc>
        <w:tcPr>
          <w:tcW w:w="6408" w:type="dxa"/>
          <w:shd w:val="clear" w:color="auto" w:fill="auto"/>
        </w:tcPr>
        <w:p w:rsidR="00982A23" w:rsidRPr="003458D4" w:rsidRDefault="00B8103B" w:rsidP="00982A23">
          <w:pPr>
            <w:pStyle w:val="gemTitelKopf"/>
          </w:pPr>
          <w:r w:rsidRPr="003458D4">
            <w:fldChar w:fldCharType="begin"/>
          </w:r>
          <w:r w:rsidRPr="003458D4">
            <w:instrText xml:space="preserve"> REF DokTitel \h </w:instrText>
          </w:r>
          <w:r w:rsidRPr="003458D4">
            <w:instrText xml:space="preserve"> \* MERGEFORMAT </w:instrText>
          </w:r>
          <w:r w:rsidRPr="003458D4">
            <w:fldChar w:fldCharType="separate"/>
          </w:r>
          <w:r w:rsidR="00982A23" w:rsidRPr="003458D4">
            <w:t xml:space="preserve">Die Spezifikation der </w:t>
          </w:r>
          <w:r w:rsidR="00982A23" w:rsidRPr="003458D4">
            <w:br/>
            <w:t>elektronischen Gesun</w:t>
          </w:r>
          <w:r w:rsidR="00982A23" w:rsidRPr="003458D4">
            <w:t>d</w:t>
          </w:r>
          <w:r w:rsidR="00982A23" w:rsidRPr="003458D4">
            <w:t>heitskarte</w:t>
          </w:r>
        </w:p>
        <w:p w:rsidR="00B8103B" w:rsidRPr="003458D4" w:rsidRDefault="00982A23" w:rsidP="0022521B">
          <w:pPr>
            <w:pStyle w:val="gemTitelKopf"/>
          </w:pPr>
          <w:r w:rsidRPr="003458D4">
            <w:t>Äußere Gestaltung</w:t>
          </w:r>
          <w:r w:rsidR="00B8103B" w:rsidRPr="003458D4">
            <w:fldChar w:fldCharType="end"/>
          </w:r>
        </w:p>
      </w:tc>
      <w:tc>
        <w:tcPr>
          <w:tcW w:w="2537" w:type="dxa"/>
          <w:shd w:val="clear" w:color="auto" w:fill="auto"/>
        </w:tcPr>
        <w:p w:rsidR="00B8103B" w:rsidRPr="003458D4" w:rsidRDefault="00B8103B" w:rsidP="00886A3A">
          <w:pPr>
            <w:pStyle w:val="gemTitelKopf"/>
          </w:pPr>
          <w:r w:rsidRPr="003458D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0.6pt;height:45pt">
                <v:imagedata r:id="rId1" o:title="Logo_Gematik_2012_Claim"/>
              </v:shape>
            </w:pict>
          </w:r>
        </w:p>
      </w:tc>
    </w:tr>
  </w:tbl>
  <w:p w:rsidR="00B8103B" w:rsidRPr="003458D4" w:rsidRDefault="00B8103B" w:rsidP="00886A3A">
    <w:pPr>
      <w:pStyle w:val="gemStandar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103B" w:rsidRPr="003458D4" w:rsidRDefault="00B8103B" w:rsidP="00886A3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D38A8"/>
    <w:multiLevelType w:val="singleLevel"/>
    <w:tmpl w:val="087CC2A2"/>
    <w:lvl w:ilvl="0">
      <w:start w:val="1"/>
      <w:numFmt w:val="bullet"/>
      <w:pStyle w:val="FormatvorlagegemZwischenberschriftVor18ptNach6pt"/>
      <w:lvlText w:val=""/>
      <w:lvlJc w:val="left"/>
      <w:pPr>
        <w:tabs>
          <w:tab w:val="num" w:pos="360"/>
        </w:tabs>
        <w:ind w:left="340" w:hanging="340"/>
      </w:pPr>
      <w:rPr>
        <w:rFonts w:ascii="Symbol" w:hAnsi="Symbol" w:hint="default"/>
      </w:rPr>
    </w:lvl>
  </w:abstractNum>
  <w:abstractNum w:abstractNumId="1">
    <w:nsid w:val="18B101DB"/>
    <w:multiLevelType w:val="hybridMultilevel"/>
    <w:tmpl w:val="B9AC8066"/>
    <w:lvl w:ilvl="0" w:tplc="B218BE4C">
      <w:start w:val="1"/>
      <w:numFmt w:val="bullet"/>
      <w:pStyle w:val="gemTabAufzhlung"/>
      <w:lvlText w:val=""/>
      <w:lvlJc w:val="left"/>
      <w:pPr>
        <w:tabs>
          <w:tab w:val="num" w:pos="907"/>
        </w:tabs>
        <w:ind w:left="1247" w:hanging="283"/>
      </w:pPr>
      <w:rPr>
        <w:rFonts w:ascii="Wingdings" w:hAnsi="Wingdings" w:hint="default"/>
      </w:rPr>
    </w:lvl>
    <w:lvl w:ilvl="1" w:tplc="04070003" w:tentative="1">
      <w:start w:val="1"/>
      <w:numFmt w:val="bullet"/>
      <w:lvlText w:val="o"/>
      <w:lvlJc w:val="left"/>
      <w:pPr>
        <w:tabs>
          <w:tab w:val="num" w:pos="2880"/>
        </w:tabs>
        <w:ind w:left="2880" w:hanging="360"/>
      </w:pPr>
      <w:rPr>
        <w:rFonts w:ascii="Courier New" w:hAnsi="Courier New" w:cs="Courier New" w:hint="default"/>
      </w:rPr>
    </w:lvl>
    <w:lvl w:ilvl="2" w:tplc="04070005" w:tentative="1">
      <w:start w:val="1"/>
      <w:numFmt w:val="bullet"/>
      <w:lvlText w:val=""/>
      <w:lvlJc w:val="left"/>
      <w:pPr>
        <w:tabs>
          <w:tab w:val="num" w:pos="3600"/>
        </w:tabs>
        <w:ind w:left="3600" w:hanging="360"/>
      </w:pPr>
      <w:rPr>
        <w:rFonts w:ascii="Wingdings" w:hAnsi="Wingdings" w:hint="default"/>
      </w:rPr>
    </w:lvl>
    <w:lvl w:ilvl="3" w:tplc="04070001" w:tentative="1">
      <w:start w:val="1"/>
      <w:numFmt w:val="bullet"/>
      <w:lvlText w:val=""/>
      <w:lvlJc w:val="left"/>
      <w:pPr>
        <w:tabs>
          <w:tab w:val="num" w:pos="4320"/>
        </w:tabs>
        <w:ind w:left="4320" w:hanging="360"/>
      </w:pPr>
      <w:rPr>
        <w:rFonts w:ascii="Symbol" w:hAnsi="Symbol" w:hint="default"/>
      </w:rPr>
    </w:lvl>
    <w:lvl w:ilvl="4" w:tplc="04070003" w:tentative="1">
      <w:start w:val="1"/>
      <w:numFmt w:val="bullet"/>
      <w:lvlText w:val="o"/>
      <w:lvlJc w:val="left"/>
      <w:pPr>
        <w:tabs>
          <w:tab w:val="num" w:pos="5040"/>
        </w:tabs>
        <w:ind w:left="5040" w:hanging="360"/>
      </w:pPr>
      <w:rPr>
        <w:rFonts w:ascii="Courier New" w:hAnsi="Courier New" w:cs="Courier New" w:hint="default"/>
      </w:rPr>
    </w:lvl>
    <w:lvl w:ilvl="5" w:tplc="04070005" w:tentative="1">
      <w:start w:val="1"/>
      <w:numFmt w:val="bullet"/>
      <w:lvlText w:val=""/>
      <w:lvlJc w:val="left"/>
      <w:pPr>
        <w:tabs>
          <w:tab w:val="num" w:pos="5760"/>
        </w:tabs>
        <w:ind w:left="5760" w:hanging="360"/>
      </w:pPr>
      <w:rPr>
        <w:rFonts w:ascii="Wingdings" w:hAnsi="Wingdings" w:hint="default"/>
      </w:rPr>
    </w:lvl>
    <w:lvl w:ilvl="6" w:tplc="04070001" w:tentative="1">
      <w:start w:val="1"/>
      <w:numFmt w:val="bullet"/>
      <w:lvlText w:val=""/>
      <w:lvlJc w:val="left"/>
      <w:pPr>
        <w:tabs>
          <w:tab w:val="num" w:pos="6480"/>
        </w:tabs>
        <w:ind w:left="6480" w:hanging="360"/>
      </w:pPr>
      <w:rPr>
        <w:rFonts w:ascii="Symbol" w:hAnsi="Symbol" w:hint="default"/>
      </w:rPr>
    </w:lvl>
    <w:lvl w:ilvl="7" w:tplc="04070003" w:tentative="1">
      <w:start w:val="1"/>
      <w:numFmt w:val="bullet"/>
      <w:lvlText w:val="o"/>
      <w:lvlJc w:val="left"/>
      <w:pPr>
        <w:tabs>
          <w:tab w:val="num" w:pos="7200"/>
        </w:tabs>
        <w:ind w:left="7200" w:hanging="360"/>
      </w:pPr>
      <w:rPr>
        <w:rFonts w:ascii="Courier New" w:hAnsi="Courier New" w:cs="Courier New" w:hint="default"/>
      </w:rPr>
    </w:lvl>
    <w:lvl w:ilvl="8" w:tplc="04070005" w:tentative="1">
      <w:start w:val="1"/>
      <w:numFmt w:val="bullet"/>
      <w:lvlText w:val=""/>
      <w:lvlJc w:val="left"/>
      <w:pPr>
        <w:tabs>
          <w:tab w:val="num" w:pos="7920"/>
        </w:tabs>
        <w:ind w:left="7920" w:hanging="360"/>
      </w:pPr>
      <w:rPr>
        <w:rFonts w:ascii="Wingdings" w:hAnsi="Wingdings" w:hint="default"/>
      </w:rPr>
    </w:lvl>
  </w:abstractNum>
  <w:abstractNum w:abstractNumId="2">
    <w:nsid w:val="1CEA01CE"/>
    <w:multiLevelType w:val="hybridMultilevel"/>
    <w:tmpl w:val="CC149220"/>
    <w:lvl w:ilvl="0" w:tplc="04070001">
      <w:start w:val="1"/>
      <w:numFmt w:val="bullet"/>
      <w:lvlText w:val=""/>
      <w:lvlJc w:val="left"/>
      <w:pPr>
        <w:ind w:left="1260" w:hanging="360"/>
      </w:pPr>
      <w:rPr>
        <w:rFonts w:ascii="Symbol" w:hAnsi="Symbol" w:hint="default"/>
      </w:rPr>
    </w:lvl>
    <w:lvl w:ilvl="1" w:tplc="04070003" w:tentative="1">
      <w:start w:val="1"/>
      <w:numFmt w:val="bullet"/>
      <w:lvlText w:val="o"/>
      <w:lvlJc w:val="left"/>
      <w:pPr>
        <w:ind w:left="1980" w:hanging="360"/>
      </w:pPr>
      <w:rPr>
        <w:rFonts w:ascii="Courier New" w:hAnsi="Courier New" w:cs="Courier New" w:hint="default"/>
      </w:rPr>
    </w:lvl>
    <w:lvl w:ilvl="2" w:tplc="04070005" w:tentative="1">
      <w:start w:val="1"/>
      <w:numFmt w:val="bullet"/>
      <w:lvlText w:val=""/>
      <w:lvlJc w:val="left"/>
      <w:pPr>
        <w:ind w:left="2700" w:hanging="360"/>
      </w:pPr>
      <w:rPr>
        <w:rFonts w:ascii="Wingdings" w:hAnsi="Wingdings" w:hint="default"/>
      </w:rPr>
    </w:lvl>
    <w:lvl w:ilvl="3" w:tplc="04070001" w:tentative="1">
      <w:start w:val="1"/>
      <w:numFmt w:val="bullet"/>
      <w:lvlText w:val=""/>
      <w:lvlJc w:val="left"/>
      <w:pPr>
        <w:ind w:left="3420" w:hanging="360"/>
      </w:pPr>
      <w:rPr>
        <w:rFonts w:ascii="Symbol" w:hAnsi="Symbol" w:hint="default"/>
      </w:rPr>
    </w:lvl>
    <w:lvl w:ilvl="4" w:tplc="04070003" w:tentative="1">
      <w:start w:val="1"/>
      <w:numFmt w:val="bullet"/>
      <w:lvlText w:val="o"/>
      <w:lvlJc w:val="left"/>
      <w:pPr>
        <w:ind w:left="4140" w:hanging="360"/>
      </w:pPr>
      <w:rPr>
        <w:rFonts w:ascii="Courier New" w:hAnsi="Courier New" w:cs="Courier New" w:hint="default"/>
      </w:rPr>
    </w:lvl>
    <w:lvl w:ilvl="5" w:tplc="04070005" w:tentative="1">
      <w:start w:val="1"/>
      <w:numFmt w:val="bullet"/>
      <w:lvlText w:val=""/>
      <w:lvlJc w:val="left"/>
      <w:pPr>
        <w:ind w:left="4860" w:hanging="360"/>
      </w:pPr>
      <w:rPr>
        <w:rFonts w:ascii="Wingdings" w:hAnsi="Wingdings" w:hint="default"/>
      </w:rPr>
    </w:lvl>
    <w:lvl w:ilvl="6" w:tplc="04070001" w:tentative="1">
      <w:start w:val="1"/>
      <w:numFmt w:val="bullet"/>
      <w:lvlText w:val=""/>
      <w:lvlJc w:val="left"/>
      <w:pPr>
        <w:ind w:left="5580" w:hanging="360"/>
      </w:pPr>
      <w:rPr>
        <w:rFonts w:ascii="Symbol" w:hAnsi="Symbol" w:hint="default"/>
      </w:rPr>
    </w:lvl>
    <w:lvl w:ilvl="7" w:tplc="04070003" w:tentative="1">
      <w:start w:val="1"/>
      <w:numFmt w:val="bullet"/>
      <w:lvlText w:val="o"/>
      <w:lvlJc w:val="left"/>
      <w:pPr>
        <w:ind w:left="6300" w:hanging="360"/>
      </w:pPr>
      <w:rPr>
        <w:rFonts w:ascii="Courier New" w:hAnsi="Courier New" w:cs="Courier New" w:hint="default"/>
      </w:rPr>
    </w:lvl>
    <w:lvl w:ilvl="8" w:tplc="04070005" w:tentative="1">
      <w:start w:val="1"/>
      <w:numFmt w:val="bullet"/>
      <w:lvlText w:val=""/>
      <w:lvlJc w:val="left"/>
      <w:pPr>
        <w:ind w:left="7020" w:hanging="360"/>
      </w:pPr>
      <w:rPr>
        <w:rFonts w:ascii="Wingdings" w:hAnsi="Wingdings" w:hint="default"/>
      </w:rPr>
    </w:lvl>
  </w:abstractNum>
  <w:abstractNum w:abstractNumId="3">
    <w:nsid w:val="22001627"/>
    <w:multiLevelType w:val="hybridMultilevel"/>
    <w:tmpl w:val="A538DFC6"/>
    <w:lvl w:ilvl="0" w:tplc="0936DAD4">
      <w:start w:val="16"/>
      <w:numFmt w:val="bullet"/>
      <w:lvlText w:val="-"/>
      <w:lvlJc w:val="left"/>
      <w:pPr>
        <w:ind w:left="900" w:hanging="360"/>
      </w:pPr>
      <w:rPr>
        <w:rFonts w:ascii="Arial" w:eastAsia="Times New Roman" w:hAnsi="Arial" w:cs="Arial" w:hint="default"/>
      </w:rPr>
    </w:lvl>
    <w:lvl w:ilvl="1" w:tplc="04070003">
      <w:start w:val="1"/>
      <w:numFmt w:val="bullet"/>
      <w:lvlText w:val="o"/>
      <w:lvlJc w:val="left"/>
      <w:pPr>
        <w:ind w:left="1620" w:hanging="360"/>
      </w:pPr>
      <w:rPr>
        <w:rFonts w:ascii="Courier New" w:hAnsi="Courier New" w:cs="Courier New" w:hint="default"/>
      </w:rPr>
    </w:lvl>
    <w:lvl w:ilvl="2" w:tplc="04070005">
      <w:start w:val="1"/>
      <w:numFmt w:val="bullet"/>
      <w:lvlText w:val=""/>
      <w:lvlJc w:val="left"/>
      <w:pPr>
        <w:ind w:left="2340" w:hanging="360"/>
      </w:pPr>
      <w:rPr>
        <w:rFonts w:ascii="Wingdings" w:hAnsi="Wingdings" w:hint="default"/>
      </w:rPr>
    </w:lvl>
    <w:lvl w:ilvl="3" w:tplc="04070001">
      <w:start w:val="1"/>
      <w:numFmt w:val="bullet"/>
      <w:lvlText w:val=""/>
      <w:lvlJc w:val="left"/>
      <w:pPr>
        <w:ind w:left="3060" w:hanging="360"/>
      </w:pPr>
      <w:rPr>
        <w:rFonts w:ascii="Symbol" w:hAnsi="Symbol" w:hint="default"/>
      </w:rPr>
    </w:lvl>
    <w:lvl w:ilvl="4" w:tplc="04070003">
      <w:start w:val="1"/>
      <w:numFmt w:val="bullet"/>
      <w:lvlText w:val="o"/>
      <w:lvlJc w:val="left"/>
      <w:pPr>
        <w:ind w:left="3780" w:hanging="360"/>
      </w:pPr>
      <w:rPr>
        <w:rFonts w:ascii="Courier New" w:hAnsi="Courier New" w:cs="Courier New" w:hint="default"/>
      </w:rPr>
    </w:lvl>
    <w:lvl w:ilvl="5" w:tplc="04070005">
      <w:start w:val="1"/>
      <w:numFmt w:val="bullet"/>
      <w:lvlText w:val=""/>
      <w:lvlJc w:val="left"/>
      <w:pPr>
        <w:ind w:left="4500" w:hanging="360"/>
      </w:pPr>
      <w:rPr>
        <w:rFonts w:ascii="Wingdings" w:hAnsi="Wingdings" w:hint="default"/>
      </w:rPr>
    </w:lvl>
    <w:lvl w:ilvl="6" w:tplc="04070001">
      <w:start w:val="1"/>
      <w:numFmt w:val="bullet"/>
      <w:lvlText w:val=""/>
      <w:lvlJc w:val="left"/>
      <w:pPr>
        <w:ind w:left="5220" w:hanging="360"/>
      </w:pPr>
      <w:rPr>
        <w:rFonts w:ascii="Symbol" w:hAnsi="Symbol" w:hint="default"/>
      </w:rPr>
    </w:lvl>
    <w:lvl w:ilvl="7" w:tplc="04070003">
      <w:start w:val="1"/>
      <w:numFmt w:val="bullet"/>
      <w:lvlText w:val="o"/>
      <w:lvlJc w:val="left"/>
      <w:pPr>
        <w:ind w:left="5940" w:hanging="360"/>
      </w:pPr>
      <w:rPr>
        <w:rFonts w:ascii="Courier New" w:hAnsi="Courier New" w:cs="Courier New" w:hint="default"/>
      </w:rPr>
    </w:lvl>
    <w:lvl w:ilvl="8" w:tplc="04070005">
      <w:start w:val="1"/>
      <w:numFmt w:val="bullet"/>
      <w:lvlText w:val=""/>
      <w:lvlJc w:val="left"/>
      <w:pPr>
        <w:ind w:left="6660" w:hanging="360"/>
      </w:pPr>
      <w:rPr>
        <w:rFonts w:ascii="Wingdings" w:hAnsi="Wingdings" w:hint="default"/>
      </w:rPr>
    </w:lvl>
  </w:abstractNum>
  <w:abstractNum w:abstractNumId="4">
    <w:nsid w:val="2343738A"/>
    <w:multiLevelType w:val="multilevel"/>
    <w:tmpl w:val="A46C69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3979099E"/>
    <w:multiLevelType w:val="multilevel"/>
    <w:tmpl w:val="57C0B2B4"/>
    <w:lvl w:ilvl="0">
      <w:start w:val="1"/>
      <w:numFmt w:val="decimal"/>
      <w:pStyle w:val="gem1"/>
      <w:lvlText w:val="%1"/>
      <w:lvlJc w:val="left"/>
      <w:pPr>
        <w:tabs>
          <w:tab w:val="num" w:pos="432"/>
        </w:tabs>
        <w:ind w:left="432" w:hanging="432"/>
      </w:pPr>
      <w:rPr>
        <w:rFonts w:hint="default"/>
      </w:rPr>
    </w:lvl>
    <w:lvl w:ilvl="1">
      <w:start w:val="1"/>
      <w:numFmt w:val="decimal"/>
      <w:pStyle w:val="gem2"/>
      <w:lvlText w:val="%1.%2"/>
      <w:lvlJc w:val="left"/>
      <w:pPr>
        <w:tabs>
          <w:tab w:val="num" w:pos="576"/>
        </w:tabs>
        <w:ind w:left="576" w:hanging="576"/>
      </w:pPr>
      <w:rPr>
        <w:rFonts w:hint="default"/>
      </w:rPr>
    </w:lvl>
    <w:lvl w:ilvl="2">
      <w:start w:val="1"/>
      <w:numFmt w:val="decimal"/>
      <w:pStyle w:val="GEM3"/>
      <w:lvlText w:val="%1.%2.%3"/>
      <w:lvlJc w:val="left"/>
      <w:pPr>
        <w:tabs>
          <w:tab w:val="num" w:pos="720"/>
        </w:tabs>
        <w:ind w:left="720" w:hanging="720"/>
      </w:pPr>
      <w:rPr>
        <w:rFonts w:hint="default"/>
      </w:rPr>
    </w:lvl>
    <w:lvl w:ilvl="3">
      <w:start w:val="1"/>
      <w:numFmt w:val="decimal"/>
      <w:pStyle w:val="gem4"/>
      <w:lvlText w:val="%1.%2.%3.%4"/>
      <w:lvlJc w:val="left"/>
      <w:pPr>
        <w:tabs>
          <w:tab w:val="num" w:pos="864"/>
        </w:tabs>
        <w:ind w:left="864" w:hanging="864"/>
      </w:pPr>
      <w:rPr>
        <w:rFonts w:hint="default"/>
      </w:rPr>
    </w:lvl>
    <w:lvl w:ilvl="4">
      <w:start w:val="1"/>
      <w:numFmt w:val="decimal"/>
      <w:pStyle w:val="gem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39F949B5"/>
    <w:multiLevelType w:val="hybridMultilevel"/>
    <w:tmpl w:val="B14A16C6"/>
    <w:lvl w:ilvl="0" w:tplc="0D106A22">
      <w:start w:val="1"/>
      <w:numFmt w:val="decimal"/>
      <w:pStyle w:val="gemListe"/>
      <w:lvlText w:val="(%1)"/>
      <w:lvlJc w:val="left"/>
      <w:pPr>
        <w:tabs>
          <w:tab w:val="num" w:pos="182"/>
        </w:tabs>
        <w:ind w:left="737" w:hanging="340"/>
      </w:pPr>
      <w:rPr>
        <w:rFonts w:hint="default"/>
      </w:rPr>
    </w:lvl>
    <w:lvl w:ilvl="1" w:tplc="04070019">
      <w:start w:val="1"/>
      <w:numFmt w:val="lowerLetter"/>
      <w:lvlText w:val="%2."/>
      <w:lvlJc w:val="left"/>
      <w:pPr>
        <w:tabs>
          <w:tab w:val="num" w:pos="1982"/>
        </w:tabs>
        <w:ind w:left="1982" w:hanging="360"/>
      </w:pPr>
    </w:lvl>
    <w:lvl w:ilvl="2" w:tplc="0407001B" w:tentative="1">
      <w:start w:val="1"/>
      <w:numFmt w:val="lowerRoman"/>
      <w:lvlText w:val="%3."/>
      <w:lvlJc w:val="right"/>
      <w:pPr>
        <w:tabs>
          <w:tab w:val="num" w:pos="2702"/>
        </w:tabs>
        <w:ind w:left="2702" w:hanging="180"/>
      </w:pPr>
    </w:lvl>
    <w:lvl w:ilvl="3" w:tplc="0407000F" w:tentative="1">
      <w:start w:val="1"/>
      <w:numFmt w:val="decimal"/>
      <w:lvlText w:val="%4."/>
      <w:lvlJc w:val="left"/>
      <w:pPr>
        <w:tabs>
          <w:tab w:val="num" w:pos="3422"/>
        </w:tabs>
        <w:ind w:left="3422" w:hanging="360"/>
      </w:pPr>
    </w:lvl>
    <w:lvl w:ilvl="4" w:tplc="04070019" w:tentative="1">
      <w:start w:val="1"/>
      <w:numFmt w:val="lowerLetter"/>
      <w:lvlText w:val="%5."/>
      <w:lvlJc w:val="left"/>
      <w:pPr>
        <w:tabs>
          <w:tab w:val="num" w:pos="4142"/>
        </w:tabs>
        <w:ind w:left="4142" w:hanging="360"/>
      </w:pPr>
    </w:lvl>
    <w:lvl w:ilvl="5" w:tplc="0407001B" w:tentative="1">
      <w:start w:val="1"/>
      <w:numFmt w:val="lowerRoman"/>
      <w:lvlText w:val="%6."/>
      <w:lvlJc w:val="right"/>
      <w:pPr>
        <w:tabs>
          <w:tab w:val="num" w:pos="4862"/>
        </w:tabs>
        <w:ind w:left="4862" w:hanging="180"/>
      </w:pPr>
    </w:lvl>
    <w:lvl w:ilvl="6" w:tplc="0407000F" w:tentative="1">
      <w:start w:val="1"/>
      <w:numFmt w:val="decimal"/>
      <w:lvlText w:val="%7."/>
      <w:lvlJc w:val="left"/>
      <w:pPr>
        <w:tabs>
          <w:tab w:val="num" w:pos="5582"/>
        </w:tabs>
        <w:ind w:left="5582" w:hanging="360"/>
      </w:pPr>
    </w:lvl>
    <w:lvl w:ilvl="7" w:tplc="04070019" w:tentative="1">
      <w:start w:val="1"/>
      <w:numFmt w:val="lowerLetter"/>
      <w:lvlText w:val="%8."/>
      <w:lvlJc w:val="left"/>
      <w:pPr>
        <w:tabs>
          <w:tab w:val="num" w:pos="6302"/>
        </w:tabs>
        <w:ind w:left="6302" w:hanging="360"/>
      </w:pPr>
    </w:lvl>
    <w:lvl w:ilvl="8" w:tplc="0407001B" w:tentative="1">
      <w:start w:val="1"/>
      <w:numFmt w:val="lowerRoman"/>
      <w:lvlText w:val="%9."/>
      <w:lvlJc w:val="right"/>
      <w:pPr>
        <w:tabs>
          <w:tab w:val="num" w:pos="7022"/>
        </w:tabs>
        <w:ind w:left="7022" w:hanging="180"/>
      </w:pPr>
    </w:lvl>
  </w:abstractNum>
  <w:abstractNum w:abstractNumId="7">
    <w:nsid w:val="475B2FFE"/>
    <w:multiLevelType w:val="hybridMultilevel"/>
    <w:tmpl w:val="E566F8F4"/>
    <w:lvl w:ilvl="0" w:tplc="F806A7D8">
      <w:start w:val="1"/>
      <w:numFmt w:val="bullet"/>
      <w:lvlText w:val=""/>
      <w:lvlJc w:val="left"/>
      <w:pPr>
        <w:tabs>
          <w:tab w:val="num" w:pos="1276"/>
        </w:tabs>
        <w:ind w:left="1276" w:hanging="283"/>
      </w:pPr>
      <w:rPr>
        <w:rFonts w:ascii="Symbol" w:hAnsi="Symbol" w:hint="default"/>
      </w:rPr>
    </w:lvl>
    <w:lvl w:ilvl="1" w:tplc="179ACA04">
      <w:start w:val="1"/>
      <w:numFmt w:val="bullet"/>
      <w:lvlText w:val=""/>
      <w:lvlJc w:val="left"/>
      <w:pPr>
        <w:tabs>
          <w:tab w:val="num" w:pos="1582"/>
        </w:tabs>
        <w:ind w:left="1582" w:hanging="360"/>
      </w:pPr>
      <w:rPr>
        <w:rFonts w:ascii="Symbol" w:hAnsi="Symbol" w:hint="default"/>
      </w:rPr>
    </w:lvl>
    <w:lvl w:ilvl="2" w:tplc="DA66FD58">
      <w:start w:val="1"/>
      <w:numFmt w:val="bullet"/>
      <w:lvlText w:val="o"/>
      <w:lvlJc w:val="left"/>
      <w:pPr>
        <w:tabs>
          <w:tab w:val="num" w:pos="2302"/>
        </w:tabs>
        <w:ind w:left="2302" w:hanging="360"/>
      </w:pPr>
      <w:rPr>
        <w:rFonts w:ascii="Courier New" w:hAnsi="Courier New" w:hint="default"/>
      </w:rPr>
    </w:lvl>
    <w:lvl w:ilvl="3" w:tplc="04070001">
      <w:start w:val="1"/>
      <w:numFmt w:val="bullet"/>
      <w:lvlText w:val=""/>
      <w:lvlJc w:val="left"/>
      <w:pPr>
        <w:tabs>
          <w:tab w:val="num" w:pos="3022"/>
        </w:tabs>
        <w:ind w:left="3022" w:hanging="360"/>
      </w:pPr>
      <w:rPr>
        <w:rFonts w:ascii="Symbol" w:hAnsi="Symbol" w:hint="default"/>
      </w:rPr>
    </w:lvl>
    <w:lvl w:ilvl="4" w:tplc="04070003" w:tentative="1">
      <w:start w:val="1"/>
      <w:numFmt w:val="bullet"/>
      <w:lvlText w:val="o"/>
      <w:lvlJc w:val="left"/>
      <w:pPr>
        <w:tabs>
          <w:tab w:val="num" w:pos="3742"/>
        </w:tabs>
        <w:ind w:left="3742" w:hanging="360"/>
      </w:pPr>
      <w:rPr>
        <w:rFonts w:ascii="Courier New" w:hAnsi="Courier New" w:cs="Courier New" w:hint="default"/>
      </w:rPr>
    </w:lvl>
    <w:lvl w:ilvl="5" w:tplc="04070005" w:tentative="1">
      <w:start w:val="1"/>
      <w:numFmt w:val="bullet"/>
      <w:lvlText w:val=""/>
      <w:lvlJc w:val="left"/>
      <w:pPr>
        <w:tabs>
          <w:tab w:val="num" w:pos="4462"/>
        </w:tabs>
        <w:ind w:left="4462" w:hanging="360"/>
      </w:pPr>
      <w:rPr>
        <w:rFonts w:ascii="Wingdings" w:hAnsi="Wingdings" w:hint="default"/>
      </w:rPr>
    </w:lvl>
    <w:lvl w:ilvl="6" w:tplc="04070001" w:tentative="1">
      <w:start w:val="1"/>
      <w:numFmt w:val="bullet"/>
      <w:lvlText w:val=""/>
      <w:lvlJc w:val="left"/>
      <w:pPr>
        <w:tabs>
          <w:tab w:val="num" w:pos="5182"/>
        </w:tabs>
        <w:ind w:left="5182" w:hanging="360"/>
      </w:pPr>
      <w:rPr>
        <w:rFonts w:ascii="Symbol" w:hAnsi="Symbol" w:hint="default"/>
      </w:rPr>
    </w:lvl>
    <w:lvl w:ilvl="7" w:tplc="04070003" w:tentative="1">
      <w:start w:val="1"/>
      <w:numFmt w:val="bullet"/>
      <w:lvlText w:val="o"/>
      <w:lvlJc w:val="left"/>
      <w:pPr>
        <w:tabs>
          <w:tab w:val="num" w:pos="5902"/>
        </w:tabs>
        <w:ind w:left="5902" w:hanging="360"/>
      </w:pPr>
      <w:rPr>
        <w:rFonts w:ascii="Courier New" w:hAnsi="Courier New" w:cs="Courier New" w:hint="default"/>
      </w:rPr>
    </w:lvl>
    <w:lvl w:ilvl="8" w:tplc="04070005" w:tentative="1">
      <w:start w:val="1"/>
      <w:numFmt w:val="bullet"/>
      <w:lvlText w:val=""/>
      <w:lvlJc w:val="left"/>
      <w:pPr>
        <w:tabs>
          <w:tab w:val="num" w:pos="6622"/>
        </w:tabs>
        <w:ind w:left="6622" w:hanging="360"/>
      </w:pPr>
      <w:rPr>
        <w:rFonts w:ascii="Wingdings" w:hAnsi="Wingdings" w:hint="default"/>
      </w:rPr>
    </w:lvl>
  </w:abstractNum>
  <w:abstractNum w:abstractNumId="8">
    <w:nsid w:val="4FFD5632"/>
    <w:multiLevelType w:val="multilevel"/>
    <w:tmpl w:val="7B749BA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2088"/>
        </w:tabs>
        <w:ind w:left="208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52AD014A"/>
    <w:multiLevelType w:val="multilevel"/>
    <w:tmpl w:val="B3123ACC"/>
    <w:lvl w:ilvl="0">
      <w:start w:val="1"/>
      <w:numFmt w:val="decimal"/>
      <w:pStyle w:val="afiHinweise"/>
      <w:lvlText w:val="Hinweis %1:"/>
      <w:lvlJc w:val="left"/>
      <w:pPr>
        <w:tabs>
          <w:tab w:val="num" w:pos="1134"/>
        </w:tabs>
        <w:ind w:left="284" w:hanging="284"/>
      </w:pPr>
      <w:rPr>
        <w:rFonts w:hint="default"/>
      </w:rPr>
    </w:lvl>
    <w:lvl w:ilvl="1">
      <w:start w:val="1"/>
      <w:numFmt w:val="lowerLetter"/>
      <w:lvlText w:val="%2."/>
      <w:lvlJc w:val="left"/>
      <w:pPr>
        <w:tabs>
          <w:tab w:val="num" w:pos="1134"/>
        </w:tabs>
        <w:ind w:left="1134" w:hanging="283"/>
      </w:pPr>
      <w:rPr>
        <w:rFonts w:hint="default"/>
      </w:rPr>
    </w:lvl>
    <w:lvl w:ilvl="2">
      <w:start w:val="1"/>
      <w:numFmt w:val="lowerRoman"/>
      <w:lvlText w:val="%3."/>
      <w:lvlJc w:val="right"/>
      <w:pPr>
        <w:tabs>
          <w:tab w:val="num" w:pos="1701"/>
        </w:tabs>
        <w:ind w:left="1701" w:hanging="283"/>
      </w:pPr>
      <w:rPr>
        <w:rFonts w:hint="default"/>
      </w:rPr>
    </w:lvl>
    <w:lvl w:ilvl="3">
      <w:start w:val="1"/>
      <w:numFmt w:val="decimal"/>
      <w:lvlText w:val="%4."/>
      <w:lvlJc w:val="left"/>
      <w:pPr>
        <w:tabs>
          <w:tab w:val="num" w:pos="1985"/>
        </w:tabs>
        <w:ind w:left="1985" w:hanging="284"/>
      </w:pPr>
      <w:rPr>
        <w:rFonts w:hint="default"/>
      </w:rPr>
    </w:lvl>
    <w:lvl w:ilvl="4">
      <w:start w:val="1"/>
      <w:numFmt w:val="upperLetter"/>
      <w:lvlText w:val="%5."/>
      <w:lvlJc w:val="left"/>
      <w:pPr>
        <w:tabs>
          <w:tab w:val="num" w:pos="2268"/>
        </w:tabs>
        <w:ind w:left="2268" w:hanging="283"/>
      </w:pPr>
      <w:rPr>
        <w:rFonts w:hint="default"/>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10">
    <w:nsid w:val="554E56FA"/>
    <w:multiLevelType w:val="hybridMultilevel"/>
    <w:tmpl w:val="44AC0820"/>
    <w:lvl w:ilvl="0" w:tplc="FFFFFFFF">
      <w:start w:val="1"/>
      <w:numFmt w:val="bullet"/>
      <w:pStyle w:val="gemZwischenberschrif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5AFF2DA4"/>
    <w:multiLevelType w:val="hybridMultilevel"/>
    <w:tmpl w:val="48A0AF1C"/>
    <w:lvl w:ilvl="0" w:tplc="DA66FD58">
      <w:start w:val="1"/>
      <w:numFmt w:val="bullet"/>
      <w:lvlText w:val="o"/>
      <w:lvlJc w:val="left"/>
      <w:pPr>
        <w:tabs>
          <w:tab w:val="num" w:pos="3153"/>
        </w:tabs>
        <w:ind w:left="3153" w:hanging="360"/>
      </w:pPr>
      <w:rPr>
        <w:rFonts w:ascii="Courier New" w:hAnsi="Courier New" w:hint="default"/>
      </w:rPr>
    </w:lvl>
    <w:lvl w:ilvl="1" w:tplc="179ACA04">
      <w:start w:val="1"/>
      <w:numFmt w:val="bullet"/>
      <w:pStyle w:val="gemAufzhlung"/>
      <w:lvlText w:val=""/>
      <w:lvlJc w:val="left"/>
      <w:pPr>
        <w:tabs>
          <w:tab w:val="num" w:pos="1582"/>
        </w:tabs>
        <w:ind w:left="1582" w:hanging="360"/>
      </w:pPr>
      <w:rPr>
        <w:rFonts w:ascii="Symbol" w:hAnsi="Symbol"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cs="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cs="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12">
    <w:nsid w:val="6A283E09"/>
    <w:multiLevelType w:val="hybridMultilevel"/>
    <w:tmpl w:val="378C6B8E"/>
    <w:lvl w:ilvl="0" w:tplc="04070001">
      <w:start w:val="1"/>
      <w:numFmt w:val="bullet"/>
      <w:lvlText w:val=""/>
      <w:lvlJc w:val="left"/>
      <w:pPr>
        <w:tabs>
          <w:tab w:val="num" w:pos="1571"/>
        </w:tabs>
        <w:ind w:left="1571" w:hanging="360"/>
      </w:pPr>
      <w:rPr>
        <w:rFonts w:ascii="Symbol" w:hAnsi="Symbol" w:hint="default"/>
      </w:rPr>
    </w:lvl>
    <w:lvl w:ilvl="1" w:tplc="04070003" w:tentative="1">
      <w:start w:val="1"/>
      <w:numFmt w:val="bullet"/>
      <w:lvlText w:val="o"/>
      <w:lvlJc w:val="left"/>
      <w:pPr>
        <w:tabs>
          <w:tab w:val="num" w:pos="2291"/>
        </w:tabs>
        <w:ind w:left="2291" w:hanging="360"/>
      </w:pPr>
      <w:rPr>
        <w:rFonts w:ascii="Courier New" w:hAnsi="Courier New" w:cs="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cs="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cs="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num w:numId="1">
    <w:abstractNumId w:val="8"/>
  </w:num>
  <w:num w:numId="2">
    <w:abstractNumId w:val="6"/>
  </w:num>
  <w:num w:numId="3">
    <w:abstractNumId w:val="5"/>
  </w:num>
  <w:num w:numId="4">
    <w:abstractNumId w:val="10"/>
  </w:num>
  <w:num w:numId="5">
    <w:abstractNumId w:val="0"/>
  </w:num>
  <w:num w:numId="6">
    <w:abstractNumId w:val="1"/>
  </w:num>
  <w:num w:numId="7">
    <w:abstractNumId w:val="9"/>
  </w:num>
  <w:num w:numId="8">
    <w:abstractNumId w:val="12"/>
  </w:num>
  <w:num w:numId="9">
    <w:abstractNumId w:val="7"/>
  </w:num>
  <w:num w:numId="10">
    <w:abstractNumId w:val="11"/>
  </w:num>
  <w:num w:numId="11">
    <w:abstractNumId w:val="3"/>
    <w:lvlOverride w:ilvl="0"/>
    <w:lvlOverride w:ilvl="1"/>
    <w:lvlOverride w:ilvl="2"/>
    <w:lvlOverride w:ilvl="3"/>
    <w:lvlOverride w:ilvl="4"/>
    <w:lvlOverride w:ilvl="5"/>
    <w:lvlOverride w:ilvl="6"/>
    <w:lvlOverride w:ilvl="7"/>
    <w:lvlOverride w:ilvl="8"/>
  </w:num>
  <w:num w:numId="12">
    <w:abstractNumId w:val="2"/>
  </w:num>
  <w:num w:numId="13">
    <w:abstractNumId w:val="4"/>
  </w:num>
  <w:num w:numId="14">
    <w:abstractNumId w:val="4"/>
  </w:num>
  <w:num w:numId="15">
    <w:abstractNumId w:val="4"/>
  </w:num>
  <w:num w:numId="16">
    <w:abstractNumId w:val="4"/>
  </w:num>
  <w:num w:numId="17">
    <w:abstractNumId w:val="4"/>
  </w:num>
  <w:num w:numId="1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autoHyphenation/>
  <w:hyphenationZone w:val="425"/>
  <w:noPunctuationKerning/>
  <w:characterSpacingControl w:val="doNotCompress"/>
  <w:hdrShapeDefaults>
    <o:shapedefaults v:ext="edit" spidmax="3074" fill="f" fillcolor="white" stroke="f">
      <v:fill color="white" on="f"/>
      <v:stroke on="f"/>
    </o:shapedefaults>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14F22"/>
    <w:rsid w:val="00000BFF"/>
    <w:rsid w:val="00001079"/>
    <w:rsid w:val="0000294E"/>
    <w:rsid w:val="00006D7B"/>
    <w:rsid w:val="000077A1"/>
    <w:rsid w:val="00007F51"/>
    <w:rsid w:val="0001219C"/>
    <w:rsid w:val="000176A4"/>
    <w:rsid w:val="00034573"/>
    <w:rsid w:val="0003625A"/>
    <w:rsid w:val="0004073C"/>
    <w:rsid w:val="000427E5"/>
    <w:rsid w:val="00045C1A"/>
    <w:rsid w:val="000500B6"/>
    <w:rsid w:val="0006009E"/>
    <w:rsid w:val="00061842"/>
    <w:rsid w:val="00061F10"/>
    <w:rsid w:val="00066A66"/>
    <w:rsid w:val="0007042A"/>
    <w:rsid w:val="0007085F"/>
    <w:rsid w:val="00070B00"/>
    <w:rsid w:val="00070F6E"/>
    <w:rsid w:val="0007271F"/>
    <w:rsid w:val="00073D64"/>
    <w:rsid w:val="00077D1E"/>
    <w:rsid w:val="00077E12"/>
    <w:rsid w:val="000800F6"/>
    <w:rsid w:val="00082272"/>
    <w:rsid w:val="00090030"/>
    <w:rsid w:val="000921A7"/>
    <w:rsid w:val="000936DA"/>
    <w:rsid w:val="00094ADC"/>
    <w:rsid w:val="000954A7"/>
    <w:rsid w:val="00096DEE"/>
    <w:rsid w:val="00097749"/>
    <w:rsid w:val="000A6906"/>
    <w:rsid w:val="000A769D"/>
    <w:rsid w:val="000A774C"/>
    <w:rsid w:val="000C2863"/>
    <w:rsid w:val="000C3365"/>
    <w:rsid w:val="000C51E0"/>
    <w:rsid w:val="000C68CD"/>
    <w:rsid w:val="000D227E"/>
    <w:rsid w:val="000D5852"/>
    <w:rsid w:val="000D610C"/>
    <w:rsid w:val="000E3EA6"/>
    <w:rsid w:val="000F1CEF"/>
    <w:rsid w:val="000F25BF"/>
    <w:rsid w:val="000F68CD"/>
    <w:rsid w:val="00100901"/>
    <w:rsid w:val="00102F92"/>
    <w:rsid w:val="00106EF5"/>
    <w:rsid w:val="001105EB"/>
    <w:rsid w:val="00110CA2"/>
    <w:rsid w:val="001119AE"/>
    <w:rsid w:val="00111C84"/>
    <w:rsid w:val="00112D01"/>
    <w:rsid w:val="0011469B"/>
    <w:rsid w:val="00115F1A"/>
    <w:rsid w:val="00117E44"/>
    <w:rsid w:val="001263E2"/>
    <w:rsid w:val="00133CEB"/>
    <w:rsid w:val="00135A57"/>
    <w:rsid w:val="00140BAD"/>
    <w:rsid w:val="0014273D"/>
    <w:rsid w:val="001449FE"/>
    <w:rsid w:val="00145399"/>
    <w:rsid w:val="00151EA9"/>
    <w:rsid w:val="00157BD0"/>
    <w:rsid w:val="0016002E"/>
    <w:rsid w:val="00162181"/>
    <w:rsid w:val="001653E5"/>
    <w:rsid w:val="00166B5D"/>
    <w:rsid w:val="00170BFE"/>
    <w:rsid w:val="00170CAD"/>
    <w:rsid w:val="00176ACD"/>
    <w:rsid w:val="00176CDC"/>
    <w:rsid w:val="00177B77"/>
    <w:rsid w:val="00181567"/>
    <w:rsid w:val="001857FF"/>
    <w:rsid w:val="00185A79"/>
    <w:rsid w:val="0019274E"/>
    <w:rsid w:val="00193CC4"/>
    <w:rsid w:val="00195918"/>
    <w:rsid w:val="001A4263"/>
    <w:rsid w:val="001A55E4"/>
    <w:rsid w:val="001A73E7"/>
    <w:rsid w:val="001B1112"/>
    <w:rsid w:val="001B2715"/>
    <w:rsid w:val="001B5934"/>
    <w:rsid w:val="001B6B02"/>
    <w:rsid w:val="001C0E4E"/>
    <w:rsid w:val="001D0019"/>
    <w:rsid w:val="001D13AB"/>
    <w:rsid w:val="001D3F0B"/>
    <w:rsid w:val="001D78FD"/>
    <w:rsid w:val="001E0776"/>
    <w:rsid w:val="001E3027"/>
    <w:rsid w:val="001E35D1"/>
    <w:rsid w:val="001F03AF"/>
    <w:rsid w:val="001F41C6"/>
    <w:rsid w:val="001F6DDB"/>
    <w:rsid w:val="001F6E85"/>
    <w:rsid w:val="00200938"/>
    <w:rsid w:val="00202872"/>
    <w:rsid w:val="00202B3E"/>
    <w:rsid w:val="00210FFF"/>
    <w:rsid w:val="00215401"/>
    <w:rsid w:val="002172FC"/>
    <w:rsid w:val="00222A87"/>
    <w:rsid w:val="0022521B"/>
    <w:rsid w:val="00231CDC"/>
    <w:rsid w:val="002324B2"/>
    <w:rsid w:val="00232632"/>
    <w:rsid w:val="00237725"/>
    <w:rsid w:val="00240100"/>
    <w:rsid w:val="0024020E"/>
    <w:rsid w:val="00244D03"/>
    <w:rsid w:val="00244F0D"/>
    <w:rsid w:val="00245D75"/>
    <w:rsid w:val="0025146F"/>
    <w:rsid w:val="00262F15"/>
    <w:rsid w:val="00267456"/>
    <w:rsid w:val="00275F19"/>
    <w:rsid w:val="002761EE"/>
    <w:rsid w:val="0028715A"/>
    <w:rsid w:val="00290F64"/>
    <w:rsid w:val="0029127A"/>
    <w:rsid w:val="00292464"/>
    <w:rsid w:val="00294FE7"/>
    <w:rsid w:val="0029565A"/>
    <w:rsid w:val="002A5A7D"/>
    <w:rsid w:val="002B09E8"/>
    <w:rsid w:val="002B18D7"/>
    <w:rsid w:val="002B1A87"/>
    <w:rsid w:val="002C24A9"/>
    <w:rsid w:val="002C43F2"/>
    <w:rsid w:val="002C4D15"/>
    <w:rsid w:val="002C593D"/>
    <w:rsid w:val="002C7261"/>
    <w:rsid w:val="002D0190"/>
    <w:rsid w:val="002D590A"/>
    <w:rsid w:val="002D6BCE"/>
    <w:rsid w:val="002D735F"/>
    <w:rsid w:val="002D7428"/>
    <w:rsid w:val="002E29C7"/>
    <w:rsid w:val="002E7B58"/>
    <w:rsid w:val="002F00E6"/>
    <w:rsid w:val="002F1A5F"/>
    <w:rsid w:val="002F2065"/>
    <w:rsid w:val="002F4E92"/>
    <w:rsid w:val="002F6ABF"/>
    <w:rsid w:val="002F6CCB"/>
    <w:rsid w:val="0030069E"/>
    <w:rsid w:val="00301651"/>
    <w:rsid w:val="00302B18"/>
    <w:rsid w:val="00311625"/>
    <w:rsid w:val="00316C44"/>
    <w:rsid w:val="0031755C"/>
    <w:rsid w:val="0032004D"/>
    <w:rsid w:val="003211BD"/>
    <w:rsid w:val="0032122F"/>
    <w:rsid w:val="00321422"/>
    <w:rsid w:val="00323799"/>
    <w:rsid w:val="003340A9"/>
    <w:rsid w:val="0033422D"/>
    <w:rsid w:val="00335547"/>
    <w:rsid w:val="0033762A"/>
    <w:rsid w:val="00337AA9"/>
    <w:rsid w:val="003458D4"/>
    <w:rsid w:val="00345C0D"/>
    <w:rsid w:val="0034780F"/>
    <w:rsid w:val="003522E1"/>
    <w:rsid w:val="003563D4"/>
    <w:rsid w:val="00363105"/>
    <w:rsid w:val="00363C24"/>
    <w:rsid w:val="003679DA"/>
    <w:rsid w:val="00370001"/>
    <w:rsid w:val="00371282"/>
    <w:rsid w:val="0037379F"/>
    <w:rsid w:val="00376C74"/>
    <w:rsid w:val="00376F58"/>
    <w:rsid w:val="003776F5"/>
    <w:rsid w:val="00380401"/>
    <w:rsid w:val="003822F2"/>
    <w:rsid w:val="0038684E"/>
    <w:rsid w:val="0038698C"/>
    <w:rsid w:val="00390896"/>
    <w:rsid w:val="003931B6"/>
    <w:rsid w:val="003962F5"/>
    <w:rsid w:val="003A3BB1"/>
    <w:rsid w:val="003A4072"/>
    <w:rsid w:val="003A43C8"/>
    <w:rsid w:val="003A5768"/>
    <w:rsid w:val="003A5FE2"/>
    <w:rsid w:val="003A73CE"/>
    <w:rsid w:val="003A73E8"/>
    <w:rsid w:val="003A79AB"/>
    <w:rsid w:val="003B5A16"/>
    <w:rsid w:val="003B5B69"/>
    <w:rsid w:val="003B5EC5"/>
    <w:rsid w:val="003B6193"/>
    <w:rsid w:val="003C1652"/>
    <w:rsid w:val="003C16CF"/>
    <w:rsid w:val="003C3347"/>
    <w:rsid w:val="003C5B37"/>
    <w:rsid w:val="003C6F1D"/>
    <w:rsid w:val="003C6FDE"/>
    <w:rsid w:val="003C757C"/>
    <w:rsid w:val="003D19B6"/>
    <w:rsid w:val="003D2BA7"/>
    <w:rsid w:val="003E1294"/>
    <w:rsid w:val="003E2C38"/>
    <w:rsid w:val="003E36B8"/>
    <w:rsid w:val="003E3727"/>
    <w:rsid w:val="003E4E66"/>
    <w:rsid w:val="003F3176"/>
    <w:rsid w:val="003F3238"/>
    <w:rsid w:val="003F6C58"/>
    <w:rsid w:val="003F7F7A"/>
    <w:rsid w:val="00401107"/>
    <w:rsid w:val="0040671C"/>
    <w:rsid w:val="0041065A"/>
    <w:rsid w:val="004153E7"/>
    <w:rsid w:val="004172AF"/>
    <w:rsid w:val="00417383"/>
    <w:rsid w:val="004220B4"/>
    <w:rsid w:val="00422ED0"/>
    <w:rsid w:val="004232E5"/>
    <w:rsid w:val="00426516"/>
    <w:rsid w:val="004307DA"/>
    <w:rsid w:val="0043106C"/>
    <w:rsid w:val="00437A60"/>
    <w:rsid w:val="00440668"/>
    <w:rsid w:val="004421BE"/>
    <w:rsid w:val="004433B2"/>
    <w:rsid w:val="004438D9"/>
    <w:rsid w:val="00446097"/>
    <w:rsid w:val="00446E78"/>
    <w:rsid w:val="00451F49"/>
    <w:rsid w:val="004533A6"/>
    <w:rsid w:val="004533A9"/>
    <w:rsid w:val="00454FD7"/>
    <w:rsid w:val="00460B14"/>
    <w:rsid w:val="00460DB5"/>
    <w:rsid w:val="00463C88"/>
    <w:rsid w:val="00473DBF"/>
    <w:rsid w:val="00477A01"/>
    <w:rsid w:val="00481C63"/>
    <w:rsid w:val="004865EB"/>
    <w:rsid w:val="0049178B"/>
    <w:rsid w:val="00495F08"/>
    <w:rsid w:val="004A0153"/>
    <w:rsid w:val="004A06E2"/>
    <w:rsid w:val="004A074E"/>
    <w:rsid w:val="004A0B74"/>
    <w:rsid w:val="004A0FDD"/>
    <w:rsid w:val="004A113B"/>
    <w:rsid w:val="004A56AC"/>
    <w:rsid w:val="004B1829"/>
    <w:rsid w:val="004B52EB"/>
    <w:rsid w:val="004B585D"/>
    <w:rsid w:val="004B5E3E"/>
    <w:rsid w:val="004B76EC"/>
    <w:rsid w:val="004C147A"/>
    <w:rsid w:val="004C39C0"/>
    <w:rsid w:val="004D362C"/>
    <w:rsid w:val="004D4746"/>
    <w:rsid w:val="004D7BEC"/>
    <w:rsid w:val="004E0CFA"/>
    <w:rsid w:val="004E1B97"/>
    <w:rsid w:val="004F1C6F"/>
    <w:rsid w:val="004F3333"/>
    <w:rsid w:val="004F4BD6"/>
    <w:rsid w:val="004F4FA0"/>
    <w:rsid w:val="004F5EC4"/>
    <w:rsid w:val="004F61BB"/>
    <w:rsid w:val="004F6830"/>
    <w:rsid w:val="004F6AA0"/>
    <w:rsid w:val="00500508"/>
    <w:rsid w:val="005047E6"/>
    <w:rsid w:val="00505880"/>
    <w:rsid w:val="005061F2"/>
    <w:rsid w:val="005073B5"/>
    <w:rsid w:val="00512376"/>
    <w:rsid w:val="00513318"/>
    <w:rsid w:val="00513BC2"/>
    <w:rsid w:val="00514A96"/>
    <w:rsid w:val="00516884"/>
    <w:rsid w:val="0052251D"/>
    <w:rsid w:val="005226D1"/>
    <w:rsid w:val="00522E3C"/>
    <w:rsid w:val="00523A17"/>
    <w:rsid w:val="00523A3E"/>
    <w:rsid w:val="0052492A"/>
    <w:rsid w:val="00524DD7"/>
    <w:rsid w:val="00531D0A"/>
    <w:rsid w:val="00534DC9"/>
    <w:rsid w:val="005360C0"/>
    <w:rsid w:val="005374E3"/>
    <w:rsid w:val="00541E84"/>
    <w:rsid w:val="0054217B"/>
    <w:rsid w:val="005563AB"/>
    <w:rsid w:val="005608CD"/>
    <w:rsid w:val="005614EB"/>
    <w:rsid w:val="00563CDE"/>
    <w:rsid w:val="00563D01"/>
    <w:rsid w:val="00565653"/>
    <w:rsid w:val="0056771D"/>
    <w:rsid w:val="0057231E"/>
    <w:rsid w:val="00572FAB"/>
    <w:rsid w:val="00576F8B"/>
    <w:rsid w:val="00580AE2"/>
    <w:rsid w:val="00582E40"/>
    <w:rsid w:val="00583FC8"/>
    <w:rsid w:val="00584399"/>
    <w:rsid w:val="00587230"/>
    <w:rsid w:val="0059064C"/>
    <w:rsid w:val="00596F88"/>
    <w:rsid w:val="005970F8"/>
    <w:rsid w:val="005A1062"/>
    <w:rsid w:val="005A19AE"/>
    <w:rsid w:val="005A1E07"/>
    <w:rsid w:val="005A248E"/>
    <w:rsid w:val="005B20B6"/>
    <w:rsid w:val="005B232D"/>
    <w:rsid w:val="005B3706"/>
    <w:rsid w:val="005C25BA"/>
    <w:rsid w:val="005C6A4C"/>
    <w:rsid w:val="005C6A5B"/>
    <w:rsid w:val="005C71CC"/>
    <w:rsid w:val="005C7DD7"/>
    <w:rsid w:val="005D056D"/>
    <w:rsid w:val="005D1144"/>
    <w:rsid w:val="005E1445"/>
    <w:rsid w:val="005E274D"/>
    <w:rsid w:val="005E470E"/>
    <w:rsid w:val="005F1408"/>
    <w:rsid w:val="005F76C0"/>
    <w:rsid w:val="00601E7D"/>
    <w:rsid w:val="00601FAB"/>
    <w:rsid w:val="00606D1C"/>
    <w:rsid w:val="0061461A"/>
    <w:rsid w:val="00614F22"/>
    <w:rsid w:val="00622FF4"/>
    <w:rsid w:val="00624667"/>
    <w:rsid w:val="006306EC"/>
    <w:rsid w:val="00634FDF"/>
    <w:rsid w:val="006374C8"/>
    <w:rsid w:val="0064214D"/>
    <w:rsid w:val="00642482"/>
    <w:rsid w:val="00644716"/>
    <w:rsid w:val="00644F72"/>
    <w:rsid w:val="00645474"/>
    <w:rsid w:val="00647E10"/>
    <w:rsid w:val="00647EDB"/>
    <w:rsid w:val="00650169"/>
    <w:rsid w:val="00650AFE"/>
    <w:rsid w:val="00652CCE"/>
    <w:rsid w:val="00652E81"/>
    <w:rsid w:val="00653A49"/>
    <w:rsid w:val="006541D4"/>
    <w:rsid w:val="00654331"/>
    <w:rsid w:val="00656272"/>
    <w:rsid w:val="00660492"/>
    <w:rsid w:val="00664CE1"/>
    <w:rsid w:val="00670E30"/>
    <w:rsid w:val="006768BD"/>
    <w:rsid w:val="00677BD8"/>
    <w:rsid w:val="00677F50"/>
    <w:rsid w:val="00682D94"/>
    <w:rsid w:val="0068748B"/>
    <w:rsid w:val="00687D4E"/>
    <w:rsid w:val="00691453"/>
    <w:rsid w:val="00691FF2"/>
    <w:rsid w:val="00692282"/>
    <w:rsid w:val="00692347"/>
    <w:rsid w:val="0069352B"/>
    <w:rsid w:val="00695372"/>
    <w:rsid w:val="006B17F6"/>
    <w:rsid w:val="006B4293"/>
    <w:rsid w:val="006B6E5F"/>
    <w:rsid w:val="006B7435"/>
    <w:rsid w:val="006C06BB"/>
    <w:rsid w:val="006C14A4"/>
    <w:rsid w:val="006C662C"/>
    <w:rsid w:val="006C72EC"/>
    <w:rsid w:val="006C7BEC"/>
    <w:rsid w:val="006D5F82"/>
    <w:rsid w:val="006E2FC9"/>
    <w:rsid w:val="006E46E8"/>
    <w:rsid w:val="006E57E1"/>
    <w:rsid w:val="006E5816"/>
    <w:rsid w:val="006E63FE"/>
    <w:rsid w:val="006F4DEF"/>
    <w:rsid w:val="006F5539"/>
    <w:rsid w:val="006F75B7"/>
    <w:rsid w:val="006F7CFD"/>
    <w:rsid w:val="0070241A"/>
    <w:rsid w:val="00702CA7"/>
    <w:rsid w:val="00706F90"/>
    <w:rsid w:val="0072189F"/>
    <w:rsid w:val="00723AAB"/>
    <w:rsid w:val="00724AEE"/>
    <w:rsid w:val="00726027"/>
    <w:rsid w:val="00730752"/>
    <w:rsid w:val="00730F62"/>
    <w:rsid w:val="00733D94"/>
    <w:rsid w:val="007377E9"/>
    <w:rsid w:val="00741124"/>
    <w:rsid w:val="0074168C"/>
    <w:rsid w:val="00742CBD"/>
    <w:rsid w:val="007443A4"/>
    <w:rsid w:val="00744801"/>
    <w:rsid w:val="00746A43"/>
    <w:rsid w:val="00747739"/>
    <w:rsid w:val="0075038C"/>
    <w:rsid w:val="00751B2B"/>
    <w:rsid w:val="00753B6F"/>
    <w:rsid w:val="0075494B"/>
    <w:rsid w:val="007562EE"/>
    <w:rsid w:val="00766B86"/>
    <w:rsid w:val="00770CEB"/>
    <w:rsid w:val="00774D6D"/>
    <w:rsid w:val="00776324"/>
    <w:rsid w:val="007769C0"/>
    <w:rsid w:val="00777781"/>
    <w:rsid w:val="007847B1"/>
    <w:rsid w:val="00785431"/>
    <w:rsid w:val="0078544B"/>
    <w:rsid w:val="007913B1"/>
    <w:rsid w:val="00792473"/>
    <w:rsid w:val="00794D98"/>
    <w:rsid w:val="007A44D1"/>
    <w:rsid w:val="007A483C"/>
    <w:rsid w:val="007B054C"/>
    <w:rsid w:val="007B073E"/>
    <w:rsid w:val="007B41D0"/>
    <w:rsid w:val="007C3D7E"/>
    <w:rsid w:val="007C51B2"/>
    <w:rsid w:val="007D1709"/>
    <w:rsid w:val="007D3C31"/>
    <w:rsid w:val="007D5E36"/>
    <w:rsid w:val="007E0641"/>
    <w:rsid w:val="007E10B0"/>
    <w:rsid w:val="007E1887"/>
    <w:rsid w:val="007E5E11"/>
    <w:rsid w:val="007F1DA2"/>
    <w:rsid w:val="007F39E4"/>
    <w:rsid w:val="007F4E39"/>
    <w:rsid w:val="007F5839"/>
    <w:rsid w:val="007F602D"/>
    <w:rsid w:val="008030E3"/>
    <w:rsid w:val="00804EE7"/>
    <w:rsid w:val="00805AB9"/>
    <w:rsid w:val="00807FAD"/>
    <w:rsid w:val="008127E8"/>
    <w:rsid w:val="00813E70"/>
    <w:rsid w:val="008208F9"/>
    <w:rsid w:val="00831D72"/>
    <w:rsid w:val="008322DF"/>
    <w:rsid w:val="0083252A"/>
    <w:rsid w:val="00833705"/>
    <w:rsid w:val="0084001C"/>
    <w:rsid w:val="008447F5"/>
    <w:rsid w:val="008468F1"/>
    <w:rsid w:val="00847763"/>
    <w:rsid w:val="00850DDD"/>
    <w:rsid w:val="0085113F"/>
    <w:rsid w:val="0085129C"/>
    <w:rsid w:val="008524A5"/>
    <w:rsid w:val="00852F51"/>
    <w:rsid w:val="00853C6B"/>
    <w:rsid w:val="00853D61"/>
    <w:rsid w:val="00854CC9"/>
    <w:rsid w:val="00856878"/>
    <w:rsid w:val="008575B4"/>
    <w:rsid w:val="008616FE"/>
    <w:rsid w:val="00865760"/>
    <w:rsid w:val="008674A6"/>
    <w:rsid w:val="00875266"/>
    <w:rsid w:val="0087789C"/>
    <w:rsid w:val="00886A3A"/>
    <w:rsid w:val="00890E82"/>
    <w:rsid w:val="0089680F"/>
    <w:rsid w:val="008979AD"/>
    <w:rsid w:val="008A16CC"/>
    <w:rsid w:val="008A2AF1"/>
    <w:rsid w:val="008A627B"/>
    <w:rsid w:val="008A6B93"/>
    <w:rsid w:val="008B1887"/>
    <w:rsid w:val="008B7E00"/>
    <w:rsid w:val="008C0362"/>
    <w:rsid w:val="008C172F"/>
    <w:rsid w:val="008C1AAE"/>
    <w:rsid w:val="008C28C2"/>
    <w:rsid w:val="008C2D25"/>
    <w:rsid w:val="008C349D"/>
    <w:rsid w:val="008C4523"/>
    <w:rsid w:val="008C48F5"/>
    <w:rsid w:val="008C4E1D"/>
    <w:rsid w:val="008C66ED"/>
    <w:rsid w:val="008C7AE9"/>
    <w:rsid w:val="008D3CBA"/>
    <w:rsid w:val="008D4004"/>
    <w:rsid w:val="008D5184"/>
    <w:rsid w:val="008D66DD"/>
    <w:rsid w:val="008E12C5"/>
    <w:rsid w:val="008E2EC4"/>
    <w:rsid w:val="008E4220"/>
    <w:rsid w:val="008E47D0"/>
    <w:rsid w:val="008F4997"/>
    <w:rsid w:val="008F4F7B"/>
    <w:rsid w:val="009010DF"/>
    <w:rsid w:val="009057F8"/>
    <w:rsid w:val="00905CBF"/>
    <w:rsid w:val="00906DFD"/>
    <w:rsid w:val="00914C07"/>
    <w:rsid w:val="00920935"/>
    <w:rsid w:val="00925018"/>
    <w:rsid w:val="00927AB2"/>
    <w:rsid w:val="00934805"/>
    <w:rsid w:val="00936850"/>
    <w:rsid w:val="0094191B"/>
    <w:rsid w:val="009430C9"/>
    <w:rsid w:val="00945B48"/>
    <w:rsid w:val="00946871"/>
    <w:rsid w:val="0094799A"/>
    <w:rsid w:val="00951E9F"/>
    <w:rsid w:val="009529B2"/>
    <w:rsid w:val="0095388B"/>
    <w:rsid w:val="00955A88"/>
    <w:rsid w:val="0095746E"/>
    <w:rsid w:val="009576D9"/>
    <w:rsid w:val="009623F3"/>
    <w:rsid w:val="00963CE9"/>
    <w:rsid w:val="00964464"/>
    <w:rsid w:val="00967E85"/>
    <w:rsid w:val="00970833"/>
    <w:rsid w:val="00972CDE"/>
    <w:rsid w:val="00975CCD"/>
    <w:rsid w:val="00981AB1"/>
    <w:rsid w:val="00982A23"/>
    <w:rsid w:val="0098380C"/>
    <w:rsid w:val="0098496E"/>
    <w:rsid w:val="009901C4"/>
    <w:rsid w:val="00990AD3"/>
    <w:rsid w:val="009940B6"/>
    <w:rsid w:val="009954B6"/>
    <w:rsid w:val="0099766A"/>
    <w:rsid w:val="00997BC6"/>
    <w:rsid w:val="00997CF6"/>
    <w:rsid w:val="009A7843"/>
    <w:rsid w:val="009B04C2"/>
    <w:rsid w:val="009B4A69"/>
    <w:rsid w:val="009B549F"/>
    <w:rsid w:val="009B63EE"/>
    <w:rsid w:val="009B69A0"/>
    <w:rsid w:val="009C0ED3"/>
    <w:rsid w:val="009C5835"/>
    <w:rsid w:val="009C5B82"/>
    <w:rsid w:val="009C695D"/>
    <w:rsid w:val="009C6C7E"/>
    <w:rsid w:val="009D2C2F"/>
    <w:rsid w:val="009E0B91"/>
    <w:rsid w:val="009E27DC"/>
    <w:rsid w:val="009E790E"/>
    <w:rsid w:val="009F2FC5"/>
    <w:rsid w:val="009F4969"/>
    <w:rsid w:val="009F696B"/>
    <w:rsid w:val="009F702C"/>
    <w:rsid w:val="00A00B5E"/>
    <w:rsid w:val="00A01F1B"/>
    <w:rsid w:val="00A03E06"/>
    <w:rsid w:val="00A04E7A"/>
    <w:rsid w:val="00A06FC0"/>
    <w:rsid w:val="00A1196D"/>
    <w:rsid w:val="00A13FDB"/>
    <w:rsid w:val="00A15E9C"/>
    <w:rsid w:val="00A16442"/>
    <w:rsid w:val="00A213DB"/>
    <w:rsid w:val="00A22DAF"/>
    <w:rsid w:val="00A238E7"/>
    <w:rsid w:val="00A279AB"/>
    <w:rsid w:val="00A30C9A"/>
    <w:rsid w:val="00A33502"/>
    <w:rsid w:val="00A37050"/>
    <w:rsid w:val="00A371FF"/>
    <w:rsid w:val="00A4029A"/>
    <w:rsid w:val="00A44217"/>
    <w:rsid w:val="00A50970"/>
    <w:rsid w:val="00A55716"/>
    <w:rsid w:val="00A632FA"/>
    <w:rsid w:val="00A649F6"/>
    <w:rsid w:val="00A66797"/>
    <w:rsid w:val="00A70DC7"/>
    <w:rsid w:val="00A71478"/>
    <w:rsid w:val="00A736FE"/>
    <w:rsid w:val="00A73862"/>
    <w:rsid w:val="00A751BC"/>
    <w:rsid w:val="00A76FFF"/>
    <w:rsid w:val="00A80E53"/>
    <w:rsid w:val="00A828AF"/>
    <w:rsid w:val="00A83B33"/>
    <w:rsid w:val="00A83B5C"/>
    <w:rsid w:val="00A857E3"/>
    <w:rsid w:val="00A87F5F"/>
    <w:rsid w:val="00A93B37"/>
    <w:rsid w:val="00AA17CE"/>
    <w:rsid w:val="00AA3730"/>
    <w:rsid w:val="00AA4161"/>
    <w:rsid w:val="00AB08AA"/>
    <w:rsid w:val="00AB16CF"/>
    <w:rsid w:val="00AB3256"/>
    <w:rsid w:val="00AB33B4"/>
    <w:rsid w:val="00AB3C36"/>
    <w:rsid w:val="00AB3DBC"/>
    <w:rsid w:val="00AB64E7"/>
    <w:rsid w:val="00AC0235"/>
    <w:rsid w:val="00AC223F"/>
    <w:rsid w:val="00AD5530"/>
    <w:rsid w:val="00AD6B2D"/>
    <w:rsid w:val="00AE1E56"/>
    <w:rsid w:val="00AE676E"/>
    <w:rsid w:val="00AF0FB9"/>
    <w:rsid w:val="00AF20E8"/>
    <w:rsid w:val="00AF55C3"/>
    <w:rsid w:val="00AF6587"/>
    <w:rsid w:val="00AF6A6B"/>
    <w:rsid w:val="00B0109A"/>
    <w:rsid w:val="00B04E53"/>
    <w:rsid w:val="00B05092"/>
    <w:rsid w:val="00B149AD"/>
    <w:rsid w:val="00B175B2"/>
    <w:rsid w:val="00B175DE"/>
    <w:rsid w:val="00B230CC"/>
    <w:rsid w:val="00B23133"/>
    <w:rsid w:val="00B24BD8"/>
    <w:rsid w:val="00B24F68"/>
    <w:rsid w:val="00B27CF7"/>
    <w:rsid w:val="00B307A4"/>
    <w:rsid w:val="00B336E4"/>
    <w:rsid w:val="00B33E08"/>
    <w:rsid w:val="00B429B8"/>
    <w:rsid w:val="00B46377"/>
    <w:rsid w:val="00B5068F"/>
    <w:rsid w:val="00B53189"/>
    <w:rsid w:val="00B5437B"/>
    <w:rsid w:val="00B57BB4"/>
    <w:rsid w:val="00B61225"/>
    <w:rsid w:val="00B62C7A"/>
    <w:rsid w:val="00B6391A"/>
    <w:rsid w:val="00B70BFA"/>
    <w:rsid w:val="00B75C9F"/>
    <w:rsid w:val="00B76408"/>
    <w:rsid w:val="00B779FF"/>
    <w:rsid w:val="00B8103B"/>
    <w:rsid w:val="00B873DA"/>
    <w:rsid w:val="00B92038"/>
    <w:rsid w:val="00B9533F"/>
    <w:rsid w:val="00B95A9B"/>
    <w:rsid w:val="00B96722"/>
    <w:rsid w:val="00B97586"/>
    <w:rsid w:val="00B97A47"/>
    <w:rsid w:val="00BA1D3D"/>
    <w:rsid w:val="00BA2E89"/>
    <w:rsid w:val="00BA54B0"/>
    <w:rsid w:val="00BA5B9C"/>
    <w:rsid w:val="00BB0C71"/>
    <w:rsid w:val="00BB18BA"/>
    <w:rsid w:val="00BB1D53"/>
    <w:rsid w:val="00BB2F15"/>
    <w:rsid w:val="00BB44A5"/>
    <w:rsid w:val="00BB734B"/>
    <w:rsid w:val="00BC4857"/>
    <w:rsid w:val="00BD0CD2"/>
    <w:rsid w:val="00BD0D62"/>
    <w:rsid w:val="00BD4847"/>
    <w:rsid w:val="00BE6660"/>
    <w:rsid w:val="00BE6CBB"/>
    <w:rsid w:val="00C00CC5"/>
    <w:rsid w:val="00C01DE4"/>
    <w:rsid w:val="00C11F4A"/>
    <w:rsid w:val="00C1297F"/>
    <w:rsid w:val="00C13D22"/>
    <w:rsid w:val="00C13E03"/>
    <w:rsid w:val="00C157E0"/>
    <w:rsid w:val="00C15DD8"/>
    <w:rsid w:val="00C17C3A"/>
    <w:rsid w:val="00C17F94"/>
    <w:rsid w:val="00C20BEF"/>
    <w:rsid w:val="00C311B0"/>
    <w:rsid w:val="00C31661"/>
    <w:rsid w:val="00C318E6"/>
    <w:rsid w:val="00C3720B"/>
    <w:rsid w:val="00C43312"/>
    <w:rsid w:val="00C471D9"/>
    <w:rsid w:val="00C5518C"/>
    <w:rsid w:val="00C641A9"/>
    <w:rsid w:val="00C65523"/>
    <w:rsid w:val="00C73AD9"/>
    <w:rsid w:val="00C77BBA"/>
    <w:rsid w:val="00C80F0D"/>
    <w:rsid w:val="00C81A2B"/>
    <w:rsid w:val="00C82A30"/>
    <w:rsid w:val="00C90D58"/>
    <w:rsid w:val="00C92719"/>
    <w:rsid w:val="00C94778"/>
    <w:rsid w:val="00C96103"/>
    <w:rsid w:val="00C978AE"/>
    <w:rsid w:val="00CA3A4B"/>
    <w:rsid w:val="00CA60A4"/>
    <w:rsid w:val="00CA6A5D"/>
    <w:rsid w:val="00CA6DAF"/>
    <w:rsid w:val="00CA7B46"/>
    <w:rsid w:val="00CB1E05"/>
    <w:rsid w:val="00CB2F84"/>
    <w:rsid w:val="00CB54A2"/>
    <w:rsid w:val="00CB6513"/>
    <w:rsid w:val="00CB6681"/>
    <w:rsid w:val="00CC0D54"/>
    <w:rsid w:val="00CC0F1E"/>
    <w:rsid w:val="00CC22A5"/>
    <w:rsid w:val="00CC4839"/>
    <w:rsid w:val="00CC4A60"/>
    <w:rsid w:val="00CD2D41"/>
    <w:rsid w:val="00CD47D5"/>
    <w:rsid w:val="00CE1EF0"/>
    <w:rsid w:val="00CE3EE8"/>
    <w:rsid w:val="00CE62E4"/>
    <w:rsid w:val="00CE6A22"/>
    <w:rsid w:val="00CE7B4E"/>
    <w:rsid w:val="00CF3B99"/>
    <w:rsid w:val="00CF4CCE"/>
    <w:rsid w:val="00CF643B"/>
    <w:rsid w:val="00D007F4"/>
    <w:rsid w:val="00D01F31"/>
    <w:rsid w:val="00D079D7"/>
    <w:rsid w:val="00D206AE"/>
    <w:rsid w:val="00D2087A"/>
    <w:rsid w:val="00D22717"/>
    <w:rsid w:val="00D262DE"/>
    <w:rsid w:val="00D264E0"/>
    <w:rsid w:val="00D320F3"/>
    <w:rsid w:val="00D32182"/>
    <w:rsid w:val="00D40387"/>
    <w:rsid w:val="00D51977"/>
    <w:rsid w:val="00D52E1E"/>
    <w:rsid w:val="00D556D0"/>
    <w:rsid w:val="00D56933"/>
    <w:rsid w:val="00D57C5A"/>
    <w:rsid w:val="00D6330C"/>
    <w:rsid w:val="00D65B20"/>
    <w:rsid w:val="00D6667E"/>
    <w:rsid w:val="00D67B3C"/>
    <w:rsid w:val="00D7059B"/>
    <w:rsid w:val="00D7246D"/>
    <w:rsid w:val="00D73017"/>
    <w:rsid w:val="00D73F1F"/>
    <w:rsid w:val="00D74962"/>
    <w:rsid w:val="00D756D2"/>
    <w:rsid w:val="00D85E6F"/>
    <w:rsid w:val="00D86777"/>
    <w:rsid w:val="00D86A88"/>
    <w:rsid w:val="00D90CC4"/>
    <w:rsid w:val="00D944BE"/>
    <w:rsid w:val="00DA328A"/>
    <w:rsid w:val="00DA3C30"/>
    <w:rsid w:val="00DA5444"/>
    <w:rsid w:val="00DB06E2"/>
    <w:rsid w:val="00DB11F0"/>
    <w:rsid w:val="00DB20E1"/>
    <w:rsid w:val="00DB683C"/>
    <w:rsid w:val="00DC0101"/>
    <w:rsid w:val="00DC0D32"/>
    <w:rsid w:val="00DC2992"/>
    <w:rsid w:val="00DC3F37"/>
    <w:rsid w:val="00DC5617"/>
    <w:rsid w:val="00DC6AAD"/>
    <w:rsid w:val="00DD0B83"/>
    <w:rsid w:val="00DD17D7"/>
    <w:rsid w:val="00DD21E9"/>
    <w:rsid w:val="00DD36B7"/>
    <w:rsid w:val="00DD3BF9"/>
    <w:rsid w:val="00DD60CE"/>
    <w:rsid w:val="00DE075C"/>
    <w:rsid w:val="00DE4F55"/>
    <w:rsid w:val="00DE7AB6"/>
    <w:rsid w:val="00DF158F"/>
    <w:rsid w:val="00DF6100"/>
    <w:rsid w:val="00DF6559"/>
    <w:rsid w:val="00E011EE"/>
    <w:rsid w:val="00E02DEC"/>
    <w:rsid w:val="00E03FDE"/>
    <w:rsid w:val="00E06247"/>
    <w:rsid w:val="00E125F9"/>
    <w:rsid w:val="00E12DD7"/>
    <w:rsid w:val="00E14D0F"/>
    <w:rsid w:val="00E154DD"/>
    <w:rsid w:val="00E1798C"/>
    <w:rsid w:val="00E225E8"/>
    <w:rsid w:val="00E23C7D"/>
    <w:rsid w:val="00E24101"/>
    <w:rsid w:val="00E24ACD"/>
    <w:rsid w:val="00E25D53"/>
    <w:rsid w:val="00E2684F"/>
    <w:rsid w:val="00E3012A"/>
    <w:rsid w:val="00E32CF8"/>
    <w:rsid w:val="00E4037E"/>
    <w:rsid w:val="00E41AEB"/>
    <w:rsid w:val="00E42094"/>
    <w:rsid w:val="00E451CB"/>
    <w:rsid w:val="00E451D9"/>
    <w:rsid w:val="00E46804"/>
    <w:rsid w:val="00E4791A"/>
    <w:rsid w:val="00E50619"/>
    <w:rsid w:val="00E50E96"/>
    <w:rsid w:val="00E5471F"/>
    <w:rsid w:val="00E551D6"/>
    <w:rsid w:val="00E55CFB"/>
    <w:rsid w:val="00E6074E"/>
    <w:rsid w:val="00E61255"/>
    <w:rsid w:val="00E6267C"/>
    <w:rsid w:val="00E634C8"/>
    <w:rsid w:val="00E661D3"/>
    <w:rsid w:val="00E71681"/>
    <w:rsid w:val="00E776DF"/>
    <w:rsid w:val="00E77C1F"/>
    <w:rsid w:val="00E82097"/>
    <w:rsid w:val="00E823AE"/>
    <w:rsid w:val="00E83EFA"/>
    <w:rsid w:val="00E844F7"/>
    <w:rsid w:val="00E8499D"/>
    <w:rsid w:val="00E90649"/>
    <w:rsid w:val="00E93A2A"/>
    <w:rsid w:val="00E9434C"/>
    <w:rsid w:val="00E96B23"/>
    <w:rsid w:val="00EA1E9D"/>
    <w:rsid w:val="00EA2567"/>
    <w:rsid w:val="00EB1C8F"/>
    <w:rsid w:val="00EB3A25"/>
    <w:rsid w:val="00EB45E4"/>
    <w:rsid w:val="00EB7976"/>
    <w:rsid w:val="00EC0DC7"/>
    <w:rsid w:val="00EC6071"/>
    <w:rsid w:val="00ED2E60"/>
    <w:rsid w:val="00ED4D5F"/>
    <w:rsid w:val="00EE1CAB"/>
    <w:rsid w:val="00EE5CF6"/>
    <w:rsid w:val="00EF0516"/>
    <w:rsid w:val="00EF12AD"/>
    <w:rsid w:val="00EF290C"/>
    <w:rsid w:val="00EF4AD9"/>
    <w:rsid w:val="00F01BC7"/>
    <w:rsid w:val="00F135C9"/>
    <w:rsid w:val="00F1379C"/>
    <w:rsid w:val="00F15812"/>
    <w:rsid w:val="00F26CEC"/>
    <w:rsid w:val="00F3090E"/>
    <w:rsid w:val="00F31471"/>
    <w:rsid w:val="00F3682C"/>
    <w:rsid w:val="00F37E72"/>
    <w:rsid w:val="00F435E5"/>
    <w:rsid w:val="00F44D33"/>
    <w:rsid w:val="00F45353"/>
    <w:rsid w:val="00F46DA1"/>
    <w:rsid w:val="00F50C97"/>
    <w:rsid w:val="00F54739"/>
    <w:rsid w:val="00F6469D"/>
    <w:rsid w:val="00F65FB6"/>
    <w:rsid w:val="00F672B6"/>
    <w:rsid w:val="00F67AD7"/>
    <w:rsid w:val="00F73702"/>
    <w:rsid w:val="00F8014D"/>
    <w:rsid w:val="00F8192C"/>
    <w:rsid w:val="00F9746D"/>
    <w:rsid w:val="00FA04F2"/>
    <w:rsid w:val="00FA4D7F"/>
    <w:rsid w:val="00FA5F28"/>
    <w:rsid w:val="00FA6B61"/>
    <w:rsid w:val="00FA7D81"/>
    <w:rsid w:val="00FB1578"/>
    <w:rsid w:val="00FB3527"/>
    <w:rsid w:val="00FB5B44"/>
    <w:rsid w:val="00FB7FD3"/>
    <w:rsid w:val="00FC1CA0"/>
    <w:rsid w:val="00FC20F9"/>
    <w:rsid w:val="00FC2BAC"/>
    <w:rsid w:val="00FC5F59"/>
    <w:rsid w:val="00FC75B1"/>
    <w:rsid w:val="00FC7608"/>
    <w:rsid w:val="00FD1579"/>
    <w:rsid w:val="00FD32E2"/>
    <w:rsid w:val="00FD77B1"/>
    <w:rsid w:val="00FE1BB7"/>
    <w:rsid w:val="00FE3EB8"/>
    <w:rsid w:val="00FE5553"/>
    <w:rsid w:val="00FF52F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601FAB"/>
    <w:pPr>
      <w:autoSpaceDE w:val="0"/>
      <w:autoSpaceDN w:val="0"/>
      <w:adjustRightInd w:val="0"/>
      <w:spacing w:after="120"/>
    </w:pPr>
    <w:rPr>
      <w:rFonts w:ascii="Arial" w:hAnsi="Arial" w:cs="Arial"/>
      <w:bCs/>
      <w:sz w:val="22"/>
      <w:szCs w:val="22"/>
    </w:rPr>
  </w:style>
  <w:style w:type="paragraph" w:styleId="berschrift1">
    <w:name w:val="heading 1"/>
    <w:basedOn w:val="Standard"/>
    <w:next w:val="Standard"/>
    <w:link w:val="berschrift1Zchn"/>
    <w:autoRedefine/>
    <w:uiPriority w:val="9"/>
    <w:qFormat/>
    <w:rsid w:val="00645474"/>
    <w:pPr>
      <w:keepNext/>
      <w:pageBreakBefore/>
      <w:numPr>
        <w:numId w:val="18"/>
      </w:numPr>
      <w:pBdr>
        <w:top w:val="single" w:sz="4" w:space="10" w:color="auto"/>
        <w:bottom w:val="single" w:sz="4" w:space="10" w:color="auto"/>
      </w:pBdr>
      <w:autoSpaceDE/>
      <w:autoSpaceDN/>
      <w:adjustRightInd/>
      <w:spacing w:before="360" w:after="240"/>
      <w:jc w:val="center"/>
      <w:outlineLvl w:val="0"/>
    </w:pPr>
    <w:rPr>
      <w:rFonts w:cs="Times New Roman"/>
      <w:b/>
      <w:bCs w:val="0"/>
      <w:sz w:val="28"/>
      <w:szCs w:val="32"/>
      <w:lang w:eastAsia="en-US"/>
    </w:rPr>
  </w:style>
  <w:style w:type="paragraph" w:styleId="berschrift2">
    <w:name w:val="heading 2"/>
    <w:basedOn w:val="Standard"/>
    <w:next w:val="Standard"/>
    <w:link w:val="berschrift2Zchn"/>
    <w:uiPriority w:val="9"/>
    <w:unhideWhenUsed/>
    <w:qFormat/>
    <w:rsid w:val="00645474"/>
    <w:pPr>
      <w:keepNext/>
      <w:numPr>
        <w:ilvl w:val="1"/>
        <w:numId w:val="18"/>
      </w:numPr>
      <w:tabs>
        <w:tab w:val="left" w:pos="578"/>
      </w:tabs>
      <w:autoSpaceDE/>
      <w:autoSpaceDN/>
      <w:adjustRightInd/>
      <w:spacing w:before="480" w:after="360"/>
      <w:outlineLvl w:val="1"/>
    </w:pPr>
    <w:rPr>
      <w:rFonts w:cs="Times New Roman"/>
      <w:b/>
      <w:bCs w:val="0"/>
      <w:sz w:val="26"/>
      <w:szCs w:val="26"/>
      <w:lang w:eastAsia="en-US"/>
    </w:rPr>
  </w:style>
  <w:style w:type="paragraph" w:styleId="berschrift3">
    <w:name w:val="heading 3"/>
    <w:basedOn w:val="Standard"/>
    <w:next w:val="Standard"/>
    <w:link w:val="berschrift3Zchn"/>
    <w:uiPriority w:val="9"/>
    <w:unhideWhenUsed/>
    <w:qFormat/>
    <w:rsid w:val="00645474"/>
    <w:pPr>
      <w:keepNext/>
      <w:numPr>
        <w:ilvl w:val="2"/>
        <w:numId w:val="18"/>
      </w:numPr>
      <w:tabs>
        <w:tab w:val="left" w:pos="720"/>
      </w:tabs>
      <w:autoSpaceDE/>
      <w:autoSpaceDN/>
      <w:adjustRightInd/>
      <w:spacing w:before="360" w:after="240"/>
      <w:outlineLvl w:val="2"/>
    </w:pPr>
    <w:rPr>
      <w:rFonts w:cs="Times New Roman"/>
      <w:b/>
      <w:bCs w:val="0"/>
      <w:sz w:val="24"/>
      <w:szCs w:val="24"/>
      <w:lang w:eastAsia="en-US"/>
    </w:rPr>
  </w:style>
  <w:style w:type="paragraph" w:styleId="berschrift4">
    <w:name w:val="heading 4"/>
    <w:basedOn w:val="Standard"/>
    <w:next w:val="Standard"/>
    <w:link w:val="berschrift4Zchn"/>
    <w:uiPriority w:val="9"/>
    <w:unhideWhenUsed/>
    <w:qFormat/>
    <w:rsid w:val="00645474"/>
    <w:pPr>
      <w:keepNext/>
      <w:numPr>
        <w:ilvl w:val="3"/>
        <w:numId w:val="18"/>
      </w:numPr>
      <w:tabs>
        <w:tab w:val="left" w:pos="862"/>
      </w:tabs>
      <w:autoSpaceDE/>
      <w:autoSpaceDN/>
      <w:adjustRightInd/>
      <w:spacing w:before="360" w:after="60"/>
      <w:outlineLvl w:val="3"/>
    </w:pPr>
    <w:rPr>
      <w:rFonts w:cs="Times New Roman"/>
      <w:b/>
      <w:bCs w:val="0"/>
      <w:iCs/>
      <w:szCs w:val="24"/>
      <w:lang w:eastAsia="en-US"/>
    </w:rPr>
  </w:style>
  <w:style w:type="paragraph" w:styleId="berschrift5">
    <w:name w:val="heading 5"/>
    <w:basedOn w:val="Standard"/>
    <w:next w:val="Standard"/>
    <w:link w:val="berschrift5Zchn"/>
    <w:uiPriority w:val="9"/>
    <w:unhideWhenUsed/>
    <w:qFormat/>
    <w:rsid w:val="00645474"/>
    <w:pPr>
      <w:keepNext/>
      <w:numPr>
        <w:ilvl w:val="4"/>
        <w:numId w:val="18"/>
      </w:numPr>
      <w:tabs>
        <w:tab w:val="left" w:pos="1009"/>
      </w:tabs>
      <w:autoSpaceDE/>
      <w:autoSpaceDN/>
      <w:adjustRightInd/>
      <w:spacing w:before="360"/>
      <w:outlineLvl w:val="4"/>
    </w:pPr>
    <w:rPr>
      <w:rFonts w:cs="Times New Roman"/>
      <w:bCs w:val="0"/>
      <w:i/>
      <w:szCs w:val="24"/>
      <w:lang w:eastAsia="en-US"/>
    </w:rPr>
  </w:style>
  <w:style w:type="paragraph" w:styleId="berschrift6">
    <w:name w:val="heading 6"/>
    <w:basedOn w:val="Standard"/>
    <w:next w:val="Standard"/>
    <w:link w:val="berschrift6Zchn"/>
    <w:uiPriority w:val="9"/>
    <w:unhideWhenUsed/>
    <w:qFormat/>
    <w:rsid w:val="00645474"/>
    <w:pPr>
      <w:keepNext/>
      <w:numPr>
        <w:ilvl w:val="5"/>
        <w:numId w:val="18"/>
      </w:numPr>
      <w:autoSpaceDE/>
      <w:autoSpaceDN/>
      <w:adjustRightInd/>
      <w:spacing w:before="40" w:after="0"/>
      <w:outlineLvl w:val="5"/>
    </w:pPr>
    <w:rPr>
      <w:rFonts w:cs="Times New Roman"/>
      <w:bCs w:val="0"/>
      <w:sz w:val="20"/>
      <w:szCs w:val="24"/>
      <w:lang w:eastAsia="en-US"/>
    </w:rPr>
  </w:style>
  <w:style w:type="paragraph" w:styleId="berschrift7">
    <w:name w:val="heading 7"/>
    <w:basedOn w:val="Standard"/>
    <w:next w:val="Standard"/>
    <w:qFormat/>
    <w:rsid w:val="00C80F0D"/>
    <w:pPr>
      <w:numPr>
        <w:ilvl w:val="6"/>
        <w:numId w:val="18"/>
      </w:numPr>
      <w:spacing w:before="240" w:after="60"/>
      <w:outlineLvl w:val="6"/>
    </w:pPr>
    <w:rPr>
      <w:rFonts w:ascii="Times New Roman" w:hAnsi="Times New Roman"/>
      <w:sz w:val="24"/>
    </w:rPr>
  </w:style>
  <w:style w:type="paragraph" w:styleId="berschrift8">
    <w:name w:val="heading 8"/>
    <w:basedOn w:val="Standard"/>
    <w:next w:val="Standard"/>
    <w:qFormat/>
    <w:rsid w:val="00C80F0D"/>
    <w:pPr>
      <w:numPr>
        <w:ilvl w:val="7"/>
        <w:numId w:val="18"/>
      </w:numPr>
      <w:spacing w:before="240" w:after="60"/>
      <w:outlineLvl w:val="7"/>
    </w:pPr>
    <w:rPr>
      <w:rFonts w:ascii="Times New Roman" w:hAnsi="Times New Roman"/>
      <w:i/>
      <w:iCs/>
      <w:sz w:val="24"/>
    </w:rPr>
  </w:style>
  <w:style w:type="paragraph" w:styleId="berschrift9">
    <w:name w:val="heading 9"/>
    <w:basedOn w:val="Standard"/>
    <w:next w:val="Standard"/>
    <w:qFormat/>
    <w:rsid w:val="00C80F0D"/>
    <w:pPr>
      <w:numPr>
        <w:ilvl w:val="8"/>
        <w:numId w:val="18"/>
      </w:numPr>
      <w:spacing w:before="240" w:after="60"/>
      <w:outlineLvl w:val="8"/>
    </w:p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paragraph" w:customStyle="1" w:styleId="Formatvorlage1">
    <w:name w:val="Formatvorlage1"/>
    <w:basedOn w:val="berschrift2"/>
    <w:rsid w:val="00BE6CBB"/>
    <w:pPr>
      <w:spacing w:before="360" w:after="240"/>
      <w:jc w:val="both"/>
    </w:pPr>
    <w:rPr>
      <w:i/>
    </w:rPr>
  </w:style>
  <w:style w:type="paragraph" w:customStyle="1" w:styleId="gemnonum4">
    <w:name w:val="gem_nonum_Ü4"/>
    <w:basedOn w:val="gem4"/>
    <w:rsid w:val="004A113B"/>
    <w:pPr>
      <w:numPr>
        <w:ilvl w:val="0"/>
        <w:numId w:val="0"/>
      </w:numPr>
    </w:pPr>
  </w:style>
  <w:style w:type="paragraph" w:customStyle="1" w:styleId="gem5">
    <w:name w:val="gem_Ü5"/>
    <w:basedOn w:val="berschrift5"/>
    <w:next w:val="gemStandard"/>
    <w:rsid w:val="003458D4"/>
    <w:pPr>
      <w:numPr>
        <w:numId w:val="3"/>
      </w:numPr>
      <w:ind w:left="1009" w:hanging="1009"/>
    </w:pPr>
    <w:rPr>
      <w:b/>
      <w:bCs/>
      <w:iCs/>
      <w:szCs w:val="22"/>
    </w:rPr>
  </w:style>
  <w:style w:type="paragraph" w:customStyle="1" w:styleId="GEM3">
    <w:name w:val="GEM_Ü3"/>
    <w:basedOn w:val="berschrift3"/>
    <w:next w:val="gemStandard"/>
    <w:link w:val="GEM3ZchnZchn"/>
    <w:rsid w:val="00DE7AB6"/>
    <w:pPr>
      <w:numPr>
        <w:numId w:val="3"/>
      </w:numPr>
    </w:pPr>
  </w:style>
  <w:style w:type="paragraph" w:customStyle="1" w:styleId="gem4">
    <w:name w:val="gem_Ü4"/>
    <w:basedOn w:val="berschrift4"/>
    <w:next w:val="gemStandard"/>
    <w:link w:val="gem4Zchn"/>
    <w:rsid w:val="003458D4"/>
    <w:pPr>
      <w:numPr>
        <w:numId w:val="3"/>
      </w:numPr>
    </w:pPr>
    <w:rPr>
      <w:bCs/>
      <w:szCs w:val="20"/>
    </w:rPr>
  </w:style>
  <w:style w:type="paragraph" w:styleId="Verzeichnis1">
    <w:name w:val="toc 1"/>
    <w:basedOn w:val="Standard"/>
    <w:next w:val="Verzeichnis2"/>
    <w:autoRedefine/>
    <w:uiPriority w:val="39"/>
    <w:rsid w:val="00601FAB"/>
    <w:pPr>
      <w:tabs>
        <w:tab w:val="right" w:leader="dot" w:pos="8726"/>
      </w:tabs>
      <w:spacing w:before="240"/>
    </w:pPr>
    <w:rPr>
      <w:b/>
      <w:bCs w:val="0"/>
      <w:sz w:val="24"/>
    </w:rPr>
  </w:style>
  <w:style w:type="paragraph" w:styleId="Verzeichnis2">
    <w:name w:val="toc 2"/>
    <w:basedOn w:val="Standard"/>
    <w:next w:val="Standard"/>
    <w:autoRedefine/>
    <w:uiPriority w:val="39"/>
    <w:rsid w:val="00CA7B46"/>
    <w:pPr>
      <w:spacing w:before="120" w:after="0"/>
      <w:ind w:left="220"/>
    </w:pPr>
    <w:rPr>
      <w:b/>
      <w:iCs/>
      <w:szCs w:val="20"/>
    </w:rPr>
  </w:style>
  <w:style w:type="paragraph" w:styleId="Verzeichnis3">
    <w:name w:val="toc 3"/>
    <w:basedOn w:val="Standard"/>
    <w:next w:val="Verzeichnis4"/>
    <w:autoRedefine/>
    <w:uiPriority w:val="39"/>
    <w:rsid w:val="00CA7B46"/>
    <w:pPr>
      <w:spacing w:after="0"/>
      <w:ind w:left="440"/>
    </w:pPr>
    <w:rPr>
      <w:szCs w:val="20"/>
    </w:rPr>
  </w:style>
  <w:style w:type="paragraph" w:styleId="Verzeichnis4">
    <w:name w:val="toc 4"/>
    <w:basedOn w:val="Standard"/>
    <w:next w:val="Standard"/>
    <w:autoRedefine/>
    <w:uiPriority w:val="39"/>
    <w:rsid w:val="00CA7B46"/>
    <w:pPr>
      <w:spacing w:after="0"/>
      <w:ind w:left="660"/>
    </w:pPr>
    <w:rPr>
      <w:i/>
      <w:szCs w:val="20"/>
    </w:rPr>
  </w:style>
  <w:style w:type="character" w:styleId="Hyperlink">
    <w:name w:val="Hyperlink"/>
    <w:uiPriority w:val="99"/>
    <w:rsid w:val="00CA7B46"/>
    <w:rPr>
      <w:color w:val="0000FF"/>
      <w:u w:val="single"/>
    </w:rPr>
  </w:style>
  <w:style w:type="paragraph" w:styleId="Kopfzeile">
    <w:name w:val="header"/>
    <w:basedOn w:val="Standard"/>
    <w:autoRedefine/>
    <w:rsid w:val="00CA7B46"/>
    <w:pPr>
      <w:tabs>
        <w:tab w:val="center" w:pos="4536"/>
        <w:tab w:val="right" w:pos="9072"/>
      </w:tabs>
      <w:spacing w:after="0"/>
    </w:pPr>
    <w:rPr>
      <w:sz w:val="16"/>
      <w:szCs w:val="16"/>
    </w:rPr>
  </w:style>
  <w:style w:type="paragraph" w:styleId="Fuzeile">
    <w:name w:val="footer"/>
    <w:basedOn w:val="Standard"/>
    <w:rsid w:val="00FB5B44"/>
    <w:pPr>
      <w:tabs>
        <w:tab w:val="center" w:pos="4536"/>
        <w:tab w:val="left" w:pos="5643"/>
        <w:tab w:val="left" w:pos="7182"/>
        <w:tab w:val="right" w:pos="8820"/>
      </w:tabs>
      <w:spacing w:after="60"/>
      <w:ind w:right="-79"/>
    </w:pPr>
    <w:rPr>
      <w:sz w:val="16"/>
      <w:szCs w:val="14"/>
    </w:rPr>
  </w:style>
  <w:style w:type="table" w:styleId="Tabellenraster">
    <w:name w:val="Table Grid"/>
    <w:basedOn w:val="NormaleTabelle"/>
    <w:rsid w:val="00CA7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rd"/>
    <w:rsid w:val="00CA7B46"/>
    <w:rPr>
      <w:b/>
      <w:sz w:val="32"/>
      <w:u w:val="single"/>
    </w:rPr>
  </w:style>
  <w:style w:type="paragraph" w:customStyle="1" w:styleId="Kurzberschrift">
    <w:name w:val="Kurzüberschrift"/>
    <w:basedOn w:val="Standard"/>
    <w:rsid w:val="00CA7B46"/>
    <w:pPr>
      <w:spacing w:after="60"/>
    </w:pPr>
    <w:rPr>
      <w:b/>
      <w:szCs w:val="20"/>
    </w:rPr>
  </w:style>
  <w:style w:type="paragraph" w:customStyle="1" w:styleId="Tabzeile">
    <w:name w:val="Tabzeile"/>
    <w:basedOn w:val="Standard"/>
    <w:rsid w:val="00CA7B46"/>
    <w:pPr>
      <w:spacing w:before="60" w:after="60"/>
    </w:pPr>
    <w:rPr>
      <w:szCs w:val="20"/>
    </w:rPr>
  </w:style>
  <w:style w:type="paragraph" w:customStyle="1" w:styleId="gem1">
    <w:name w:val="gem_Ü1"/>
    <w:basedOn w:val="berschrift1"/>
    <w:next w:val="gemStandard"/>
    <w:rsid w:val="00DE7AB6"/>
    <w:pPr>
      <w:numPr>
        <w:numId w:val="3"/>
      </w:numPr>
      <w:ind w:left="431" w:hanging="431"/>
    </w:pPr>
    <w:rPr>
      <w:spacing w:val="20"/>
      <w:kern w:val="16"/>
      <w:szCs w:val="28"/>
    </w:rPr>
  </w:style>
  <w:style w:type="paragraph" w:customStyle="1" w:styleId="gemTitel1">
    <w:name w:val="gem_Titel1"/>
    <w:basedOn w:val="Standard"/>
    <w:link w:val="gemTitel1Char"/>
    <w:rsid w:val="00CA7B46"/>
    <w:rPr>
      <w:b/>
      <w:sz w:val="32"/>
      <w:u w:val="single"/>
    </w:rPr>
  </w:style>
  <w:style w:type="paragraph" w:customStyle="1" w:styleId="gemTitel2">
    <w:name w:val="gem_Titel2"/>
    <w:basedOn w:val="Standard"/>
    <w:rsid w:val="00E634C8"/>
    <w:pPr>
      <w:spacing w:before="720"/>
      <w:jc w:val="center"/>
    </w:pPr>
    <w:rPr>
      <w:b/>
      <w:spacing w:val="40"/>
      <w:kern w:val="16"/>
      <w:sz w:val="56"/>
      <w:szCs w:val="56"/>
    </w:rPr>
  </w:style>
  <w:style w:type="paragraph" w:customStyle="1" w:styleId="gem2">
    <w:name w:val="gem_Ü2"/>
    <w:basedOn w:val="berschrift2"/>
    <w:next w:val="gemStandard"/>
    <w:link w:val="gem2Zchn"/>
    <w:rsid w:val="00DE7AB6"/>
    <w:pPr>
      <w:numPr>
        <w:numId w:val="3"/>
      </w:numPr>
    </w:pPr>
    <w:rPr>
      <w:szCs w:val="24"/>
    </w:rPr>
  </w:style>
  <w:style w:type="character" w:customStyle="1" w:styleId="gemTitel1Char">
    <w:name w:val="gem_Titel1 Char"/>
    <w:link w:val="gemTitel1"/>
    <w:rsid w:val="00CA7B46"/>
    <w:rPr>
      <w:rFonts w:ascii="Arial" w:eastAsia="MS Mincho" w:hAnsi="Arial"/>
      <w:b/>
      <w:sz w:val="32"/>
      <w:szCs w:val="24"/>
      <w:u w:val="single"/>
      <w:lang w:val="de-DE" w:eastAsia="de-DE" w:bidi="ar-SA"/>
    </w:rPr>
  </w:style>
  <w:style w:type="paragraph" w:customStyle="1" w:styleId="gemStandard">
    <w:name w:val="gem_Standard"/>
    <w:basedOn w:val="Standard"/>
    <w:link w:val="gemStandardZchn"/>
    <w:rsid w:val="00DE075C"/>
    <w:pPr>
      <w:spacing w:before="180" w:after="60"/>
      <w:jc w:val="both"/>
    </w:pPr>
  </w:style>
  <w:style w:type="paragraph" w:customStyle="1" w:styleId="gemnonum1">
    <w:name w:val="gem_nonum_Ü1"/>
    <w:basedOn w:val="berschrift1"/>
    <w:next w:val="gemStandard"/>
    <w:rsid w:val="003458D4"/>
    <w:pPr>
      <w:numPr>
        <w:numId w:val="0"/>
      </w:numPr>
    </w:pPr>
    <w:rPr>
      <w:bCs/>
      <w:szCs w:val="28"/>
    </w:rPr>
  </w:style>
  <w:style w:type="paragraph" w:customStyle="1" w:styleId="gemnonum2">
    <w:name w:val="gem_nonum_Ü2"/>
    <w:basedOn w:val="gem2"/>
    <w:next w:val="gemStandard"/>
    <w:rsid w:val="00CA7B46"/>
    <w:pPr>
      <w:numPr>
        <w:ilvl w:val="0"/>
        <w:numId w:val="0"/>
      </w:numPr>
    </w:pPr>
  </w:style>
  <w:style w:type="paragraph" w:customStyle="1" w:styleId="gemAufzhlung">
    <w:name w:val="gem_Aufzählung"/>
    <w:basedOn w:val="gemStandard"/>
    <w:link w:val="gemAufzhlungZchnZchn"/>
    <w:rsid w:val="00A06FC0"/>
    <w:pPr>
      <w:numPr>
        <w:ilvl w:val="1"/>
        <w:numId w:val="10"/>
      </w:numPr>
      <w:tabs>
        <w:tab w:val="clear" w:pos="1582"/>
        <w:tab w:val="left" w:pos="1134"/>
      </w:tabs>
      <w:ind w:left="1135" w:hanging="284"/>
    </w:pPr>
  </w:style>
  <w:style w:type="character" w:styleId="Seitenzahl">
    <w:name w:val="page number"/>
    <w:rsid w:val="00CA7B46"/>
    <w:rPr>
      <w:sz w:val="24"/>
    </w:rPr>
  </w:style>
  <w:style w:type="paragraph" w:customStyle="1" w:styleId="gemtab11ptAbstand">
    <w:name w:val="gem_tab_11pt_Abstand"/>
    <w:basedOn w:val="Tabzeile"/>
    <w:link w:val="gemtab11ptAbstandZchn"/>
    <w:rsid w:val="00D6667E"/>
  </w:style>
  <w:style w:type="paragraph" w:customStyle="1" w:styleId="gemTitelKopf">
    <w:name w:val="gem_Titel_Kopf"/>
    <w:basedOn w:val="gemTitel2"/>
    <w:rsid w:val="008322DF"/>
    <w:pPr>
      <w:spacing w:before="0"/>
      <w:jc w:val="left"/>
    </w:pPr>
    <w:rPr>
      <w:rFonts w:ascii="Tahoma" w:hAnsi="Tahoma"/>
      <w:spacing w:val="0"/>
      <w:kern w:val="0"/>
      <w:sz w:val="24"/>
      <w:szCs w:val="24"/>
    </w:rPr>
  </w:style>
  <w:style w:type="paragraph" w:customStyle="1" w:styleId="gemEinzug">
    <w:name w:val="gem_Einzug"/>
    <w:basedOn w:val="gemStandard"/>
    <w:link w:val="gemEinzugZchn"/>
    <w:autoRedefine/>
    <w:rsid w:val="00311625"/>
    <w:pPr>
      <w:ind w:left="540"/>
    </w:pPr>
  </w:style>
  <w:style w:type="paragraph" w:customStyle="1" w:styleId="gemListe">
    <w:name w:val="gem_Liste"/>
    <w:basedOn w:val="gemStandard"/>
    <w:link w:val="gemListeZchn"/>
    <w:rsid w:val="006E5816"/>
    <w:pPr>
      <w:numPr>
        <w:numId w:val="2"/>
      </w:numPr>
    </w:pPr>
  </w:style>
  <w:style w:type="paragraph" w:customStyle="1" w:styleId="Aufzhl2">
    <w:name w:val="Aufzähl2"/>
    <w:basedOn w:val="Standard"/>
    <w:rsid w:val="001119AE"/>
    <w:pPr>
      <w:tabs>
        <w:tab w:val="num" w:pos="170"/>
        <w:tab w:val="left" w:pos="851"/>
      </w:tabs>
      <w:spacing w:after="60"/>
      <w:ind w:left="454" w:hanging="454"/>
    </w:pPr>
    <w:rPr>
      <w:sz w:val="24"/>
      <w:szCs w:val="20"/>
      <w:lang w:val="en-US" w:eastAsia="en-US"/>
    </w:rPr>
  </w:style>
  <w:style w:type="paragraph" w:styleId="Textkrper">
    <w:name w:val="Body Text"/>
    <w:basedOn w:val="Standard"/>
    <w:link w:val="TextkrperZchn"/>
    <w:rsid w:val="00FC1CA0"/>
    <w:pPr>
      <w:spacing w:after="0"/>
    </w:pPr>
    <w:rPr>
      <w:rFonts w:ascii="Times New Roman" w:hAnsi="Times New Roman"/>
      <w:szCs w:val="20"/>
      <w:lang w:val="en-US" w:eastAsia="en-US"/>
    </w:rPr>
  </w:style>
  <w:style w:type="paragraph" w:customStyle="1" w:styleId="Text">
    <w:name w:val="Text"/>
    <w:basedOn w:val="Standard"/>
    <w:rsid w:val="00FC1CA0"/>
    <w:pPr>
      <w:spacing w:before="120" w:after="0" w:line="240" w:lineRule="atLeast"/>
    </w:pPr>
    <w:rPr>
      <w:sz w:val="20"/>
      <w:szCs w:val="20"/>
      <w:lang w:eastAsia="en-US"/>
    </w:rPr>
  </w:style>
  <w:style w:type="paragraph" w:customStyle="1" w:styleId="gemStandardohne">
    <w:name w:val="gem_Standard_ohne"/>
    <w:basedOn w:val="gemStandard"/>
    <w:rsid w:val="00692347"/>
    <w:pPr>
      <w:spacing w:before="0" w:after="0"/>
      <w:jc w:val="left"/>
    </w:pPr>
  </w:style>
  <w:style w:type="paragraph" w:customStyle="1" w:styleId="gemStd10pt">
    <w:name w:val="gem_Std_10pt"/>
    <w:basedOn w:val="gemStandard"/>
    <w:rsid w:val="00692347"/>
    <w:pPr>
      <w:spacing w:before="0" w:after="0"/>
      <w:jc w:val="left"/>
    </w:pPr>
  </w:style>
  <w:style w:type="paragraph" w:customStyle="1" w:styleId="gemTab10pt">
    <w:name w:val="gem_Tab_10pt"/>
    <w:basedOn w:val="gemStandard"/>
    <w:link w:val="gemTab10ptZchnZchn"/>
    <w:rsid w:val="00692347"/>
    <w:pPr>
      <w:spacing w:before="0" w:after="0"/>
      <w:jc w:val="left"/>
    </w:pPr>
    <w:rPr>
      <w:sz w:val="20"/>
    </w:rPr>
  </w:style>
  <w:style w:type="paragraph" w:customStyle="1" w:styleId="Individualtext">
    <w:name w:val="Individualtext"/>
    <w:basedOn w:val="Standard"/>
    <w:rsid w:val="00FC1CA0"/>
    <w:pPr>
      <w:tabs>
        <w:tab w:val="left" w:pos="2013"/>
        <w:tab w:val="left" w:pos="2296"/>
        <w:tab w:val="left" w:pos="2580"/>
        <w:tab w:val="left" w:pos="2863"/>
        <w:tab w:val="left" w:pos="3147"/>
        <w:tab w:val="left" w:pos="3430"/>
        <w:tab w:val="left" w:pos="3714"/>
        <w:tab w:val="left" w:pos="3997"/>
        <w:tab w:val="left" w:pos="4281"/>
        <w:tab w:val="left" w:pos="4564"/>
        <w:tab w:val="left" w:pos="4848"/>
        <w:tab w:val="left" w:pos="5131"/>
        <w:tab w:val="left" w:pos="5415"/>
        <w:tab w:val="left" w:pos="5698"/>
        <w:tab w:val="left" w:pos="5982"/>
      </w:tabs>
      <w:spacing w:before="255" w:after="0" w:line="255" w:lineRule="exact"/>
      <w:ind w:left="1729"/>
    </w:pPr>
    <w:rPr>
      <w:rFonts w:ascii="Arial Narrow" w:hAnsi="Arial Narrow"/>
      <w:szCs w:val="20"/>
      <w:lang w:eastAsia="en-US"/>
    </w:rPr>
  </w:style>
  <w:style w:type="paragraph" w:styleId="Beschriftung">
    <w:name w:val="caption"/>
    <w:aliases w:val="Bilder"/>
    <w:basedOn w:val="Standard"/>
    <w:next w:val="gemStandard"/>
    <w:link w:val="BeschriftungZchn"/>
    <w:qFormat/>
    <w:rsid w:val="00FC1CA0"/>
    <w:pPr>
      <w:spacing w:before="120"/>
    </w:pPr>
    <w:rPr>
      <w:b/>
      <w:bCs w:val="0"/>
      <w:sz w:val="20"/>
      <w:szCs w:val="20"/>
    </w:rPr>
  </w:style>
  <w:style w:type="character" w:styleId="Kommentarzeichen">
    <w:name w:val="annotation reference"/>
    <w:semiHidden/>
    <w:rsid w:val="00920935"/>
    <w:rPr>
      <w:sz w:val="16"/>
      <w:szCs w:val="16"/>
    </w:rPr>
  </w:style>
  <w:style w:type="paragraph" w:styleId="Kommentartext">
    <w:name w:val="annotation text"/>
    <w:basedOn w:val="Standard"/>
    <w:semiHidden/>
    <w:rsid w:val="00920935"/>
    <w:rPr>
      <w:sz w:val="20"/>
      <w:szCs w:val="20"/>
    </w:rPr>
  </w:style>
  <w:style w:type="paragraph" w:styleId="Kommentarthema">
    <w:name w:val="annotation subject"/>
    <w:basedOn w:val="Kommentartext"/>
    <w:next w:val="Kommentartext"/>
    <w:semiHidden/>
    <w:rsid w:val="00920935"/>
    <w:rPr>
      <w:b/>
      <w:bCs w:val="0"/>
    </w:rPr>
  </w:style>
  <w:style w:type="paragraph" w:styleId="Sprechblasentext">
    <w:name w:val="Balloon Text"/>
    <w:basedOn w:val="Standard"/>
    <w:semiHidden/>
    <w:rsid w:val="00920935"/>
    <w:rPr>
      <w:rFonts w:ascii="Tahoma" w:hAnsi="Tahoma" w:cs="Tahoma"/>
      <w:sz w:val="16"/>
      <w:szCs w:val="16"/>
    </w:rPr>
  </w:style>
  <w:style w:type="paragraph" w:styleId="Abbildungsverzeichnis">
    <w:name w:val="table of figures"/>
    <w:basedOn w:val="Standard"/>
    <w:next w:val="Standard"/>
    <w:uiPriority w:val="99"/>
    <w:rsid w:val="00753B6F"/>
    <w:rPr>
      <w:b/>
      <w:sz w:val="20"/>
    </w:rPr>
  </w:style>
  <w:style w:type="character" w:styleId="Zeilennummer">
    <w:name w:val="line number"/>
    <w:basedOn w:val="Absatz-Standardschriftart"/>
    <w:rsid w:val="00460DB5"/>
  </w:style>
  <w:style w:type="paragraph" w:styleId="Verzeichnis5">
    <w:name w:val="toc 5"/>
    <w:basedOn w:val="Standard"/>
    <w:next w:val="Standard"/>
    <w:autoRedefine/>
    <w:uiPriority w:val="39"/>
    <w:rsid w:val="00925018"/>
    <w:pPr>
      <w:ind w:left="880"/>
    </w:pPr>
  </w:style>
  <w:style w:type="paragraph" w:customStyle="1" w:styleId="gemTab9pt">
    <w:name w:val="gem_Tab_9pt"/>
    <w:basedOn w:val="gemStandard"/>
    <w:rsid w:val="00692347"/>
    <w:pPr>
      <w:spacing w:before="0" w:after="0"/>
      <w:jc w:val="left"/>
    </w:pPr>
    <w:rPr>
      <w:sz w:val="18"/>
    </w:rPr>
  </w:style>
  <w:style w:type="paragraph" w:customStyle="1" w:styleId="gemnonum3">
    <w:name w:val="gem_nonum_Ü3"/>
    <w:basedOn w:val="GEM3"/>
    <w:next w:val="gemStandard"/>
    <w:rsid w:val="0001219C"/>
    <w:pPr>
      <w:numPr>
        <w:ilvl w:val="0"/>
        <w:numId w:val="0"/>
      </w:numPr>
    </w:pPr>
  </w:style>
  <w:style w:type="paragraph" w:customStyle="1" w:styleId="gemZwischenberschrift">
    <w:name w:val="gem_Zwischenüberschrift"/>
    <w:basedOn w:val="gemStandard"/>
    <w:link w:val="gemZwischenberschriftChar"/>
    <w:rsid w:val="00D007F4"/>
    <w:pPr>
      <w:numPr>
        <w:numId w:val="4"/>
      </w:numPr>
      <w:spacing w:before="480" w:after="240"/>
      <w:jc w:val="left"/>
    </w:pPr>
    <w:rPr>
      <w:b/>
    </w:rPr>
  </w:style>
  <w:style w:type="paragraph" w:customStyle="1" w:styleId="Formatvorlagegemnonum1Fett">
    <w:name w:val="Formatvorlage gem_nonum_Ü1 + Fett"/>
    <w:basedOn w:val="gemnonum1"/>
    <w:next w:val="gemStandard"/>
    <w:rsid w:val="00E82097"/>
    <w:rPr>
      <w:b w:val="0"/>
      <w:bCs w:val="0"/>
    </w:rPr>
  </w:style>
  <w:style w:type="paragraph" w:customStyle="1" w:styleId="gemAufzhlgKursiv10">
    <w:name w:val="gem Aufzählg + Kursiv 10"/>
    <w:basedOn w:val="gemAufzhlung"/>
    <w:rsid w:val="00094ADC"/>
    <w:pPr>
      <w:numPr>
        <w:ilvl w:val="0"/>
        <w:numId w:val="0"/>
      </w:numPr>
      <w:spacing w:before="60"/>
    </w:pPr>
    <w:rPr>
      <w:i/>
      <w:iCs/>
      <w:sz w:val="20"/>
    </w:rPr>
  </w:style>
  <w:style w:type="paragraph" w:customStyle="1" w:styleId="gemListing">
    <w:name w:val="gem_Listing"/>
    <w:basedOn w:val="gemStandard"/>
    <w:rsid w:val="004A113B"/>
    <w:pPr>
      <w:spacing w:before="0" w:after="0"/>
      <w:jc w:val="left"/>
    </w:pPr>
    <w:rPr>
      <w:sz w:val="18"/>
      <w:szCs w:val="18"/>
    </w:rPr>
  </w:style>
  <w:style w:type="paragraph" w:customStyle="1" w:styleId="gemListingBegin">
    <w:name w:val="gem_Listing_Begin"/>
    <w:basedOn w:val="gemListing"/>
    <w:rsid w:val="004A113B"/>
    <w:pPr>
      <w:keepNext/>
      <w:spacing w:before="240"/>
    </w:pPr>
  </w:style>
  <w:style w:type="paragraph" w:customStyle="1" w:styleId="gemListingEnd">
    <w:name w:val="gem_Listing_End"/>
    <w:basedOn w:val="gemListing"/>
    <w:rsid w:val="004A113B"/>
    <w:pPr>
      <w:spacing w:after="240"/>
    </w:pPr>
  </w:style>
  <w:style w:type="paragraph" w:customStyle="1" w:styleId="gemVerz1">
    <w:name w:val="gem_Verz1"/>
    <w:basedOn w:val="Verzeichnis1"/>
    <w:rsid w:val="00934805"/>
    <w:rPr>
      <w:noProof/>
    </w:rPr>
  </w:style>
  <w:style w:type="paragraph" w:customStyle="1" w:styleId="gemVerz2">
    <w:name w:val="gem_Verz2"/>
    <w:basedOn w:val="Verzeichnis2"/>
    <w:rsid w:val="00934805"/>
    <w:pPr>
      <w:tabs>
        <w:tab w:val="left" w:pos="880"/>
        <w:tab w:val="right" w:leader="dot" w:pos="8726"/>
      </w:tabs>
    </w:pPr>
    <w:rPr>
      <w:noProof/>
    </w:rPr>
  </w:style>
  <w:style w:type="paragraph" w:customStyle="1" w:styleId="gemVerz3">
    <w:name w:val="gem_Verz3"/>
    <w:basedOn w:val="Verzeichnis3"/>
    <w:rsid w:val="00934805"/>
    <w:pPr>
      <w:tabs>
        <w:tab w:val="left" w:pos="1200"/>
        <w:tab w:val="right" w:leader="dot" w:pos="8726"/>
      </w:tabs>
    </w:pPr>
    <w:rPr>
      <w:noProof/>
    </w:rPr>
  </w:style>
  <w:style w:type="paragraph" w:customStyle="1" w:styleId="gemVerz4">
    <w:name w:val="gem_Verz4"/>
    <w:basedOn w:val="Verzeichnis4"/>
    <w:rsid w:val="00934805"/>
    <w:pPr>
      <w:tabs>
        <w:tab w:val="left" w:pos="1680"/>
        <w:tab w:val="right" w:leader="dot" w:pos="8726"/>
      </w:tabs>
    </w:pPr>
    <w:rPr>
      <w:noProof/>
    </w:rPr>
  </w:style>
  <w:style w:type="paragraph" w:customStyle="1" w:styleId="gemVerz5">
    <w:name w:val="gem_Verz5"/>
    <w:basedOn w:val="Verzeichnis5"/>
    <w:rsid w:val="00934805"/>
    <w:pPr>
      <w:tabs>
        <w:tab w:val="left" w:pos="1976"/>
        <w:tab w:val="right" w:leader="dot" w:pos="8726"/>
      </w:tabs>
    </w:pPr>
    <w:rPr>
      <w:noProof/>
    </w:rPr>
  </w:style>
  <w:style w:type="paragraph" w:customStyle="1" w:styleId="gemBeschriftung">
    <w:name w:val="gem_Beschriftung"/>
    <w:basedOn w:val="Beschriftung"/>
    <w:rsid w:val="001B2715"/>
  </w:style>
  <w:style w:type="paragraph" w:customStyle="1" w:styleId="gemStandardfett">
    <w:name w:val="gem_Standard_fett"/>
    <w:basedOn w:val="gemStandard"/>
    <w:next w:val="gemStandard"/>
    <w:rsid w:val="00934805"/>
    <w:rPr>
      <w:b/>
    </w:rPr>
  </w:style>
  <w:style w:type="paragraph" w:customStyle="1" w:styleId="gemAnmerkung">
    <w:name w:val="gem_Anmerkung"/>
    <w:basedOn w:val="gemStandard"/>
    <w:link w:val="gemAnmerkungZchn"/>
    <w:rsid w:val="00934805"/>
    <w:rPr>
      <w:i/>
      <w:sz w:val="20"/>
    </w:rPr>
  </w:style>
  <w:style w:type="paragraph" w:customStyle="1" w:styleId="gemAnmerkungListe">
    <w:name w:val="gem_Anmerkung_Liste"/>
    <w:basedOn w:val="gemListe"/>
    <w:rsid w:val="00934805"/>
    <w:pPr>
      <w:spacing w:before="60" w:after="0"/>
    </w:pPr>
    <w:rPr>
      <w:i/>
      <w:sz w:val="20"/>
    </w:rPr>
  </w:style>
  <w:style w:type="paragraph" w:customStyle="1" w:styleId="gemAGG1Table">
    <w:name w:val="gem_AGG1_Table"/>
    <w:basedOn w:val="gemStandard"/>
    <w:rsid w:val="00B75C9F"/>
    <w:pPr>
      <w:spacing w:before="0" w:after="0"/>
      <w:jc w:val="left"/>
    </w:pPr>
    <w:rPr>
      <w:sz w:val="16"/>
    </w:rPr>
  </w:style>
  <w:style w:type="character" w:customStyle="1" w:styleId="gemStandardZchn">
    <w:name w:val="gem_Standard Zchn"/>
    <w:link w:val="gemStandard"/>
    <w:rsid w:val="00DE075C"/>
    <w:rPr>
      <w:rFonts w:ascii="Arial" w:hAnsi="Arial" w:cs="Arial"/>
      <w:bCs/>
      <w:sz w:val="22"/>
      <w:szCs w:val="22"/>
      <w:lang w:val="de-DE" w:eastAsia="de-DE" w:bidi="ar-SA"/>
    </w:rPr>
  </w:style>
  <w:style w:type="character" w:customStyle="1" w:styleId="gem4Zchn">
    <w:name w:val="gem_Ü4 Zchn"/>
    <w:link w:val="gem4"/>
    <w:rsid w:val="003458D4"/>
    <w:rPr>
      <w:rFonts w:ascii="Arial" w:hAnsi="Arial" w:cs="Arial"/>
      <w:b/>
      <w:bCs/>
      <w:sz w:val="22"/>
    </w:rPr>
  </w:style>
  <w:style w:type="paragraph" w:customStyle="1" w:styleId="TBD">
    <w:name w:val="TBD"/>
    <w:basedOn w:val="Standard"/>
    <w:next w:val="Standard"/>
    <w:rsid w:val="00936850"/>
    <w:pPr>
      <w:pBdr>
        <w:top w:val="dashSmallGap" w:sz="8" w:space="1" w:color="auto"/>
        <w:left w:val="dashSmallGap" w:sz="8" w:space="4" w:color="auto"/>
        <w:bottom w:val="dashSmallGap" w:sz="8" w:space="1" w:color="auto"/>
        <w:right w:val="dashSmallGap" w:sz="8" w:space="4" w:color="auto"/>
      </w:pBdr>
      <w:shd w:val="clear" w:color="auto" w:fill="FFFF99"/>
      <w:spacing w:after="0"/>
    </w:pPr>
    <w:rPr>
      <w:i/>
      <w:color w:val="3333FF"/>
      <w:sz w:val="18"/>
      <w:szCs w:val="20"/>
      <w:lang w:eastAsia="en-US"/>
    </w:rPr>
  </w:style>
  <w:style w:type="paragraph" w:customStyle="1" w:styleId="gemtabohne">
    <w:name w:val="gem_tab_ohne"/>
    <w:basedOn w:val="Tabzeile"/>
    <w:link w:val="gemtabohneZchn"/>
    <w:rsid w:val="00C94778"/>
    <w:rPr>
      <w:bCs w:val="0"/>
    </w:rPr>
  </w:style>
  <w:style w:type="character" w:customStyle="1" w:styleId="gemtabohneZchn">
    <w:name w:val="gem_tab_ohne Zchn"/>
    <w:link w:val="gemtabohne"/>
    <w:rsid w:val="00C94778"/>
    <w:rPr>
      <w:rFonts w:ascii="Arial" w:hAnsi="Arial" w:cs="Arial"/>
      <w:bCs/>
      <w:sz w:val="22"/>
      <w:lang w:val="de-DE" w:eastAsia="de-DE" w:bidi="ar-SA"/>
    </w:rPr>
  </w:style>
  <w:style w:type="paragraph" w:styleId="Dokumentstruktur">
    <w:name w:val="Document Map"/>
    <w:basedOn w:val="Standard"/>
    <w:semiHidden/>
    <w:rsid w:val="009010DF"/>
    <w:pPr>
      <w:shd w:val="clear" w:color="auto" w:fill="000080"/>
    </w:pPr>
    <w:rPr>
      <w:rFonts w:ascii="Tahoma" w:hAnsi="Tahoma" w:cs="Tahoma"/>
      <w:sz w:val="20"/>
      <w:szCs w:val="20"/>
    </w:rPr>
  </w:style>
  <w:style w:type="paragraph" w:customStyle="1" w:styleId="gemstandard0">
    <w:name w:val="gemstandard0"/>
    <w:basedOn w:val="Standard"/>
    <w:rsid w:val="00AB64E7"/>
    <w:pPr>
      <w:autoSpaceDE/>
      <w:autoSpaceDN/>
      <w:adjustRightInd/>
      <w:spacing w:before="120"/>
      <w:jc w:val="both"/>
    </w:pPr>
    <w:rPr>
      <w:bCs w:val="0"/>
    </w:rPr>
  </w:style>
  <w:style w:type="paragraph" w:customStyle="1" w:styleId="Gliederung">
    <w:name w:val="Gliederung"/>
    <w:rsid w:val="0098496E"/>
    <w:pPr>
      <w:spacing w:before="240" w:after="120"/>
    </w:pPr>
  </w:style>
  <w:style w:type="paragraph" w:customStyle="1" w:styleId="Formatvorlageberschrift2Links0cmHngend102cmVor0pt">
    <w:name w:val="Formatvorlage Überschrift 2 + Links:  0 cm Hängend:  102 cm Vor:  0 pt"/>
    <w:basedOn w:val="berschrift2"/>
    <w:rsid w:val="0098496E"/>
    <w:pPr>
      <w:keepLines/>
      <w:tabs>
        <w:tab w:val="left" w:pos="1889"/>
      </w:tabs>
      <w:spacing w:before="0" w:after="180" w:line="240" w:lineRule="atLeast"/>
      <w:ind w:left="578" w:hanging="578"/>
    </w:pPr>
    <w:rPr>
      <w:iCs/>
      <w:spacing w:val="10"/>
      <w:kern w:val="20"/>
      <w:sz w:val="22"/>
      <w:szCs w:val="24"/>
    </w:rPr>
  </w:style>
  <w:style w:type="paragraph" w:customStyle="1" w:styleId="Abbildungstext">
    <w:name w:val="Abbildungstext"/>
    <w:basedOn w:val="Standard"/>
    <w:rsid w:val="0098496E"/>
    <w:pPr>
      <w:keepNext/>
      <w:keepLines/>
      <w:tabs>
        <w:tab w:val="left" w:pos="1889"/>
        <w:tab w:val="right" w:leader="dot" w:pos="9526"/>
      </w:tabs>
      <w:spacing w:before="240" w:after="240"/>
      <w:ind w:left="403" w:hanging="403"/>
      <w:jc w:val="center"/>
    </w:pPr>
    <w:rPr>
      <w:bCs w:val="0"/>
      <w:i/>
      <w:sz w:val="18"/>
      <w:szCs w:val="20"/>
    </w:rPr>
  </w:style>
  <w:style w:type="character" w:styleId="Funotenzeichen">
    <w:name w:val="footnote reference"/>
    <w:semiHidden/>
    <w:rsid w:val="0098496E"/>
    <w:rPr>
      <w:position w:val="6"/>
      <w:sz w:val="16"/>
    </w:rPr>
  </w:style>
  <w:style w:type="paragraph" w:styleId="Funotentext">
    <w:name w:val="footnote text"/>
    <w:basedOn w:val="Standard"/>
    <w:semiHidden/>
    <w:rsid w:val="0098496E"/>
    <w:pPr>
      <w:keepNext/>
      <w:keepLines/>
      <w:tabs>
        <w:tab w:val="left" w:pos="1889"/>
      </w:tabs>
      <w:spacing w:before="120" w:after="0"/>
    </w:pPr>
    <w:rPr>
      <w:rFonts w:ascii="Helvetica" w:hAnsi="Helvetica"/>
      <w:sz w:val="20"/>
      <w:szCs w:val="20"/>
    </w:rPr>
  </w:style>
  <w:style w:type="paragraph" w:customStyle="1" w:styleId="tabelle">
    <w:name w:val="tabelle"/>
    <w:basedOn w:val="Standard"/>
    <w:next w:val="Standard"/>
    <w:rsid w:val="0098496E"/>
    <w:pPr>
      <w:keepNext/>
      <w:keepLines/>
      <w:overflowPunct w:val="0"/>
      <w:spacing w:after="100"/>
      <w:textAlignment w:val="baseline"/>
    </w:pPr>
    <w:rPr>
      <w:sz w:val="20"/>
      <w:szCs w:val="20"/>
    </w:rPr>
  </w:style>
  <w:style w:type="paragraph" w:customStyle="1" w:styleId="FormatvorlagegemZwischenberschriftVor18ptNach6pt">
    <w:name w:val="Formatvorlage gem_Zwischenüberschrift + Vor:  18 pt Nach:  6 pt"/>
    <w:basedOn w:val="Standard"/>
    <w:rsid w:val="0098496E"/>
    <w:pPr>
      <w:numPr>
        <w:numId w:val="5"/>
      </w:numPr>
      <w:tabs>
        <w:tab w:val="left" w:pos="964"/>
        <w:tab w:val="left" w:pos="992"/>
      </w:tabs>
      <w:spacing w:before="360"/>
    </w:pPr>
    <w:rPr>
      <w:b/>
      <w:bCs w:val="0"/>
      <w:szCs w:val="20"/>
    </w:rPr>
  </w:style>
  <w:style w:type="character" w:styleId="Fett">
    <w:name w:val="Strong"/>
    <w:qFormat/>
    <w:rsid w:val="0098496E"/>
    <w:rPr>
      <w:b/>
      <w:bCs/>
    </w:rPr>
  </w:style>
  <w:style w:type="paragraph" w:styleId="Verzeichnis6">
    <w:name w:val="toc 6"/>
    <w:basedOn w:val="Standard"/>
    <w:next w:val="Standard"/>
    <w:autoRedefine/>
    <w:semiHidden/>
    <w:rsid w:val="0098496E"/>
    <w:pPr>
      <w:keepNext/>
      <w:keepLines/>
      <w:spacing w:after="0"/>
      <w:ind w:left="1100"/>
    </w:pPr>
    <w:rPr>
      <w:rFonts w:ascii="Times New Roman" w:hAnsi="Times New Roman"/>
      <w:sz w:val="18"/>
      <w:szCs w:val="18"/>
    </w:rPr>
  </w:style>
  <w:style w:type="paragraph" w:styleId="Verzeichnis7">
    <w:name w:val="toc 7"/>
    <w:basedOn w:val="Standard"/>
    <w:next w:val="Standard"/>
    <w:autoRedefine/>
    <w:semiHidden/>
    <w:rsid w:val="0098496E"/>
    <w:pPr>
      <w:keepNext/>
      <w:keepLines/>
      <w:spacing w:after="0"/>
      <w:ind w:left="1320"/>
    </w:pPr>
    <w:rPr>
      <w:rFonts w:ascii="Times New Roman" w:hAnsi="Times New Roman"/>
      <w:sz w:val="18"/>
      <w:szCs w:val="18"/>
    </w:rPr>
  </w:style>
  <w:style w:type="paragraph" w:styleId="Verzeichnis8">
    <w:name w:val="toc 8"/>
    <w:basedOn w:val="Standard"/>
    <w:next w:val="Standard"/>
    <w:autoRedefine/>
    <w:semiHidden/>
    <w:rsid w:val="0098496E"/>
    <w:pPr>
      <w:keepNext/>
      <w:keepLines/>
      <w:spacing w:after="0"/>
      <w:ind w:left="1540"/>
    </w:pPr>
    <w:rPr>
      <w:rFonts w:ascii="Times New Roman" w:hAnsi="Times New Roman"/>
      <w:sz w:val="18"/>
      <w:szCs w:val="18"/>
    </w:rPr>
  </w:style>
  <w:style w:type="paragraph" w:styleId="Verzeichnis9">
    <w:name w:val="toc 9"/>
    <w:basedOn w:val="Standard"/>
    <w:next w:val="Standard"/>
    <w:autoRedefine/>
    <w:semiHidden/>
    <w:rsid w:val="0098496E"/>
    <w:pPr>
      <w:keepNext/>
      <w:keepLines/>
      <w:spacing w:after="0"/>
      <w:ind w:left="1760"/>
    </w:pPr>
    <w:rPr>
      <w:rFonts w:ascii="Times New Roman" w:hAnsi="Times New Roman"/>
      <w:sz w:val="18"/>
      <w:szCs w:val="18"/>
    </w:rPr>
  </w:style>
  <w:style w:type="character" w:customStyle="1" w:styleId="gem2Zchn">
    <w:name w:val="gem_Ü2 Zchn"/>
    <w:link w:val="gem2"/>
    <w:rsid w:val="00DE7AB6"/>
    <w:rPr>
      <w:rFonts w:ascii="Arial" w:hAnsi="Arial" w:cs="Arial"/>
      <w:b/>
      <w:iCs/>
      <w:sz w:val="26"/>
      <w:szCs w:val="24"/>
      <w:lang w:val="de-DE" w:eastAsia="de-DE" w:bidi="ar-SA"/>
    </w:rPr>
  </w:style>
  <w:style w:type="character" w:customStyle="1" w:styleId="BeschriftungZchn">
    <w:name w:val="Beschriftung Zchn"/>
    <w:aliases w:val="Bilder Zchn"/>
    <w:link w:val="Beschriftung"/>
    <w:rsid w:val="0098496E"/>
    <w:rPr>
      <w:rFonts w:ascii="Arial" w:eastAsia="MS Mincho" w:hAnsi="Arial"/>
      <w:b/>
      <w:bCs/>
      <w:lang w:val="de-DE" w:eastAsia="de-DE" w:bidi="ar-SA"/>
    </w:rPr>
  </w:style>
  <w:style w:type="character" w:customStyle="1" w:styleId="gemZwischenberschriftChar">
    <w:name w:val="gem_Zwischenüberschrift Char"/>
    <w:link w:val="gemZwischenberschrift"/>
    <w:rsid w:val="0098496E"/>
    <w:rPr>
      <w:rFonts w:ascii="Arial" w:hAnsi="Arial" w:cs="Arial"/>
      <w:b/>
      <w:bCs/>
      <w:sz w:val="22"/>
      <w:szCs w:val="22"/>
      <w:lang w:val="de-DE" w:eastAsia="de-DE" w:bidi="ar-SA"/>
    </w:rPr>
  </w:style>
  <w:style w:type="character" w:customStyle="1" w:styleId="gemEinzugZchn">
    <w:name w:val="gem_Einzug Zchn"/>
    <w:basedOn w:val="gemStandardZchn"/>
    <w:link w:val="gemEinzug"/>
    <w:rsid w:val="00311625"/>
    <w:rPr>
      <w:rFonts w:ascii="Arial" w:hAnsi="Arial" w:cs="Arial"/>
      <w:bCs/>
      <w:sz w:val="22"/>
      <w:szCs w:val="22"/>
      <w:lang w:val="de-DE" w:eastAsia="de-DE" w:bidi="ar-SA"/>
    </w:rPr>
  </w:style>
  <w:style w:type="character" w:styleId="BesuchterHyperlink">
    <w:name w:val="FollowedHyperlink"/>
    <w:rsid w:val="0098496E"/>
    <w:rPr>
      <w:color w:val="800080"/>
      <w:u w:val="single"/>
    </w:rPr>
  </w:style>
  <w:style w:type="character" w:customStyle="1" w:styleId="gemZwischenberschriftZchnZchn">
    <w:name w:val="gem_Zwischenüberschrift Zchn Zchn"/>
    <w:rsid w:val="0098496E"/>
    <w:rPr>
      <w:rFonts w:ascii="Arial" w:eastAsia="MS Mincho" w:hAnsi="Arial"/>
      <w:b/>
      <w:sz w:val="22"/>
      <w:szCs w:val="22"/>
      <w:lang w:val="de-DE" w:eastAsia="de-DE" w:bidi="ar-SA"/>
    </w:rPr>
  </w:style>
  <w:style w:type="paragraph" w:customStyle="1" w:styleId="gemTabAufzhlung">
    <w:name w:val="gem_Tab_Aufzählung"/>
    <w:basedOn w:val="Standard"/>
    <w:rsid w:val="00E61255"/>
    <w:pPr>
      <w:numPr>
        <w:numId w:val="6"/>
      </w:numPr>
    </w:pPr>
    <w:rPr>
      <w:sz w:val="24"/>
    </w:rPr>
  </w:style>
  <w:style w:type="paragraph" w:styleId="NurText">
    <w:name w:val="Plain Text"/>
    <w:basedOn w:val="Standard"/>
    <w:rsid w:val="00DE4F55"/>
    <w:pPr>
      <w:spacing w:after="0"/>
    </w:pPr>
    <w:rPr>
      <w:rFonts w:ascii="Courier New" w:hAnsi="Courier New" w:cs="Courier New"/>
      <w:sz w:val="20"/>
      <w:szCs w:val="20"/>
    </w:rPr>
  </w:style>
  <w:style w:type="character" w:customStyle="1" w:styleId="TextkrperZchn">
    <w:name w:val="Textkörper Zchn"/>
    <w:link w:val="Textkrper"/>
    <w:rsid w:val="00C96103"/>
    <w:rPr>
      <w:rFonts w:cs="Arial"/>
      <w:bCs/>
      <w:sz w:val="22"/>
      <w:lang w:val="en-US" w:eastAsia="en-US" w:bidi="ar-SA"/>
    </w:rPr>
  </w:style>
  <w:style w:type="paragraph" w:styleId="Listenabsatz">
    <w:name w:val="List Paragraph"/>
    <w:basedOn w:val="Standard"/>
    <w:uiPriority w:val="34"/>
    <w:qFormat/>
    <w:rsid w:val="00B95A9B"/>
    <w:pPr>
      <w:autoSpaceDE/>
      <w:autoSpaceDN/>
      <w:adjustRightInd/>
      <w:spacing w:after="0"/>
      <w:ind w:left="720"/>
    </w:pPr>
    <w:rPr>
      <w:rFonts w:ascii="Calibri" w:eastAsia="Calibri" w:hAnsi="Calibri" w:cs="Times New Roman"/>
      <w:bCs w:val="0"/>
      <w:lang w:eastAsia="en-US"/>
    </w:rPr>
  </w:style>
  <w:style w:type="character" w:customStyle="1" w:styleId="gemTab10ptZchnZchn">
    <w:name w:val="gem_Tab_10pt Zchn Zchn"/>
    <w:link w:val="gemTab10pt"/>
    <w:rsid w:val="00807FAD"/>
    <w:rPr>
      <w:rFonts w:ascii="Arial" w:eastAsia="MS Mincho" w:hAnsi="Arial"/>
      <w:szCs w:val="24"/>
      <w:lang w:val="de-DE" w:eastAsia="de-DE" w:bidi="ar-SA"/>
    </w:rPr>
  </w:style>
  <w:style w:type="table" w:styleId="TabelleRaster8">
    <w:name w:val="Table Grid 8"/>
    <w:basedOn w:val="NormaleTabelle"/>
    <w:rsid w:val="00807FAD"/>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afiHinweise">
    <w:name w:val="afiHinweise"/>
    <w:basedOn w:val="gemStandard"/>
    <w:rsid w:val="000500B6"/>
    <w:pPr>
      <w:numPr>
        <w:numId w:val="7"/>
      </w:numPr>
      <w:spacing w:before="120" w:after="0"/>
    </w:pPr>
    <w:rPr>
      <w:i/>
      <w:sz w:val="20"/>
      <w:szCs w:val="20"/>
    </w:rPr>
  </w:style>
  <w:style w:type="character" w:customStyle="1" w:styleId="gemAufzhlungZchnZchn">
    <w:name w:val="gem_Aufzählung Zchn Zchn"/>
    <w:basedOn w:val="gemStandardZchn"/>
    <w:link w:val="gemAufzhlung"/>
    <w:rsid w:val="00A06FC0"/>
    <w:rPr>
      <w:rFonts w:ascii="Arial" w:hAnsi="Arial" w:cs="Arial"/>
      <w:bCs/>
      <w:sz w:val="22"/>
      <w:szCs w:val="22"/>
      <w:lang w:val="de-DE" w:eastAsia="de-DE" w:bidi="ar-SA"/>
    </w:rPr>
  </w:style>
  <w:style w:type="character" w:customStyle="1" w:styleId="GEM3ZchnZchn">
    <w:name w:val="GEM_Ü3 Zchn Zchn"/>
    <w:link w:val="GEM3"/>
    <w:rsid w:val="00DE7AB6"/>
    <w:rPr>
      <w:rFonts w:ascii="Arial" w:hAnsi="Arial" w:cs="Arial"/>
      <w:b/>
      <w:sz w:val="24"/>
      <w:szCs w:val="24"/>
      <w:lang w:val="de-DE" w:eastAsia="de-DE" w:bidi="ar-SA"/>
    </w:rPr>
  </w:style>
  <w:style w:type="character" w:customStyle="1" w:styleId="gemListeZchn">
    <w:name w:val="gem_Liste Zchn"/>
    <w:basedOn w:val="gemStandardZchn"/>
    <w:link w:val="gemListe"/>
    <w:rsid w:val="00706F90"/>
    <w:rPr>
      <w:rFonts w:ascii="Arial" w:hAnsi="Arial" w:cs="Arial"/>
      <w:bCs/>
      <w:sz w:val="22"/>
      <w:szCs w:val="22"/>
      <w:lang w:val="de-DE" w:eastAsia="de-DE" w:bidi="ar-SA"/>
    </w:rPr>
  </w:style>
  <w:style w:type="character" w:customStyle="1" w:styleId="gemtab11ptAbstandZchn">
    <w:name w:val="gem_tab_11pt_Abstand Zchn"/>
    <w:link w:val="gemtab11ptAbstand"/>
    <w:rsid w:val="00794D98"/>
    <w:rPr>
      <w:rFonts w:ascii="Arial" w:hAnsi="Arial" w:cs="Arial"/>
      <w:bCs/>
      <w:sz w:val="22"/>
      <w:lang w:val="de-DE" w:eastAsia="de-DE" w:bidi="ar-SA"/>
    </w:rPr>
  </w:style>
  <w:style w:type="character" w:customStyle="1" w:styleId="gemAnmerkungZchn">
    <w:name w:val="gem_Anmerkung Zchn"/>
    <w:link w:val="gemAnmerkung"/>
    <w:rsid w:val="002D590A"/>
    <w:rPr>
      <w:rFonts w:ascii="Arial" w:hAnsi="Arial" w:cs="Arial"/>
      <w:bCs/>
      <w:i/>
      <w:sz w:val="22"/>
      <w:szCs w:val="22"/>
      <w:lang w:val="de-DE" w:eastAsia="de-DE" w:bidi="ar-SA"/>
    </w:rPr>
  </w:style>
  <w:style w:type="paragraph" w:customStyle="1" w:styleId="gemKomTab">
    <w:name w:val="gem_KomTab"/>
    <w:basedOn w:val="Standard"/>
    <w:rsid w:val="00B92038"/>
    <w:pPr>
      <w:autoSpaceDE/>
      <w:autoSpaceDN/>
      <w:adjustRightInd/>
      <w:spacing w:before="60"/>
    </w:pPr>
    <w:rPr>
      <w:bCs w:val="0"/>
      <w:color w:val="000000"/>
      <w:sz w:val="18"/>
      <w:szCs w:val="16"/>
    </w:rPr>
  </w:style>
  <w:style w:type="paragraph" w:styleId="Titel">
    <w:name w:val="Title"/>
    <w:basedOn w:val="Standard"/>
    <w:next w:val="Standard"/>
    <w:link w:val="TitelZchn"/>
    <w:uiPriority w:val="10"/>
    <w:qFormat/>
    <w:rsid w:val="00645474"/>
    <w:pPr>
      <w:keepNext/>
      <w:autoSpaceDE/>
      <w:autoSpaceDN/>
      <w:adjustRightInd/>
      <w:spacing w:before="360"/>
      <w:jc w:val="center"/>
    </w:pPr>
    <w:rPr>
      <w:rFonts w:cs="Times New Roman"/>
      <w:b/>
      <w:bCs w:val="0"/>
      <w:sz w:val="28"/>
      <w:szCs w:val="52"/>
      <w:lang w:eastAsia="en-US"/>
    </w:rPr>
  </w:style>
  <w:style w:type="character" w:customStyle="1" w:styleId="TitelZchn">
    <w:name w:val="Titel Zchn"/>
    <w:link w:val="Titel"/>
    <w:uiPriority w:val="10"/>
    <w:rsid w:val="00645474"/>
    <w:rPr>
      <w:rFonts w:ascii="Arial" w:hAnsi="Arial"/>
      <w:b/>
      <w:sz w:val="28"/>
      <w:szCs w:val="52"/>
      <w:lang w:eastAsia="en-US"/>
    </w:rPr>
  </w:style>
  <w:style w:type="character" w:customStyle="1" w:styleId="berschrift1Zchn">
    <w:name w:val="Überschrift 1 Zchn"/>
    <w:link w:val="berschrift1"/>
    <w:uiPriority w:val="9"/>
    <w:rsid w:val="00645474"/>
    <w:rPr>
      <w:rFonts w:ascii="Arial" w:hAnsi="Arial"/>
      <w:b/>
      <w:sz w:val="28"/>
      <w:szCs w:val="32"/>
      <w:lang w:eastAsia="en-US"/>
    </w:rPr>
  </w:style>
  <w:style w:type="character" w:customStyle="1" w:styleId="berschrift2Zchn">
    <w:name w:val="Überschrift 2 Zchn"/>
    <w:link w:val="berschrift2"/>
    <w:uiPriority w:val="9"/>
    <w:rsid w:val="00645474"/>
    <w:rPr>
      <w:rFonts w:ascii="Arial" w:hAnsi="Arial"/>
      <w:b/>
      <w:sz w:val="26"/>
      <w:szCs w:val="26"/>
      <w:lang w:eastAsia="en-US"/>
    </w:rPr>
  </w:style>
  <w:style w:type="character" w:customStyle="1" w:styleId="berschrift3Zchn">
    <w:name w:val="Überschrift 3 Zchn"/>
    <w:link w:val="berschrift3"/>
    <w:uiPriority w:val="9"/>
    <w:rsid w:val="00645474"/>
    <w:rPr>
      <w:rFonts w:ascii="Arial" w:hAnsi="Arial"/>
      <w:b/>
      <w:sz w:val="24"/>
      <w:szCs w:val="24"/>
      <w:lang w:eastAsia="en-US"/>
    </w:rPr>
  </w:style>
  <w:style w:type="character" w:customStyle="1" w:styleId="berschrift4Zchn">
    <w:name w:val="Überschrift 4 Zchn"/>
    <w:link w:val="berschrift4"/>
    <w:uiPriority w:val="9"/>
    <w:rsid w:val="00645474"/>
    <w:rPr>
      <w:rFonts w:ascii="Arial" w:hAnsi="Arial"/>
      <w:b/>
      <w:iCs/>
      <w:sz w:val="22"/>
      <w:szCs w:val="24"/>
      <w:lang w:eastAsia="en-US"/>
    </w:rPr>
  </w:style>
  <w:style w:type="character" w:customStyle="1" w:styleId="berschrift5Zchn">
    <w:name w:val="Überschrift 5 Zchn"/>
    <w:link w:val="berschrift5"/>
    <w:uiPriority w:val="9"/>
    <w:rsid w:val="00645474"/>
    <w:rPr>
      <w:rFonts w:ascii="Arial" w:hAnsi="Arial"/>
      <w:i/>
      <w:sz w:val="22"/>
      <w:szCs w:val="24"/>
      <w:lang w:eastAsia="en-US"/>
    </w:rPr>
  </w:style>
  <w:style w:type="character" w:customStyle="1" w:styleId="berschrift6Zchn">
    <w:name w:val="Überschrift 6 Zchn"/>
    <w:link w:val="berschrift6"/>
    <w:uiPriority w:val="9"/>
    <w:rsid w:val="00645474"/>
    <w:rPr>
      <w:rFonts w:ascii="Arial" w:hAnsi="Arial"/>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839662">
      <w:bodyDiv w:val="1"/>
      <w:marLeft w:val="0"/>
      <w:marRight w:val="0"/>
      <w:marTop w:val="0"/>
      <w:marBottom w:val="0"/>
      <w:divBdr>
        <w:top w:val="none" w:sz="0" w:space="0" w:color="auto"/>
        <w:left w:val="none" w:sz="0" w:space="0" w:color="auto"/>
        <w:bottom w:val="none" w:sz="0" w:space="0" w:color="auto"/>
        <w:right w:val="none" w:sz="0" w:space="0" w:color="auto"/>
      </w:divBdr>
    </w:div>
    <w:div w:id="384065090">
      <w:bodyDiv w:val="1"/>
      <w:marLeft w:val="0"/>
      <w:marRight w:val="0"/>
      <w:marTop w:val="0"/>
      <w:marBottom w:val="0"/>
      <w:divBdr>
        <w:top w:val="none" w:sz="0" w:space="0" w:color="auto"/>
        <w:left w:val="none" w:sz="0" w:space="0" w:color="auto"/>
        <w:bottom w:val="none" w:sz="0" w:space="0" w:color="auto"/>
        <w:right w:val="none" w:sz="0" w:space="0" w:color="auto"/>
      </w:divBdr>
    </w:div>
    <w:div w:id="967324318">
      <w:bodyDiv w:val="1"/>
      <w:marLeft w:val="0"/>
      <w:marRight w:val="0"/>
      <w:marTop w:val="0"/>
      <w:marBottom w:val="0"/>
      <w:divBdr>
        <w:top w:val="none" w:sz="0" w:space="0" w:color="auto"/>
        <w:left w:val="none" w:sz="0" w:space="0" w:color="auto"/>
        <w:bottom w:val="none" w:sz="0" w:space="0" w:color="auto"/>
        <w:right w:val="none" w:sz="0" w:space="0" w:color="auto"/>
      </w:divBdr>
    </w:div>
    <w:div w:id="1328821009">
      <w:bodyDiv w:val="1"/>
      <w:marLeft w:val="0"/>
      <w:marRight w:val="0"/>
      <w:marTop w:val="0"/>
      <w:marBottom w:val="0"/>
      <w:divBdr>
        <w:top w:val="none" w:sz="0" w:space="0" w:color="auto"/>
        <w:left w:val="none" w:sz="0" w:space="0" w:color="auto"/>
        <w:bottom w:val="none" w:sz="0" w:space="0" w:color="auto"/>
        <w:right w:val="none" w:sz="0" w:space="0" w:color="auto"/>
      </w:divBdr>
    </w:div>
    <w:div w:id="1574702486">
      <w:bodyDiv w:val="1"/>
      <w:marLeft w:val="0"/>
      <w:marRight w:val="0"/>
      <w:marTop w:val="0"/>
      <w:marBottom w:val="0"/>
      <w:divBdr>
        <w:top w:val="none" w:sz="0" w:space="0" w:color="auto"/>
        <w:left w:val="none" w:sz="0" w:space="0" w:color="auto"/>
        <w:bottom w:val="none" w:sz="0" w:space="0" w:color="auto"/>
        <w:right w:val="none" w:sz="0" w:space="0" w:color="auto"/>
      </w:divBdr>
    </w:div>
    <w:div w:id="195359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wmf"/><Relationship Id="rId18"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hyperlink" Target="http://eur-lex.europa.eu/legal-content/DE/ALL/?uri=CELEX%3A32010D0424%2809%29" TargetMode="Externa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hyperlink" Target="http://www.gematik.de"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wmf"/><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30_Standard\Entwicklung_und_Spezifikation\Spezifikation_allgemei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Spezifikation_allgemein.dot</Template>
  <TotalTime>0</TotalTime>
  <Pages>40</Pages>
  <Words>8699</Words>
  <Characters>54810</Characters>
  <Application>Microsoft Office Word</Application>
  <DocSecurity>4</DocSecurity>
  <Lines>456</Lines>
  <Paragraphs>126</Paragraphs>
  <ScaleCrop>false</ScaleCrop>
  <HeadingPairs>
    <vt:vector size="2" baseType="variant">
      <vt:variant>
        <vt:lpstr>Titel</vt:lpstr>
      </vt:variant>
      <vt:variant>
        <vt:i4>1</vt:i4>
      </vt:variant>
    </vt:vector>
  </HeadingPairs>
  <TitlesOfParts>
    <vt:vector size="1" baseType="lpstr">
      <vt:lpstr>Spec_eGK - Äußere Gestaltung</vt:lpstr>
    </vt:vector>
  </TitlesOfParts>
  <Company>gematik mbH</Company>
  <LinksUpToDate>false</LinksUpToDate>
  <CharactersWithSpaces>63383</CharactersWithSpaces>
  <SharedDoc>false</SharedDoc>
  <HLinks>
    <vt:vector size="456" baseType="variant">
      <vt:variant>
        <vt:i4>1572932</vt:i4>
      </vt:variant>
      <vt:variant>
        <vt:i4>762</vt:i4>
      </vt:variant>
      <vt:variant>
        <vt:i4>0</vt:i4>
      </vt:variant>
      <vt:variant>
        <vt:i4>5</vt:i4>
      </vt:variant>
      <vt:variant>
        <vt:lpwstr>http://eur-lex.europa.eu/legal-content/DE/ALL/?uri=CELEX%3A32010D0424%2809%29</vt:lpwstr>
      </vt:variant>
      <vt:variant>
        <vt:lpwstr/>
      </vt:variant>
      <vt:variant>
        <vt:i4>1114170</vt:i4>
      </vt:variant>
      <vt:variant>
        <vt:i4>755</vt:i4>
      </vt:variant>
      <vt:variant>
        <vt:i4>0</vt:i4>
      </vt:variant>
      <vt:variant>
        <vt:i4>5</vt:i4>
      </vt:variant>
      <vt:variant>
        <vt:lpwstr/>
      </vt:variant>
      <vt:variant>
        <vt:lpwstr>_Toc480790791</vt:lpwstr>
      </vt:variant>
      <vt:variant>
        <vt:i4>1114170</vt:i4>
      </vt:variant>
      <vt:variant>
        <vt:i4>746</vt:i4>
      </vt:variant>
      <vt:variant>
        <vt:i4>0</vt:i4>
      </vt:variant>
      <vt:variant>
        <vt:i4>5</vt:i4>
      </vt:variant>
      <vt:variant>
        <vt:lpwstr/>
      </vt:variant>
      <vt:variant>
        <vt:lpwstr>_Toc480790790</vt:lpwstr>
      </vt:variant>
      <vt:variant>
        <vt:i4>1048634</vt:i4>
      </vt:variant>
      <vt:variant>
        <vt:i4>740</vt:i4>
      </vt:variant>
      <vt:variant>
        <vt:i4>0</vt:i4>
      </vt:variant>
      <vt:variant>
        <vt:i4>5</vt:i4>
      </vt:variant>
      <vt:variant>
        <vt:lpwstr/>
      </vt:variant>
      <vt:variant>
        <vt:lpwstr>_Toc480790789</vt:lpwstr>
      </vt:variant>
      <vt:variant>
        <vt:i4>1048634</vt:i4>
      </vt:variant>
      <vt:variant>
        <vt:i4>734</vt:i4>
      </vt:variant>
      <vt:variant>
        <vt:i4>0</vt:i4>
      </vt:variant>
      <vt:variant>
        <vt:i4>5</vt:i4>
      </vt:variant>
      <vt:variant>
        <vt:lpwstr/>
      </vt:variant>
      <vt:variant>
        <vt:lpwstr>_Toc480790788</vt:lpwstr>
      </vt:variant>
      <vt:variant>
        <vt:i4>1048634</vt:i4>
      </vt:variant>
      <vt:variant>
        <vt:i4>728</vt:i4>
      </vt:variant>
      <vt:variant>
        <vt:i4>0</vt:i4>
      </vt:variant>
      <vt:variant>
        <vt:i4>5</vt:i4>
      </vt:variant>
      <vt:variant>
        <vt:lpwstr/>
      </vt:variant>
      <vt:variant>
        <vt:lpwstr>_Toc480790787</vt:lpwstr>
      </vt:variant>
      <vt:variant>
        <vt:i4>1048634</vt:i4>
      </vt:variant>
      <vt:variant>
        <vt:i4>722</vt:i4>
      </vt:variant>
      <vt:variant>
        <vt:i4>0</vt:i4>
      </vt:variant>
      <vt:variant>
        <vt:i4>5</vt:i4>
      </vt:variant>
      <vt:variant>
        <vt:lpwstr/>
      </vt:variant>
      <vt:variant>
        <vt:lpwstr>_Toc480790786</vt:lpwstr>
      </vt:variant>
      <vt:variant>
        <vt:i4>1048634</vt:i4>
      </vt:variant>
      <vt:variant>
        <vt:i4>716</vt:i4>
      </vt:variant>
      <vt:variant>
        <vt:i4>0</vt:i4>
      </vt:variant>
      <vt:variant>
        <vt:i4>5</vt:i4>
      </vt:variant>
      <vt:variant>
        <vt:lpwstr/>
      </vt:variant>
      <vt:variant>
        <vt:lpwstr>_Toc480790785</vt:lpwstr>
      </vt:variant>
      <vt:variant>
        <vt:i4>1048634</vt:i4>
      </vt:variant>
      <vt:variant>
        <vt:i4>710</vt:i4>
      </vt:variant>
      <vt:variant>
        <vt:i4>0</vt:i4>
      </vt:variant>
      <vt:variant>
        <vt:i4>5</vt:i4>
      </vt:variant>
      <vt:variant>
        <vt:lpwstr/>
      </vt:variant>
      <vt:variant>
        <vt:lpwstr>_Toc480790784</vt:lpwstr>
      </vt:variant>
      <vt:variant>
        <vt:i4>7667830</vt:i4>
      </vt:variant>
      <vt:variant>
        <vt:i4>486</vt:i4>
      </vt:variant>
      <vt:variant>
        <vt:i4>0</vt:i4>
      </vt:variant>
      <vt:variant>
        <vt:i4>5</vt:i4>
      </vt:variant>
      <vt:variant>
        <vt:lpwstr>http://www.gematik.de/</vt:lpwstr>
      </vt:variant>
      <vt:variant>
        <vt:lpwstr/>
      </vt:variant>
      <vt:variant>
        <vt:i4>1114165</vt:i4>
      </vt:variant>
      <vt:variant>
        <vt:i4>392</vt:i4>
      </vt:variant>
      <vt:variant>
        <vt:i4>0</vt:i4>
      </vt:variant>
      <vt:variant>
        <vt:i4>5</vt:i4>
      </vt:variant>
      <vt:variant>
        <vt:lpwstr/>
      </vt:variant>
      <vt:variant>
        <vt:lpwstr>_Toc480790897</vt:lpwstr>
      </vt:variant>
      <vt:variant>
        <vt:i4>1114165</vt:i4>
      </vt:variant>
      <vt:variant>
        <vt:i4>386</vt:i4>
      </vt:variant>
      <vt:variant>
        <vt:i4>0</vt:i4>
      </vt:variant>
      <vt:variant>
        <vt:i4>5</vt:i4>
      </vt:variant>
      <vt:variant>
        <vt:lpwstr/>
      </vt:variant>
      <vt:variant>
        <vt:lpwstr>_Toc480790896</vt:lpwstr>
      </vt:variant>
      <vt:variant>
        <vt:i4>1114165</vt:i4>
      </vt:variant>
      <vt:variant>
        <vt:i4>380</vt:i4>
      </vt:variant>
      <vt:variant>
        <vt:i4>0</vt:i4>
      </vt:variant>
      <vt:variant>
        <vt:i4>5</vt:i4>
      </vt:variant>
      <vt:variant>
        <vt:lpwstr/>
      </vt:variant>
      <vt:variant>
        <vt:lpwstr>_Toc480790895</vt:lpwstr>
      </vt:variant>
      <vt:variant>
        <vt:i4>1114165</vt:i4>
      </vt:variant>
      <vt:variant>
        <vt:i4>374</vt:i4>
      </vt:variant>
      <vt:variant>
        <vt:i4>0</vt:i4>
      </vt:variant>
      <vt:variant>
        <vt:i4>5</vt:i4>
      </vt:variant>
      <vt:variant>
        <vt:lpwstr/>
      </vt:variant>
      <vt:variant>
        <vt:lpwstr>_Toc480790894</vt:lpwstr>
      </vt:variant>
      <vt:variant>
        <vt:i4>1114165</vt:i4>
      </vt:variant>
      <vt:variant>
        <vt:i4>368</vt:i4>
      </vt:variant>
      <vt:variant>
        <vt:i4>0</vt:i4>
      </vt:variant>
      <vt:variant>
        <vt:i4>5</vt:i4>
      </vt:variant>
      <vt:variant>
        <vt:lpwstr/>
      </vt:variant>
      <vt:variant>
        <vt:lpwstr>_Toc480790893</vt:lpwstr>
      </vt:variant>
      <vt:variant>
        <vt:i4>1114165</vt:i4>
      </vt:variant>
      <vt:variant>
        <vt:i4>362</vt:i4>
      </vt:variant>
      <vt:variant>
        <vt:i4>0</vt:i4>
      </vt:variant>
      <vt:variant>
        <vt:i4>5</vt:i4>
      </vt:variant>
      <vt:variant>
        <vt:lpwstr/>
      </vt:variant>
      <vt:variant>
        <vt:lpwstr>_Toc480790892</vt:lpwstr>
      </vt:variant>
      <vt:variant>
        <vt:i4>1114165</vt:i4>
      </vt:variant>
      <vt:variant>
        <vt:i4>356</vt:i4>
      </vt:variant>
      <vt:variant>
        <vt:i4>0</vt:i4>
      </vt:variant>
      <vt:variant>
        <vt:i4>5</vt:i4>
      </vt:variant>
      <vt:variant>
        <vt:lpwstr/>
      </vt:variant>
      <vt:variant>
        <vt:lpwstr>_Toc480790891</vt:lpwstr>
      </vt:variant>
      <vt:variant>
        <vt:i4>1114165</vt:i4>
      </vt:variant>
      <vt:variant>
        <vt:i4>350</vt:i4>
      </vt:variant>
      <vt:variant>
        <vt:i4>0</vt:i4>
      </vt:variant>
      <vt:variant>
        <vt:i4>5</vt:i4>
      </vt:variant>
      <vt:variant>
        <vt:lpwstr/>
      </vt:variant>
      <vt:variant>
        <vt:lpwstr>_Toc480790890</vt:lpwstr>
      </vt:variant>
      <vt:variant>
        <vt:i4>1048629</vt:i4>
      </vt:variant>
      <vt:variant>
        <vt:i4>344</vt:i4>
      </vt:variant>
      <vt:variant>
        <vt:i4>0</vt:i4>
      </vt:variant>
      <vt:variant>
        <vt:i4>5</vt:i4>
      </vt:variant>
      <vt:variant>
        <vt:lpwstr/>
      </vt:variant>
      <vt:variant>
        <vt:lpwstr>_Toc480790889</vt:lpwstr>
      </vt:variant>
      <vt:variant>
        <vt:i4>1048629</vt:i4>
      </vt:variant>
      <vt:variant>
        <vt:i4>338</vt:i4>
      </vt:variant>
      <vt:variant>
        <vt:i4>0</vt:i4>
      </vt:variant>
      <vt:variant>
        <vt:i4>5</vt:i4>
      </vt:variant>
      <vt:variant>
        <vt:lpwstr/>
      </vt:variant>
      <vt:variant>
        <vt:lpwstr>_Toc480790888</vt:lpwstr>
      </vt:variant>
      <vt:variant>
        <vt:i4>1048629</vt:i4>
      </vt:variant>
      <vt:variant>
        <vt:i4>332</vt:i4>
      </vt:variant>
      <vt:variant>
        <vt:i4>0</vt:i4>
      </vt:variant>
      <vt:variant>
        <vt:i4>5</vt:i4>
      </vt:variant>
      <vt:variant>
        <vt:lpwstr/>
      </vt:variant>
      <vt:variant>
        <vt:lpwstr>_Toc480790887</vt:lpwstr>
      </vt:variant>
      <vt:variant>
        <vt:i4>1048629</vt:i4>
      </vt:variant>
      <vt:variant>
        <vt:i4>326</vt:i4>
      </vt:variant>
      <vt:variant>
        <vt:i4>0</vt:i4>
      </vt:variant>
      <vt:variant>
        <vt:i4>5</vt:i4>
      </vt:variant>
      <vt:variant>
        <vt:lpwstr/>
      </vt:variant>
      <vt:variant>
        <vt:lpwstr>_Toc480790886</vt:lpwstr>
      </vt:variant>
      <vt:variant>
        <vt:i4>1048629</vt:i4>
      </vt:variant>
      <vt:variant>
        <vt:i4>320</vt:i4>
      </vt:variant>
      <vt:variant>
        <vt:i4>0</vt:i4>
      </vt:variant>
      <vt:variant>
        <vt:i4>5</vt:i4>
      </vt:variant>
      <vt:variant>
        <vt:lpwstr/>
      </vt:variant>
      <vt:variant>
        <vt:lpwstr>_Toc480790885</vt:lpwstr>
      </vt:variant>
      <vt:variant>
        <vt:i4>1048629</vt:i4>
      </vt:variant>
      <vt:variant>
        <vt:i4>314</vt:i4>
      </vt:variant>
      <vt:variant>
        <vt:i4>0</vt:i4>
      </vt:variant>
      <vt:variant>
        <vt:i4>5</vt:i4>
      </vt:variant>
      <vt:variant>
        <vt:lpwstr/>
      </vt:variant>
      <vt:variant>
        <vt:lpwstr>_Toc480790884</vt:lpwstr>
      </vt:variant>
      <vt:variant>
        <vt:i4>1048629</vt:i4>
      </vt:variant>
      <vt:variant>
        <vt:i4>308</vt:i4>
      </vt:variant>
      <vt:variant>
        <vt:i4>0</vt:i4>
      </vt:variant>
      <vt:variant>
        <vt:i4>5</vt:i4>
      </vt:variant>
      <vt:variant>
        <vt:lpwstr/>
      </vt:variant>
      <vt:variant>
        <vt:lpwstr>_Toc480790883</vt:lpwstr>
      </vt:variant>
      <vt:variant>
        <vt:i4>1048629</vt:i4>
      </vt:variant>
      <vt:variant>
        <vt:i4>302</vt:i4>
      </vt:variant>
      <vt:variant>
        <vt:i4>0</vt:i4>
      </vt:variant>
      <vt:variant>
        <vt:i4>5</vt:i4>
      </vt:variant>
      <vt:variant>
        <vt:lpwstr/>
      </vt:variant>
      <vt:variant>
        <vt:lpwstr>_Toc480790882</vt:lpwstr>
      </vt:variant>
      <vt:variant>
        <vt:i4>1048629</vt:i4>
      </vt:variant>
      <vt:variant>
        <vt:i4>296</vt:i4>
      </vt:variant>
      <vt:variant>
        <vt:i4>0</vt:i4>
      </vt:variant>
      <vt:variant>
        <vt:i4>5</vt:i4>
      </vt:variant>
      <vt:variant>
        <vt:lpwstr/>
      </vt:variant>
      <vt:variant>
        <vt:lpwstr>_Toc480790881</vt:lpwstr>
      </vt:variant>
      <vt:variant>
        <vt:i4>1048629</vt:i4>
      </vt:variant>
      <vt:variant>
        <vt:i4>290</vt:i4>
      </vt:variant>
      <vt:variant>
        <vt:i4>0</vt:i4>
      </vt:variant>
      <vt:variant>
        <vt:i4>5</vt:i4>
      </vt:variant>
      <vt:variant>
        <vt:lpwstr/>
      </vt:variant>
      <vt:variant>
        <vt:lpwstr>_Toc480790880</vt:lpwstr>
      </vt:variant>
      <vt:variant>
        <vt:i4>2031669</vt:i4>
      </vt:variant>
      <vt:variant>
        <vt:i4>284</vt:i4>
      </vt:variant>
      <vt:variant>
        <vt:i4>0</vt:i4>
      </vt:variant>
      <vt:variant>
        <vt:i4>5</vt:i4>
      </vt:variant>
      <vt:variant>
        <vt:lpwstr/>
      </vt:variant>
      <vt:variant>
        <vt:lpwstr>_Toc480790879</vt:lpwstr>
      </vt:variant>
      <vt:variant>
        <vt:i4>2031669</vt:i4>
      </vt:variant>
      <vt:variant>
        <vt:i4>278</vt:i4>
      </vt:variant>
      <vt:variant>
        <vt:i4>0</vt:i4>
      </vt:variant>
      <vt:variant>
        <vt:i4>5</vt:i4>
      </vt:variant>
      <vt:variant>
        <vt:lpwstr/>
      </vt:variant>
      <vt:variant>
        <vt:lpwstr>_Toc480790878</vt:lpwstr>
      </vt:variant>
      <vt:variant>
        <vt:i4>2031669</vt:i4>
      </vt:variant>
      <vt:variant>
        <vt:i4>272</vt:i4>
      </vt:variant>
      <vt:variant>
        <vt:i4>0</vt:i4>
      </vt:variant>
      <vt:variant>
        <vt:i4>5</vt:i4>
      </vt:variant>
      <vt:variant>
        <vt:lpwstr/>
      </vt:variant>
      <vt:variant>
        <vt:lpwstr>_Toc480790877</vt:lpwstr>
      </vt:variant>
      <vt:variant>
        <vt:i4>2031669</vt:i4>
      </vt:variant>
      <vt:variant>
        <vt:i4>266</vt:i4>
      </vt:variant>
      <vt:variant>
        <vt:i4>0</vt:i4>
      </vt:variant>
      <vt:variant>
        <vt:i4>5</vt:i4>
      </vt:variant>
      <vt:variant>
        <vt:lpwstr/>
      </vt:variant>
      <vt:variant>
        <vt:lpwstr>_Toc480790876</vt:lpwstr>
      </vt:variant>
      <vt:variant>
        <vt:i4>2031669</vt:i4>
      </vt:variant>
      <vt:variant>
        <vt:i4>260</vt:i4>
      </vt:variant>
      <vt:variant>
        <vt:i4>0</vt:i4>
      </vt:variant>
      <vt:variant>
        <vt:i4>5</vt:i4>
      </vt:variant>
      <vt:variant>
        <vt:lpwstr/>
      </vt:variant>
      <vt:variant>
        <vt:lpwstr>_Toc480790875</vt:lpwstr>
      </vt:variant>
      <vt:variant>
        <vt:i4>2031669</vt:i4>
      </vt:variant>
      <vt:variant>
        <vt:i4>254</vt:i4>
      </vt:variant>
      <vt:variant>
        <vt:i4>0</vt:i4>
      </vt:variant>
      <vt:variant>
        <vt:i4>5</vt:i4>
      </vt:variant>
      <vt:variant>
        <vt:lpwstr/>
      </vt:variant>
      <vt:variant>
        <vt:lpwstr>_Toc480790874</vt:lpwstr>
      </vt:variant>
      <vt:variant>
        <vt:i4>2031669</vt:i4>
      </vt:variant>
      <vt:variant>
        <vt:i4>248</vt:i4>
      </vt:variant>
      <vt:variant>
        <vt:i4>0</vt:i4>
      </vt:variant>
      <vt:variant>
        <vt:i4>5</vt:i4>
      </vt:variant>
      <vt:variant>
        <vt:lpwstr/>
      </vt:variant>
      <vt:variant>
        <vt:lpwstr>_Toc480790873</vt:lpwstr>
      </vt:variant>
      <vt:variant>
        <vt:i4>2031669</vt:i4>
      </vt:variant>
      <vt:variant>
        <vt:i4>242</vt:i4>
      </vt:variant>
      <vt:variant>
        <vt:i4>0</vt:i4>
      </vt:variant>
      <vt:variant>
        <vt:i4>5</vt:i4>
      </vt:variant>
      <vt:variant>
        <vt:lpwstr/>
      </vt:variant>
      <vt:variant>
        <vt:lpwstr>_Toc480790872</vt:lpwstr>
      </vt:variant>
      <vt:variant>
        <vt:i4>2031669</vt:i4>
      </vt:variant>
      <vt:variant>
        <vt:i4>236</vt:i4>
      </vt:variant>
      <vt:variant>
        <vt:i4>0</vt:i4>
      </vt:variant>
      <vt:variant>
        <vt:i4>5</vt:i4>
      </vt:variant>
      <vt:variant>
        <vt:lpwstr/>
      </vt:variant>
      <vt:variant>
        <vt:lpwstr>_Toc480790871</vt:lpwstr>
      </vt:variant>
      <vt:variant>
        <vt:i4>2031669</vt:i4>
      </vt:variant>
      <vt:variant>
        <vt:i4>230</vt:i4>
      </vt:variant>
      <vt:variant>
        <vt:i4>0</vt:i4>
      </vt:variant>
      <vt:variant>
        <vt:i4>5</vt:i4>
      </vt:variant>
      <vt:variant>
        <vt:lpwstr/>
      </vt:variant>
      <vt:variant>
        <vt:lpwstr>_Toc480790870</vt:lpwstr>
      </vt:variant>
      <vt:variant>
        <vt:i4>1966133</vt:i4>
      </vt:variant>
      <vt:variant>
        <vt:i4>224</vt:i4>
      </vt:variant>
      <vt:variant>
        <vt:i4>0</vt:i4>
      </vt:variant>
      <vt:variant>
        <vt:i4>5</vt:i4>
      </vt:variant>
      <vt:variant>
        <vt:lpwstr/>
      </vt:variant>
      <vt:variant>
        <vt:lpwstr>_Toc480790869</vt:lpwstr>
      </vt:variant>
      <vt:variant>
        <vt:i4>1966133</vt:i4>
      </vt:variant>
      <vt:variant>
        <vt:i4>218</vt:i4>
      </vt:variant>
      <vt:variant>
        <vt:i4>0</vt:i4>
      </vt:variant>
      <vt:variant>
        <vt:i4>5</vt:i4>
      </vt:variant>
      <vt:variant>
        <vt:lpwstr/>
      </vt:variant>
      <vt:variant>
        <vt:lpwstr>_Toc480790868</vt:lpwstr>
      </vt:variant>
      <vt:variant>
        <vt:i4>1966133</vt:i4>
      </vt:variant>
      <vt:variant>
        <vt:i4>212</vt:i4>
      </vt:variant>
      <vt:variant>
        <vt:i4>0</vt:i4>
      </vt:variant>
      <vt:variant>
        <vt:i4>5</vt:i4>
      </vt:variant>
      <vt:variant>
        <vt:lpwstr/>
      </vt:variant>
      <vt:variant>
        <vt:lpwstr>_Toc480790867</vt:lpwstr>
      </vt:variant>
      <vt:variant>
        <vt:i4>1966133</vt:i4>
      </vt:variant>
      <vt:variant>
        <vt:i4>206</vt:i4>
      </vt:variant>
      <vt:variant>
        <vt:i4>0</vt:i4>
      </vt:variant>
      <vt:variant>
        <vt:i4>5</vt:i4>
      </vt:variant>
      <vt:variant>
        <vt:lpwstr/>
      </vt:variant>
      <vt:variant>
        <vt:lpwstr>_Toc480790866</vt:lpwstr>
      </vt:variant>
      <vt:variant>
        <vt:i4>1966133</vt:i4>
      </vt:variant>
      <vt:variant>
        <vt:i4>200</vt:i4>
      </vt:variant>
      <vt:variant>
        <vt:i4>0</vt:i4>
      </vt:variant>
      <vt:variant>
        <vt:i4>5</vt:i4>
      </vt:variant>
      <vt:variant>
        <vt:lpwstr/>
      </vt:variant>
      <vt:variant>
        <vt:lpwstr>_Toc480790865</vt:lpwstr>
      </vt:variant>
      <vt:variant>
        <vt:i4>1966133</vt:i4>
      </vt:variant>
      <vt:variant>
        <vt:i4>194</vt:i4>
      </vt:variant>
      <vt:variant>
        <vt:i4>0</vt:i4>
      </vt:variant>
      <vt:variant>
        <vt:i4>5</vt:i4>
      </vt:variant>
      <vt:variant>
        <vt:lpwstr/>
      </vt:variant>
      <vt:variant>
        <vt:lpwstr>_Toc480790864</vt:lpwstr>
      </vt:variant>
      <vt:variant>
        <vt:i4>1966133</vt:i4>
      </vt:variant>
      <vt:variant>
        <vt:i4>188</vt:i4>
      </vt:variant>
      <vt:variant>
        <vt:i4>0</vt:i4>
      </vt:variant>
      <vt:variant>
        <vt:i4>5</vt:i4>
      </vt:variant>
      <vt:variant>
        <vt:lpwstr/>
      </vt:variant>
      <vt:variant>
        <vt:lpwstr>_Toc480790863</vt:lpwstr>
      </vt:variant>
      <vt:variant>
        <vt:i4>1966133</vt:i4>
      </vt:variant>
      <vt:variant>
        <vt:i4>182</vt:i4>
      </vt:variant>
      <vt:variant>
        <vt:i4>0</vt:i4>
      </vt:variant>
      <vt:variant>
        <vt:i4>5</vt:i4>
      </vt:variant>
      <vt:variant>
        <vt:lpwstr/>
      </vt:variant>
      <vt:variant>
        <vt:lpwstr>_Toc480790862</vt:lpwstr>
      </vt:variant>
      <vt:variant>
        <vt:i4>1966133</vt:i4>
      </vt:variant>
      <vt:variant>
        <vt:i4>176</vt:i4>
      </vt:variant>
      <vt:variant>
        <vt:i4>0</vt:i4>
      </vt:variant>
      <vt:variant>
        <vt:i4>5</vt:i4>
      </vt:variant>
      <vt:variant>
        <vt:lpwstr/>
      </vt:variant>
      <vt:variant>
        <vt:lpwstr>_Toc480790861</vt:lpwstr>
      </vt:variant>
      <vt:variant>
        <vt:i4>1966133</vt:i4>
      </vt:variant>
      <vt:variant>
        <vt:i4>170</vt:i4>
      </vt:variant>
      <vt:variant>
        <vt:i4>0</vt:i4>
      </vt:variant>
      <vt:variant>
        <vt:i4>5</vt:i4>
      </vt:variant>
      <vt:variant>
        <vt:lpwstr/>
      </vt:variant>
      <vt:variant>
        <vt:lpwstr>_Toc480790860</vt:lpwstr>
      </vt:variant>
      <vt:variant>
        <vt:i4>1900597</vt:i4>
      </vt:variant>
      <vt:variant>
        <vt:i4>164</vt:i4>
      </vt:variant>
      <vt:variant>
        <vt:i4>0</vt:i4>
      </vt:variant>
      <vt:variant>
        <vt:i4>5</vt:i4>
      </vt:variant>
      <vt:variant>
        <vt:lpwstr/>
      </vt:variant>
      <vt:variant>
        <vt:lpwstr>_Toc480790859</vt:lpwstr>
      </vt:variant>
      <vt:variant>
        <vt:i4>1900597</vt:i4>
      </vt:variant>
      <vt:variant>
        <vt:i4>158</vt:i4>
      </vt:variant>
      <vt:variant>
        <vt:i4>0</vt:i4>
      </vt:variant>
      <vt:variant>
        <vt:i4>5</vt:i4>
      </vt:variant>
      <vt:variant>
        <vt:lpwstr/>
      </vt:variant>
      <vt:variant>
        <vt:lpwstr>_Toc480790858</vt:lpwstr>
      </vt:variant>
      <vt:variant>
        <vt:i4>1900597</vt:i4>
      </vt:variant>
      <vt:variant>
        <vt:i4>152</vt:i4>
      </vt:variant>
      <vt:variant>
        <vt:i4>0</vt:i4>
      </vt:variant>
      <vt:variant>
        <vt:i4>5</vt:i4>
      </vt:variant>
      <vt:variant>
        <vt:lpwstr/>
      </vt:variant>
      <vt:variant>
        <vt:lpwstr>_Toc480790857</vt:lpwstr>
      </vt:variant>
      <vt:variant>
        <vt:i4>1900597</vt:i4>
      </vt:variant>
      <vt:variant>
        <vt:i4>146</vt:i4>
      </vt:variant>
      <vt:variant>
        <vt:i4>0</vt:i4>
      </vt:variant>
      <vt:variant>
        <vt:i4>5</vt:i4>
      </vt:variant>
      <vt:variant>
        <vt:lpwstr/>
      </vt:variant>
      <vt:variant>
        <vt:lpwstr>_Toc480790856</vt:lpwstr>
      </vt:variant>
      <vt:variant>
        <vt:i4>1900597</vt:i4>
      </vt:variant>
      <vt:variant>
        <vt:i4>140</vt:i4>
      </vt:variant>
      <vt:variant>
        <vt:i4>0</vt:i4>
      </vt:variant>
      <vt:variant>
        <vt:i4>5</vt:i4>
      </vt:variant>
      <vt:variant>
        <vt:lpwstr/>
      </vt:variant>
      <vt:variant>
        <vt:lpwstr>_Toc480790855</vt:lpwstr>
      </vt:variant>
      <vt:variant>
        <vt:i4>1900597</vt:i4>
      </vt:variant>
      <vt:variant>
        <vt:i4>134</vt:i4>
      </vt:variant>
      <vt:variant>
        <vt:i4>0</vt:i4>
      </vt:variant>
      <vt:variant>
        <vt:i4>5</vt:i4>
      </vt:variant>
      <vt:variant>
        <vt:lpwstr/>
      </vt:variant>
      <vt:variant>
        <vt:lpwstr>_Toc480790854</vt:lpwstr>
      </vt:variant>
      <vt:variant>
        <vt:i4>1900597</vt:i4>
      </vt:variant>
      <vt:variant>
        <vt:i4>128</vt:i4>
      </vt:variant>
      <vt:variant>
        <vt:i4>0</vt:i4>
      </vt:variant>
      <vt:variant>
        <vt:i4>5</vt:i4>
      </vt:variant>
      <vt:variant>
        <vt:lpwstr/>
      </vt:variant>
      <vt:variant>
        <vt:lpwstr>_Toc480790853</vt:lpwstr>
      </vt:variant>
      <vt:variant>
        <vt:i4>1900597</vt:i4>
      </vt:variant>
      <vt:variant>
        <vt:i4>122</vt:i4>
      </vt:variant>
      <vt:variant>
        <vt:i4>0</vt:i4>
      </vt:variant>
      <vt:variant>
        <vt:i4>5</vt:i4>
      </vt:variant>
      <vt:variant>
        <vt:lpwstr/>
      </vt:variant>
      <vt:variant>
        <vt:lpwstr>_Toc480790852</vt:lpwstr>
      </vt:variant>
      <vt:variant>
        <vt:i4>1900597</vt:i4>
      </vt:variant>
      <vt:variant>
        <vt:i4>116</vt:i4>
      </vt:variant>
      <vt:variant>
        <vt:i4>0</vt:i4>
      </vt:variant>
      <vt:variant>
        <vt:i4>5</vt:i4>
      </vt:variant>
      <vt:variant>
        <vt:lpwstr/>
      </vt:variant>
      <vt:variant>
        <vt:lpwstr>_Toc480790851</vt:lpwstr>
      </vt:variant>
      <vt:variant>
        <vt:i4>1900597</vt:i4>
      </vt:variant>
      <vt:variant>
        <vt:i4>110</vt:i4>
      </vt:variant>
      <vt:variant>
        <vt:i4>0</vt:i4>
      </vt:variant>
      <vt:variant>
        <vt:i4>5</vt:i4>
      </vt:variant>
      <vt:variant>
        <vt:lpwstr/>
      </vt:variant>
      <vt:variant>
        <vt:lpwstr>_Toc480790850</vt:lpwstr>
      </vt:variant>
      <vt:variant>
        <vt:i4>1835061</vt:i4>
      </vt:variant>
      <vt:variant>
        <vt:i4>104</vt:i4>
      </vt:variant>
      <vt:variant>
        <vt:i4>0</vt:i4>
      </vt:variant>
      <vt:variant>
        <vt:i4>5</vt:i4>
      </vt:variant>
      <vt:variant>
        <vt:lpwstr/>
      </vt:variant>
      <vt:variant>
        <vt:lpwstr>_Toc480790849</vt:lpwstr>
      </vt:variant>
      <vt:variant>
        <vt:i4>1835061</vt:i4>
      </vt:variant>
      <vt:variant>
        <vt:i4>98</vt:i4>
      </vt:variant>
      <vt:variant>
        <vt:i4>0</vt:i4>
      </vt:variant>
      <vt:variant>
        <vt:i4>5</vt:i4>
      </vt:variant>
      <vt:variant>
        <vt:lpwstr/>
      </vt:variant>
      <vt:variant>
        <vt:lpwstr>_Toc480790848</vt:lpwstr>
      </vt:variant>
      <vt:variant>
        <vt:i4>1835061</vt:i4>
      </vt:variant>
      <vt:variant>
        <vt:i4>92</vt:i4>
      </vt:variant>
      <vt:variant>
        <vt:i4>0</vt:i4>
      </vt:variant>
      <vt:variant>
        <vt:i4>5</vt:i4>
      </vt:variant>
      <vt:variant>
        <vt:lpwstr/>
      </vt:variant>
      <vt:variant>
        <vt:lpwstr>_Toc480790847</vt:lpwstr>
      </vt:variant>
      <vt:variant>
        <vt:i4>1835061</vt:i4>
      </vt:variant>
      <vt:variant>
        <vt:i4>86</vt:i4>
      </vt:variant>
      <vt:variant>
        <vt:i4>0</vt:i4>
      </vt:variant>
      <vt:variant>
        <vt:i4>5</vt:i4>
      </vt:variant>
      <vt:variant>
        <vt:lpwstr/>
      </vt:variant>
      <vt:variant>
        <vt:lpwstr>_Toc480790846</vt:lpwstr>
      </vt:variant>
      <vt:variant>
        <vt:i4>1835061</vt:i4>
      </vt:variant>
      <vt:variant>
        <vt:i4>80</vt:i4>
      </vt:variant>
      <vt:variant>
        <vt:i4>0</vt:i4>
      </vt:variant>
      <vt:variant>
        <vt:i4>5</vt:i4>
      </vt:variant>
      <vt:variant>
        <vt:lpwstr/>
      </vt:variant>
      <vt:variant>
        <vt:lpwstr>_Toc480790845</vt:lpwstr>
      </vt:variant>
      <vt:variant>
        <vt:i4>1835061</vt:i4>
      </vt:variant>
      <vt:variant>
        <vt:i4>74</vt:i4>
      </vt:variant>
      <vt:variant>
        <vt:i4>0</vt:i4>
      </vt:variant>
      <vt:variant>
        <vt:i4>5</vt:i4>
      </vt:variant>
      <vt:variant>
        <vt:lpwstr/>
      </vt:variant>
      <vt:variant>
        <vt:lpwstr>_Toc480790844</vt:lpwstr>
      </vt:variant>
      <vt:variant>
        <vt:i4>1835061</vt:i4>
      </vt:variant>
      <vt:variant>
        <vt:i4>68</vt:i4>
      </vt:variant>
      <vt:variant>
        <vt:i4>0</vt:i4>
      </vt:variant>
      <vt:variant>
        <vt:i4>5</vt:i4>
      </vt:variant>
      <vt:variant>
        <vt:lpwstr/>
      </vt:variant>
      <vt:variant>
        <vt:lpwstr>_Toc480790843</vt:lpwstr>
      </vt:variant>
      <vt:variant>
        <vt:i4>1835061</vt:i4>
      </vt:variant>
      <vt:variant>
        <vt:i4>62</vt:i4>
      </vt:variant>
      <vt:variant>
        <vt:i4>0</vt:i4>
      </vt:variant>
      <vt:variant>
        <vt:i4>5</vt:i4>
      </vt:variant>
      <vt:variant>
        <vt:lpwstr/>
      </vt:variant>
      <vt:variant>
        <vt:lpwstr>_Toc480790842</vt:lpwstr>
      </vt:variant>
      <vt:variant>
        <vt:i4>1835061</vt:i4>
      </vt:variant>
      <vt:variant>
        <vt:i4>56</vt:i4>
      </vt:variant>
      <vt:variant>
        <vt:i4>0</vt:i4>
      </vt:variant>
      <vt:variant>
        <vt:i4>5</vt:i4>
      </vt:variant>
      <vt:variant>
        <vt:lpwstr/>
      </vt:variant>
      <vt:variant>
        <vt:lpwstr>_Toc480790841</vt:lpwstr>
      </vt:variant>
      <vt:variant>
        <vt:i4>1835061</vt:i4>
      </vt:variant>
      <vt:variant>
        <vt:i4>50</vt:i4>
      </vt:variant>
      <vt:variant>
        <vt:i4>0</vt:i4>
      </vt:variant>
      <vt:variant>
        <vt:i4>5</vt:i4>
      </vt:variant>
      <vt:variant>
        <vt:lpwstr/>
      </vt:variant>
      <vt:variant>
        <vt:lpwstr>_Toc480790840</vt:lpwstr>
      </vt:variant>
      <vt:variant>
        <vt:i4>1769525</vt:i4>
      </vt:variant>
      <vt:variant>
        <vt:i4>44</vt:i4>
      </vt:variant>
      <vt:variant>
        <vt:i4>0</vt:i4>
      </vt:variant>
      <vt:variant>
        <vt:i4>5</vt:i4>
      </vt:variant>
      <vt:variant>
        <vt:lpwstr/>
      </vt:variant>
      <vt:variant>
        <vt:lpwstr>_Toc480790839</vt:lpwstr>
      </vt:variant>
      <vt:variant>
        <vt:i4>1769525</vt:i4>
      </vt:variant>
      <vt:variant>
        <vt:i4>38</vt:i4>
      </vt:variant>
      <vt:variant>
        <vt:i4>0</vt:i4>
      </vt:variant>
      <vt:variant>
        <vt:i4>5</vt:i4>
      </vt:variant>
      <vt:variant>
        <vt:lpwstr/>
      </vt:variant>
      <vt:variant>
        <vt:lpwstr>_Toc480790838</vt:lpwstr>
      </vt:variant>
      <vt:variant>
        <vt:i4>1769525</vt:i4>
      </vt:variant>
      <vt:variant>
        <vt:i4>32</vt:i4>
      </vt:variant>
      <vt:variant>
        <vt:i4>0</vt:i4>
      </vt:variant>
      <vt:variant>
        <vt:i4>5</vt:i4>
      </vt:variant>
      <vt:variant>
        <vt:lpwstr/>
      </vt:variant>
      <vt:variant>
        <vt:lpwstr>_Toc480790837</vt:lpwstr>
      </vt:variant>
      <vt:variant>
        <vt:i4>1769525</vt:i4>
      </vt:variant>
      <vt:variant>
        <vt:i4>26</vt:i4>
      </vt:variant>
      <vt:variant>
        <vt:i4>0</vt:i4>
      </vt:variant>
      <vt:variant>
        <vt:i4>5</vt:i4>
      </vt:variant>
      <vt:variant>
        <vt:lpwstr/>
      </vt:variant>
      <vt:variant>
        <vt:lpwstr>_Toc480790836</vt:lpwstr>
      </vt:variant>
      <vt:variant>
        <vt:i4>1769525</vt:i4>
      </vt:variant>
      <vt:variant>
        <vt:i4>20</vt:i4>
      </vt:variant>
      <vt:variant>
        <vt:i4>0</vt:i4>
      </vt:variant>
      <vt:variant>
        <vt:i4>5</vt:i4>
      </vt:variant>
      <vt:variant>
        <vt:lpwstr/>
      </vt:variant>
      <vt:variant>
        <vt:lpwstr>_Toc480790835</vt:lpwstr>
      </vt:variant>
      <vt:variant>
        <vt:i4>1769525</vt:i4>
      </vt:variant>
      <vt:variant>
        <vt:i4>14</vt:i4>
      </vt:variant>
      <vt:variant>
        <vt:i4>0</vt:i4>
      </vt:variant>
      <vt:variant>
        <vt:i4>5</vt:i4>
      </vt:variant>
      <vt:variant>
        <vt:lpwstr/>
      </vt:variant>
      <vt:variant>
        <vt:lpwstr>_Toc480790834</vt:lpwstr>
      </vt:variant>
      <vt:variant>
        <vt:i4>1769525</vt:i4>
      </vt:variant>
      <vt:variant>
        <vt:i4>8</vt:i4>
      </vt:variant>
      <vt:variant>
        <vt:i4>0</vt:i4>
      </vt:variant>
      <vt:variant>
        <vt:i4>5</vt:i4>
      </vt:variant>
      <vt:variant>
        <vt:lpwstr/>
      </vt:variant>
      <vt:variant>
        <vt:lpwstr>_Toc480790833</vt:lpwstr>
      </vt:variant>
      <vt:variant>
        <vt:i4>1769525</vt:i4>
      </vt:variant>
      <vt:variant>
        <vt:i4>2</vt:i4>
      </vt:variant>
      <vt:variant>
        <vt:i4>0</vt:i4>
      </vt:variant>
      <vt:variant>
        <vt:i4>5</vt:i4>
      </vt:variant>
      <vt:variant>
        <vt:lpwstr/>
      </vt:variant>
      <vt:variant>
        <vt:lpwstr>_Toc480790832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Spec_eGK - Äußere Gestaltung</dc:title>
  <dc:subject/>
  <dc:creator>gematik</dc:creator>
  <cp:keywords/>
  <dc:description/>
  <cp:lastModifiedBy>Makonyango, Cynthia</cp:lastModifiedBy>
  <cp:revision>2</cp:revision>
  <cp:lastPrinted>2012-06-29T11:29:00Z</cp:lastPrinted>
  <dcterms:created xsi:type="dcterms:W3CDTF">2017-06-26T11:49:00Z</dcterms:created>
  <dcterms:modified xsi:type="dcterms:W3CDTF">2017-06-26T11:49:00Z</dcterms:modified>
</cp:coreProperties>
</file>